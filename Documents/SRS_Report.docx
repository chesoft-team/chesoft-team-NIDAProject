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E37" w:rsidRPr="002D5784" w:rsidRDefault="00220CCE" w:rsidP="00220CCE">
      <w:pPr>
        <w:pStyle w:val="THHeading16"/>
        <w:rPr>
          <w:sz w:val="32"/>
          <w:szCs w:val="32"/>
        </w:rPr>
      </w:pPr>
      <w:r w:rsidRPr="002D5784">
        <w:rPr>
          <w:sz w:val="32"/>
          <w:szCs w:val="32"/>
          <w:cs/>
        </w:rPr>
        <w:t>ข้อกำหนดความต้องการของระบบ</w:t>
      </w:r>
      <w:r w:rsidRPr="002D5784">
        <w:rPr>
          <w:sz w:val="32"/>
          <w:szCs w:val="32"/>
        </w:rPr>
        <w:t>Student Portal</w:t>
      </w:r>
      <w:r w:rsidRPr="002D5784">
        <w:rPr>
          <w:sz w:val="32"/>
          <w:szCs w:val="32"/>
          <w:cs/>
        </w:rPr>
        <w:t xml:space="preserve"> (</w:t>
      </w:r>
      <w:r w:rsidRPr="002D5784">
        <w:rPr>
          <w:sz w:val="32"/>
          <w:szCs w:val="32"/>
        </w:rPr>
        <w:t>Software Requirement Specification)</w:t>
      </w:r>
    </w:p>
    <w:p w:rsidR="00714911" w:rsidRPr="002D5784" w:rsidRDefault="00714911" w:rsidP="00714911">
      <w:pPr>
        <w:pStyle w:val="NIDAHeader1"/>
        <w:spacing w:after="240" w:line="276" w:lineRule="auto"/>
        <w:ind w:left="360"/>
        <w:rPr>
          <w:rFonts w:ascii="TH Sarabun New" w:hAnsi="TH Sarabun New" w:cs="TH Sarabun New"/>
        </w:rPr>
      </w:pPr>
      <w:r w:rsidRPr="002D5784">
        <w:rPr>
          <w:rFonts w:ascii="TH Sarabun New" w:hAnsi="TH Sarabun New" w:cs="TH Sarabun New"/>
          <w:cs/>
        </w:rPr>
        <w:t>เอกสารสรุปความต้องการของระบบ</w:t>
      </w:r>
    </w:p>
    <w:p w:rsidR="00714911" w:rsidRPr="002D5784" w:rsidRDefault="00714911" w:rsidP="006C60DE">
      <w:pPr>
        <w:spacing w:after="240"/>
        <w:ind w:firstLine="360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สามารถสรุปความต้องกา</w:t>
      </w:r>
      <w:r w:rsidR="006958A8">
        <w:rPr>
          <w:rFonts w:ascii="TH Sarabun New" w:hAnsi="TH Sarabun New" w:cs="TH Sarabun New"/>
          <w:sz w:val="32"/>
          <w:szCs w:val="32"/>
          <w:cs/>
        </w:rPr>
        <w:t>รของผู้ใช้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ได้เป็น 4 </w:t>
      </w:r>
      <w:r w:rsidR="004D739A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ดังนี้ </w:t>
      </w:r>
    </w:p>
    <w:p w:rsidR="00714911" w:rsidRPr="002D5784" w:rsidRDefault="00714911" w:rsidP="00714911">
      <w:pPr>
        <w:pStyle w:val="Heading3"/>
        <w:spacing w:after="0"/>
        <w:rPr>
          <w:b/>
          <w:bCs/>
          <w:sz w:val="32"/>
          <w:szCs w:val="32"/>
        </w:rPr>
      </w:pPr>
      <w:r w:rsidRPr="002D5784">
        <w:rPr>
          <w:sz w:val="32"/>
          <w:szCs w:val="32"/>
          <w:cs/>
        </w:rPr>
        <w:t xml:space="preserve"> </w:t>
      </w:r>
      <w:r w:rsidRPr="002D5784">
        <w:rPr>
          <w:b/>
          <w:bCs/>
          <w:sz w:val="32"/>
          <w:szCs w:val="32"/>
          <w:cs/>
        </w:rPr>
        <w:t xml:space="preserve">ระบบงานทะเบียนนักศึกษา 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เข้าสู่ระบบ : นักศึกษาใส่รหัสประจำตัวและรหัสผ่านที่ได้รับเข้าสู่ระบบได้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ขึ้นทะเบียนนักศึกษาใหม่ : กรณียังไม่มีข้อมูลประวัติส่วนตัว ให้ทำรายการขึ้นทะเบียนนักศึกษาใหม่ โดยกรอกข้อมูลส่วนตัวได้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ข้อมูลส่วนตัวนักศึกษา : สามารถแสดง ข้อมูลการศึกษา</w:t>
      </w:r>
      <w:r w:rsidRPr="002D5784">
        <w:rPr>
          <w:rFonts w:ascii="TH Sarabun New" w:hAnsi="TH Sarabun New" w:cs="TH Sarabun New"/>
          <w:sz w:val="32"/>
          <w:szCs w:val="32"/>
        </w:rPr>
        <w:t xml:space="preserve">, </w:t>
      </w:r>
      <w:r w:rsidRPr="002D5784">
        <w:rPr>
          <w:rFonts w:ascii="TH Sarabun New" w:hAnsi="TH Sarabun New" w:cs="TH Sarabun New"/>
          <w:sz w:val="32"/>
          <w:szCs w:val="32"/>
          <w:cs/>
        </w:rPr>
        <w:t>ข้อมูลส่วนบุคคล</w:t>
      </w:r>
      <w:r w:rsidRPr="002D5784">
        <w:rPr>
          <w:rFonts w:ascii="TH Sarabun New" w:hAnsi="TH Sarabun New" w:cs="TH Sarabun New"/>
          <w:sz w:val="32"/>
          <w:szCs w:val="32"/>
        </w:rPr>
        <w:t xml:space="preserve">, </w:t>
      </w:r>
      <w:r w:rsidRPr="002D5784">
        <w:rPr>
          <w:rFonts w:ascii="TH Sarabun New" w:hAnsi="TH Sarabun New" w:cs="TH Sarabun New"/>
          <w:sz w:val="32"/>
          <w:szCs w:val="32"/>
          <w:cs/>
        </w:rPr>
        <w:t>ข้อมูลที่อยู่ และสถานภาพการทำงานในปัจจุบัน และให้แก้ไขข้อมูลที่อยู่ กับสถานภาพการทำงานปัจจุบันได้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การลงทะเบียน : </w:t>
      </w:r>
    </w:p>
    <w:p w:rsidR="00714911" w:rsidRPr="002D5784" w:rsidRDefault="00714911" w:rsidP="001302C0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สามารถแสดงเมนูการลงทะเบียนในช่วงเวลาที่กำหนดจากระบบ </w:t>
      </w:r>
      <w:proofErr w:type="spellStart"/>
      <w:r w:rsidRPr="002D5784">
        <w:rPr>
          <w:rFonts w:ascii="TH Sarabun New" w:hAnsi="TH Sarabun New" w:cs="TH Sarabun New"/>
          <w:sz w:val="32"/>
          <w:szCs w:val="32"/>
        </w:rPr>
        <w:t>VisionNet</w:t>
      </w:r>
      <w:proofErr w:type="spellEnd"/>
      <w:r w:rsidRPr="002D5784">
        <w:rPr>
          <w:rFonts w:ascii="TH Sarabun New" w:hAnsi="TH Sarabun New" w:cs="TH Sarabun New"/>
          <w:sz w:val="32"/>
          <w:szCs w:val="32"/>
        </w:rPr>
        <w:t xml:space="preserve">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714911" w:rsidRPr="002D5784" w:rsidRDefault="00714911" w:rsidP="001302C0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สามารถทำรายการลงทะเบียนได้ โดยค้นหารายวิชาที่เปิดสอน และต้องการเพื่อบันทึกเป็นรายการลงทะเบียน โดยมีเงื่อนไขเหมือนระบบลงทะเบียนทางเว็บ เช่นตรวจสอบตารางสอน ตารางสอบต้องไม่ซ้ำซ้อนกัน</w:t>
      </w:r>
      <w:r w:rsidRPr="002D5784">
        <w:rPr>
          <w:rFonts w:ascii="TH Sarabun New" w:hAnsi="TH Sarabun New" w:cs="TH Sarabun New"/>
          <w:sz w:val="32"/>
          <w:szCs w:val="32"/>
        </w:rPr>
        <w:t xml:space="preserve">,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ผ่านการเรียนวิชาก่อนหน้าที่จำเป็นมาแล้ว ฯลฯ </w:t>
      </w:r>
    </w:p>
    <w:p w:rsidR="00714911" w:rsidRPr="002D5784" w:rsidRDefault="00714911" w:rsidP="001302C0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สามารถบันทึกรายการลงทะเบียน และรับบาร์โค้ดจากระบบแสดงในหน้าจอสำหรับการนำไปชำระเงินได้ 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ผลการลงทะเบียน : แสดงข้อมูลรายการลงทะเบียนที่ทำไว้ได้ และสามารถเลือกดูย้อนหลังปีการศึกษาก่อนหน้าได้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ตารางเรียน และตารางสอบ : สามารถแสดงผลตารางเรียน และตารางสอบตามรายวิชาของตัวเองที่ลงทะเบียนไว้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ภาระค่าใช้จ่าย : สามารถแสดงผลรายการค่าใช้จ่ายที่ยังค้างชำระ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ผลการศึกษา : สามารถแสดงผลการศึกษา โดยแยกเป็นรายภาคการศึกษา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สอบประมวลความรู้ : สามารถทำรายการสมัครสอบ และแสดงข้อมูลผลการสอบประมวลความรู้ที่เคยสอบมา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ตรวจสอบจบ : สามารถแสดงข้อมูลเฉพาะแบบข้อมูลสรุป ไม่แสดงรายละเอียดแบบทั้งหลักสูตรวิชา และแบบเฉพาะรายวิชาที่ลง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ขอเอกสารสำคัญ : สามารถทำรายการขอเอกสารที่ต้องการได้ และรับบาร์โค้ดจากระบบแสดงในหน้าจอสำหรับการนำไปชำระเงินได้ และหากยังไม่ชำระเงินสามารถยกเลิกรายการขอเอกสารได้</w:t>
      </w:r>
    </w:p>
    <w:p w:rsidR="00714911" w:rsidRPr="002D5784" w:rsidRDefault="00714911" w:rsidP="001302C0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lastRenderedPageBreak/>
        <w:t>ค้นหารายวิชาที่เปิดสอน : สามารถแสดงผลรายวิชาที่เปิดสอน โดยเลือกเงื่อนไขตามคณะ ปีการศึกษา จังหวัด ระดับการศึกษา หรือระบุรหัสวิชาหรือชื่อวิชาในการค้นหาได้</w:t>
      </w:r>
    </w:p>
    <w:p w:rsidR="00714911" w:rsidRPr="002D5784" w:rsidRDefault="00510174" w:rsidP="00A46F84">
      <w:pPr>
        <w:pStyle w:val="Heading3"/>
        <w:spacing w:before="240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</w:t>
      </w:r>
      <w:r w:rsidR="00A46F84" w:rsidRPr="002D5784">
        <w:rPr>
          <w:b/>
          <w:bCs/>
          <w:sz w:val="32"/>
          <w:szCs w:val="32"/>
          <w:cs/>
        </w:rPr>
        <w:t>ระบบประเมินการเรียนการสอน</w:t>
      </w:r>
    </w:p>
    <w:p w:rsidR="001633A4" w:rsidRPr="002D5784" w:rsidRDefault="001633A4" w:rsidP="001302C0">
      <w:pPr>
        <w:pStyle w:val="ListParagraph"/>
        <w:numPr>
          <w:ilvl w:val="0"/>
          <w:numId w:val="11"/>
        </w:numPr>
        <w:ind w:left="1560" w:hanging="426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แสดงเมนูประเมินการเรียนการสอนตามช่วงเวลาที่กำหนดจากระบบ </w:t>
      </w:r>
      <w:proofErr w:type="spellStart"/>
      <w:r w:rsidRPr="002D5784">
        <w:rPr>
          <w:rFonts w:ascii="TH Sarabun New" w:hAnsi="TH Sarabun New" w:cs="TH Sarabun New"/>
          <w:sz w:val="32"/>
          <w:szCs w:val="32"/>
        </w:rPr>
        <w:t>VisionNet</w:t>
      </w:r>
      <w:proofErr w:type="spellEnd"/>
      <w:r w:rsidRPr="002D5784">
        <w:rPr>
          <w:rFonts w:ascii="TH Sarabun New" w:hAnsi="TH Sarabun New" w:cs="TH Sarabun New"/>
          <w:sz w:val="32"/>
          <w:szCs w:val="32"/>
        </w:rPr>
        <w:t xml:space="preserve"> </w:t>
      </w:r>
    </w:p>
    <w:p w:rsidR="001633A4" w:rsidRPr="002D5784" w:rsidRDefault="001633A4" w:rsidP="001302C0">
      <w:pPr>
        <w:pStyle w:val="ListParagraph"/>
        <w:numPr>
          <w:ilvl w:val="0"/>
          <w:numId w:val="11"/>
        </w:numPr>
        <w:ind w:left="1560" w:hanging="426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เมื่อเข้าเมนูประเมินการเรียนการสอนให้แสดงรายการที่ต้องประเมินทั้งหมด </w:t>
      </w:r>
    </w:p>
    <w:p w:rsidR="001633A4" w:rsidRPr="002D5784" w:rsidRDefault="001633A4" w:rsidP="001302C0">
      <w:pPr>
        <w:pStyle w:val="ListParagraph"/>
        <w:numPr>
          <w:ilvl w:val="0"/>
          <w:numId w:val="11"/>
        </w:numPr>
        <w:ind w:left="1560" w:hanging="426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เลือกรายการประเมินแต่ละรายการและบันทึกข้อมูลตามแบบฟอร์มการประเมิน</w:t>
      </w:r>
    </w:p>
    <w:p w:rsidR="001633A4" w:rsidRPr="002D5784" w:rsidRDefault="001633A4" w:rsidP="001302C0">
      <w:pPr>
        <w:pStyle w:val="ListParagraph"/>
        <w:numPr>
          <w:ilvl w:val="0"/>
          <w:numId w:val="11"/>
        </w:numPr>
        <w:ind w:left="1560" w:hanging="426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หากยังมีรายการประเมินเหลือค้างอยู่ให้แจ้งเตือนก่อนหมดเวลาการประเมิน 3 วัน</w:t>
      </w:r>
    </w:p>
    <w:p w:rsidR="001633A4" w:rsidRPr="002D5784" w:rsidRDefault="001633A4" w:rsidP="001302C0">
      <w:pPr>
        <w:pStyle w:val="ListParagraph"/>
        <w:numPr>
          <w:ilvl w:val="0"/>
          <w:numId w:val="11"/>
        </w:numPr>
        <w:spacing w:after="240"/>
        <w:ind w:left="1560" w:hanging="426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เพิ่มการแสดงผลส่วนรายการ การประเมินที่ได้ประเมินไปแล้ว (ของเดิมรายการจะหายไปจากหน้าจอ)</w:t>
      </w:r>
    </w:p>
    <w:p w:rsidR="009677F0" w:rsidRPr="002D5784" w:rsidRDefault="00510174" w:rsidP="009677F0">
      <w:pPr>
        <w:pStyle w:val="Heading3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</w:t>
      </w:r>
      <w:r w:rsidR="009677F0" w:rsidRPr="002D5784">
        <w:rPr>
          <w:b/>
          <w:bCs/>
          <w:sz w:val="32"/>
          <w:szCs w:val="32"/>
          <w:cs/>
        </w:rPr>
        <w:t>ระบบการจองทรัพยากร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นักศึกษามีสิทธิจองทรัพยากรได้เฉพาะประเภทสนามกีฬา และทำรายการจองได้ภายในวันเดียวกันเท่านั้น 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spacing w:line="259" w:lineRule="auto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สามารถเข้าระบบมาสร้างรายการจองได้ตั้งแต่ </w:t>
      </w:r>
      <w:r w:rsidRPr="002D5784">
        <w:rPr>
          <w:rFonts w:ascii="TH Sarabun New" w:hAnsi="TH Sarabun New" w:cs="TH Sarabun New"/>
          <w:sz w:val="32"/>
          <w:szCs w:val="32"/>
        </w:rPr>
        <w:t>00:00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น. </w:t>
      </w:r>
      <w:r w:rsidRPr="002D5784">
        <w:rPr>
          <w:rFonts w:ascii="TH Sarabun New" w:hAnsi="TH Sarabun New" w:cs="TH Sarabun New"/>
          <w:sz w:val="32"/>
          <w:szCs w:val="32"/>
        </w:rPr>
        <w:t>-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D5784">
        <w:rPr>
          <w:rFonts w:ascii="TH Sarabun New" w:hAnsi="TH Sarabun New" w:cs="TH Sarabun New"/>
          <w:sz w:val="32"/>
          <w:szCs w:val="32"/>
        </w:rPr>
        <w:t xml:space="preserve">19:00 </w:t>
      </w:r>
      <w:r w:rsidRPr="002D5784">
        <w:rPr>
          <w:rFonts w:ascii="TH Sarabun New" w:hAnsi="TH Sarabun New" w:cs="TH Sarabun New"/>
          <w:sz w:val="32"/>
          <w:szCs w:val="32"/>
          <w:cs/>
        </w:rPr>
        <w:t>น. และให้เลือกเวลาจองได้ตั้งแต่เวลาปัจจุบันเป็นต้นไป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spacing w:line="259" w:lineRule="auto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สามารถแสดงรายการจองเป็นสล็อตรายชั่วโมงของแต่ละสนามกีฬา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spacing w:line="259" w:lineRule="auto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แสดงผลว่าสล็อตได้ยังว่างอยู่ให้ทำรายการจองได้ โดยแยกความแตกต่างตามรายการจอง, รายการอนุมัติแล้ว และรายการยืนยันการใช้สนาม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spacing w:line="259" w:lineRule="auto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สล็อตที่แสดงผลว่าได้รับการอนุมัติแล้วให้สามารถกดเข้าไปทำรายการยืนยันการใช้สนามได้</w:t>
      </w:r>
    </w:p>
    <w:p w:rsidR="002727B4" w:rsidRPr="002D5784" w:rsidRDefault="002727B4" w:rsidP="001302C0">
      <w:pPr>
        <w:pStyle w:val="ListParagraph"/>
        <w:numPr>
          <w:ilvl w:val="0"/>
          <w:numId w:val="14"/>
        </w:numPr>
        <w:spacing w:after="240" w:line="259" w:lineRule="auto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สล็อตที่แสดงผลว่ามีรายการจอง, รายการยืนยัน และรายการอนุมัติ ให้กดเข้าไปแสดงรายละเอียดผู้ทำรายการจองได้ (ถือว่าเป็นการสอบถามข้อมูลการจอง)</w:t>
      </w:r>
    </w:p>
    <w:p w:rsidR="008C16BA" w:rsidRPr="002D5784" w:rsidRDefault="00510174" w:rsidP="008C16BA">
      <w:pPr>
        <w:pStyle w:val="Heading3"/>
        <w:spacing w:line="259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</w:t>
      </w:r>
      <w:r w:rsidR="008C16BA" w:rsidRPr="002D5784">
        <w:rPr>
          <w:b/>
          <w:bCs/>
          <w:sz w:val="32"/>
          <w:szCs w:val="32"/>
          <w:cs/>
        </w:rPr>
        <w:t>ระบบงานแจ้งเตือนและระบบงานบันทึกปฏิทิน</w:t>
      </w:r>
    </w:p>
    <w:p w:rsidR="005F33F1" w:rsidRPr="002D5784" w:rsidRDefault="005F33F1" w:rsidP="00B72A2B">
      <w:pPr>
        <w:spacing w:after="240"/>
        <w:ind w:firstLine="568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แบ่งออกเป็น 2 ส่วน คือ </w:t>
      </w:r>
      <w:r w:rsidRPr="002D5784">
        <w:rPr>
          <w:rFonts w:ascii="TH Sarabun New" w:hAnsi="TH Sarabun New" w:cs="TH Sarabun New"/>
          <w:sz w:val="32"/>
          <w:szCs w:val="32"/>
        </w:rPr>
        <w:t xml:space="preserve">Web Application Back Office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5784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2D578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512C49" w:rsidRPr="002D5784" w:rsidRDefault="00512C49" w:rsidP="001302C0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2D5784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2D5784">
        <w:rPr>
          <w:rFonts w:ascii="TH Sarabun New" w:hAnsi="TH Sarabun New" w:cs="TH Sarabun New"/>
          <w:sz w:val="32"/>
          <w:szCs w:val="32"/>
        </w:rPr>
        <w:t xml:space="preserve">Back Office </w:t>
      </w:r>
      <w:r w:rsidRPr="002D5784">
        <w:rPr>
          <w:rFonts w:ascii="TH Sarabun New" w:hAnsi="TH Sarabun New" w:cs="TH Sarabun New"/>
          <w:sz w:val="32"/>
          <w:szCs w:val="32"/>
          <w:cs/>
        </w:rPr>
        <w:t>สำหรับการจัดการข้อมูลปฏิทิน เป็นระบบสำหรับ</w:t>
      </w:r>
      <w:r w:rsidRPr="002D5784">
        <w:rPr>
          <w:rFonts w:ascii="TH Sarabun New" w:hAnsi="TH Sarabun New" w:cs="TH Sarabun New"/>
          <w:sz w:val="32"/>
          <w:szCs w:val="32"/>
        </w:rPr>
        <w:t xml:space="preserve"> Admin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โดยต้องสามารถทำงานได้ดังนี้ </w:t>
      </w:r>
    </w:p>
    <w:p w:rsidR="00512C49" w:rsidRPr="002D5784" w:rsidRDefault="00512C49" w:rsidP="001302C0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2D5784">
        <w:rPr>
          <w:rFonts w:ascii="TH Sarabun New" w:hAnsi="TH Sarabun New" w:cs="TH Sarabun New"/>
          <w:sz w:val="32"/>
          <w:szCs w:val="32"/>
        </w:rPr>
        <w:t xml:space="preserve">User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และมอบสิทธิการเข้าถึง บันทึก แก้ไข ปฏิทินได้ โดยแยก </w:t>
      </w:r>
      <w:r w:rsidRPr="002D5784">
        <w:rPr>
          <w:rFonts w:ascii="TH Sarabun New" w:hAnsi="TH Sarabun New" w:cs="TH Sarabun New"/>
          <w:sz w:val="32"/>
          <w:szCs w:val="32"/>
        </w:rPr>
        <w:t xml:space="preserve">User </w:t>
      </w:r>
      <w:r w:rsidRPr="002D5784">
        <w:rPr>
          <w:rFonts w:ascii="TH Sarabun New" w:hAnsi="TH Sarabun New" w:cs="TH Sarabun New"/>
          <w:sz w:val="32"/>
          <w:szCs w:val="32"/>
          <w:cs/>
        </w:rPr>
        <w:t>เป็นรายคณะหรือหน่วยงาน</w:t>
      </w:r>
    </w:p>
    <w:p w:rsidR="00512C49" w:rsidRPr="002D5784" w:rsidRDefault="00512C49" w:rsidP="001302C0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lastRenderedPageBreak/>
        <w:t>เมื่อเพิ่ม/แก้ไขรายการกิจกรรมในปฏิทินแล้ว ข้อมูลจะแสดงผลในเมนูปฏิทินกิจกรรมบนของเว็บสถาบันฯ</w:t>
      </w:r>
    </w:p>
    <w:p w:rsidR="00512C49" w:rsidRPr="002D5784" w:rsidRDefault="00512C49" w:rsidP="001302C0">
      <w:pPr>
        <w:pStyle w:val="ListParagraph"/>
        <w:numPr>
          <w:ilvl w:val="0"/>
          <w:numId w:val="16"/>
        </w:numPr>
        <w:spacing w:after="240"/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รายการที่บันทึกในปฏิทินสามารถกำหนดข้อมูลการแจ้งเตือนได้ ว่าจะให้แจ้งเตือนเวลาใด แจ้งให้นักศึกษากลุ่มใดเป็นรายคณะ หรือแจ้งเตือนทั้งหมด</w:t>
      </w:r>
    </w:p>
    <w:p w:rsidR="00512C49" w:rsidRPr="002D5784" w:rsidRDefault="00512C49" w:rsidP="001302C0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ระบบแจ้งเตือนบน </w:t>
      </w:r>
      <w:r w:rsidRPr="002D5784">
        <w:rPr>
          <w:rFonts w:ascii="TH Sarabun New" w:hAnsi="TH Sarabun New" w:cs="TH Sarabun New"/>
          <w:sz w:val="32"/>
          <w:szCs w:val="32"/>
        </w:rPr>
        <w:t>Mobile Application</w:t>
      </w:r>
      <w:r w:rsidR="003C6D09" w:rsidRPr="002D5784">
        <w:rPr>
          <w:rFonts w:ascii="TH Sarabun New" w:hAnsi="TH Sarabun New" w:cs="TH Sarabun New"/>
          <w:sz w:val="32"/>
          <w:szCs w:val="32"/>
          <w:cs/>
        </w:rPr>
        <w:t xml:space="preserve"> สำหรับนักศึกษาในการรับข่าวสารจากสถาบันฯ โดยจะต้องสามารถแสดงข้อความได้ในรูปแบบต่างๆ ดังนี้</w:t>
      </w:r>
    </w:p>
    <w:p w:rsidR="00512C49" w:rsidRPr="002D5784" w:rsidRDefault="003C6D09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512C49" w:rsidRPr="002D5784">
        <w:rPr>
          <w:rFonts w:ascii="TH Sarabun New" w:hAnsi="TH Sarabun New" w:cs="TH Sarabun New"/>
          <w:sz w:val="32"/>
          <w:szCs w:val="32"/>
          <w:cs/>
        </w:rPr>
        <w:t>รับข้อความจากระบบปฏิทิน และกดลิงก์กลับมาที่หน้าเว็บปฏิทินกิจกรรมเพื่อดูรายละเอียดเพิ่มเติมได้</w:t>
      </w:r>
    </w:p>
    <w:p w:rsidR="00512C49" w:rsidRPr="002D5784" w:rsidRDefault="003C6D09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512C49" w:rsidRPr="002D5784">
        <w:rPr>
          <w:rFonts w:ascii="TH Sarabun New" w:hAnsi="TH Sarabun New" w:cs="TH Sarabun New"/>
          <w:sz w:val="32"/>
          <w:szCs w:val="32"/>
          <w:cs/>
        </w:rPr>
        <w:t xml:space="preserve">รับข้อความแจ้งเตือนจากระบบทะเบียน </w:t>
      </w:r>
      <w:r w:rsidRPr="002D578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512C49" w:rsidRPr="002D5784" w:rsidRDefault="00512C49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กำหนดการชำระเงินลงทะเบียน</w:t>
      </w:r>
    </w:p>
    <w:p w:rsidR="00512C49" w:rsidRPr="002D5784" w:rsidRDefault="00512C49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กำหนดการชำระเงินการขอเอกสารสำคัญ</w:t>
      </w:r>
    </w:p>
    <w:p w:rsidR="00512C49" w:rsidRPr="002D5784" w:rsidRDefault="00512C49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วันสอบตามตารางสอบ</w:t>
      </w:r>
    </w:p>
    <w:p w:rsidR="00512C49" w:rsidRPr="002D5784" w:rsidRDefault="003C6D09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512C49" w:rsidRPr="002D5784">
        <w:rPr>
          <w:rFonts w:ascii="TH Sarabun New" w:hAnsi="TH Sarabun New" w:cs="TH Sarabun New"/>
          <w:sz w:val="32"/>
          <w:szCs w:val="32"/>
          <w:cs/>
        </w:rPr>
        <w:t>รับข้อความแจ้งเตือนจากระบบจองทรัพยากร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512C49" w:rsidRPr="002D5784" w:rsidRDefault="00512C49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เตือนให้ยืนยันการจองเมื่อได้รับการอนุมัติจอง</w:t>
      </w:r>
    </w:p>
    <w:p w:rsidR="00512C49" w:rsidRPr="002D5784" w:rsidRDefault="00512C49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เตือนว่ามีการยกเลิกการจอง</w:t>
      </w:r>
    </w:p>
    <w:p w:rsidR="00512C49" w:rsidRPr="002D5784" w:rsidRDefault="00512C49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เตือนเมื่อถึงเวลาจอง</w:t>
      </w:r>
    </w:p>
    <w:p w:rsidR="00512C49" w:rsidRPr="002D5784" w:rsidRDefault="00512C49" w:rsidP="001700EB">
      <w:pPr>
        <w:rPr>
          <w:rFonts w:ascii="TH Sarabun New" w:hAnsi="TH Sarabun New" w:cs="TH Sarabun New"/>
          <w:sz w:val="32"/>
          <w:szCs w:val="32"/>
          <w:cs/>
        </w:rPr>
      </w:pPr>
    </w:p>
    <w:p w:rsidR="00CC2E37" w:rsidRPr="002D5784" w:rsidRDefault="00CC2E37" w:rsidP="009F33E8">
      <w:pPr>
        <w:pStyle w:val="NIDAHeader1"/>
        <w:spacing w:after="240" w:line="276" w:lineRule="auto"/>
        <w:ind w:left="360"/>
        <w:rPr>
          <w:rFonts w:ascii="TH Sarabun New" w:hAnsi="TH Sarabun New" w:cs="TH Sarabun New"/>
        </w:rPr>
      </w:pPr>
      <w:r w:rsidRPr="002D5784">
        <w:rPr>
          <w:rFonts w:ascii="TH Sarabun New" w:hAnsi="TH Sarabun New" w:cs="TH Sarabun New"/>
          <w:cs/>
        </w:rPr>
        <w:t>รายงานการวิเคราะห์ความต้องการของผู้ใช้ระบบ</w:t>
      </w:r>
    </w:p>
    <w:p w:rsidR="009866F3" w:rsidRPr="002D5784" w:rsidRDefault="00DC7249" w:rsidP="009F33E8">
      <w:pPr>
        <w:spacing w:after="240" w:line="276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จาก</w:t>
      </w:r>
      <w:r w:rsidR="008366A1" w:rsidRPr="002D5784">
        <w:rPr>
          <w:rFonts w:ascii="TH Sarabun New" w:hAnsi="TH Sarabun New" w:cs="TH Sarabun New"/>
          <w:sz w:val="32"/>
          <w:szCs w:val="32"/>
          <w:cs/>
        </w:rPr>
        <w:t>ผลการศึกษาสำรวจและรวบรวมความต้องการ</w:t>
      </w:r>
      <w:r w:rsidR="00E91A4D" w:rsidRPr="002D5784">
        <w:rPr>
          <w:rFonts w:ascii="TH Sarabun New" w:hAnsi="TH Sarabun New" w:cs="TH Sarabun New"/>
          <w:sz w:val="32"/>
          <w:szCs w:val="32"/>
          <w:cs/>
        </w:rPr>
        <w:t xml:space="preserve">ของผู้ใช้งานระบบ </w:t>
      </w:r>
      <w:r w:rsidR="00E91A4D" w:rsidRPr="002D5784">
        <w:rPr>
          <w:rFonts w:ascii="TH Sarabun New" w:hAnsi="TH Sarabun New" w:cs="TH Sarabun New"/>
          <w:sz w:val="32"/>
          <w:szCs w:val="32"/>
        </w:rPr>
        <w:t xml:space="preserve">Student Portal </w:t>
      </w:r>
      <w:r w:rsidR="00E91A4D" w:rsidRPr="002D5784">
        <w:rPr>
          <w:rFonts w:ascii="TH Sarabun New" w:hAnsi="TH Sarabun New" w:cs="TH Sarabun New"/>
          <w:sz w:val="32"/>
          <w:szCs w:val="32"/>
          <w:cs/>
        </w:rPr>
        <w:t>ทางบริษัทที่ปรึกษาฯ ได้</w:t>
      </w:r>
      <w:r w:rsidR="008D39C6" w:rsidRPr="002D5784">
        <w:rPr>
          <w:rFonts w:ascii="TH Sarabun New" w:hAnsi="TH Sarabun New" w:cs="TH Sarabun New"/>
          <w:sz w:val="32"/>
          <w:szCs w:val="32"/>
          <w:cs/>
        </w:rPr>
        <w:t>ออกแบบระบบไว้</w:t>
      </w:r>
      <w:r w:rsidRPr="002D578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DC7249" w:rsidRPr="002D5784" w:rsidRDefault="00DC7249" w:rsidP="001302C0">
      <w:pPr>
        <w:pStyle w:val="ListParagraph"/>
        <w:numPr>
          <w:ilvl w:val="0"/>
          <w:numId w:val="8"/>
        </w:numPr>
        <w:spacing w:after="240" w:line="276" w:lineRule="auto"/>
        <w:outlineLvl w:val="2"/>
        <w:rPr>
          <w:rFonts w:ascii="TH Sarabun New" w:hAnsi="TH Sarabun New" w:cs="TH Sarabun New"/>
          <w:b/>
          <w:bCs/>
          <w:vanish/>
          <w:sz w:val="32"/>
          <w:szCs w:val="32"/>
          <w:cs/>
        </w:rPr>
      </w:pPr>
    </w:p>
    <w:p w:rsidR="00DC7249" w:rsidRPr="002D5784" w:rsidRDefault="00DC7249" w:rsidP="001302C0">
      <w:pPr>
        <w:pStyle w:val="ListParagraph"/>
        <w:numPr>
          <w:ilvl w:val="0"/>
          <w:numId w:val="8"/>
        </w:numPr>
        <w:spacing w:after="240" w:line="276" w:lineRule="auto"/>
        <w:outlineLvl w:val="2"/>
        <w:rPr>
          <w:rFonts w:ascii="TH Sarabun New" w:hAnsi="TH Sarabun New" w:cs="TH Sarabun New"/>
          <w:b/>
          <w:bCs/>
          <w:vanish/>
          <w:sz w:val="32"/>
          <w:szCs w:val="32"/>
          <w:cs/>
        </w:rPr>
      </w:pPr>
    </w:p>
    <w:p w:rsidR="006B37DC" w:rsidRDefault="009866F3" w:rsidP="001302C0">
      <w:pPr>
        <w:pStyle w:val="Heading3"/>
        <w:numPr>
          <w:ilvl w:val="1"/>
          <w:numId w:val="8"/>
        </w:numPr>
        <w:rPr>
          <w:sz w:val="32"/>
          <w:szCs w:val="32"/>
        </w:rPr>
      </w:pPr>
      <w:r w:rsidRPr="002D5784">
        <w:rPr>
          <w:b/>
          <w:bCs/>
          <w:sz w:val="32"/>
          <w:szCs w:val="32"/>
          <w:cs/>
        </w:rPr>
        <w:t xml:space="preserve">ระบบ </w:t>
      </w:r>
      <w:r w:rsidR="003F42F5" w:rsidRPr="002D5784">
        <w:rPr>
          <w:b/>
          <w:bCs/>
          <w:sz w:val="32"/>
          <w:szCs w:val="32"/>
        </w:rPr>
        <w:t>Student Portal</w:t>
      </w:r>
      <w:r w:rsidR="003F42F5" w:rsidRPr="002D5784">
        <w:rPr>
          <w:b/>
          <w:bCs/>
          <w:sz w:val="32"/>
          <w:szCs w:val="32"/>
          <w:cs/>
        </w:rPr>
        <w:t xml:space="preserve"> </w:t>
      </w:r>
      <w:r w:rsidR="003F42F5" w:rsidRPr="002D5784">
        <w:rPr>
          <w:b/>
          <w:bCs/>
          <w:sz w:val="32"/>
          <w:szCs w:val="32"/>
        </w:rPr>
        <w:t>On Mobile</w:t>
      </w:r>
      <w:r w:rsidR="003F42F5" w:rsidRPr="002D5784">
        <w:rPr>
          <w:sz w:val="32"/>
          <w:szCs w:val="32"/>
          <w:cs/>
        </w:rPr>
        <w:t xml:space="preserve">  </w:t>
      </w:r>
      <w:r w:rsidR="008366A1" w:rsidRPr="002D5784">
        <w:rPr>
          <w:sz w:val="32"/>
          <w:szCs w:val="32"/>
          <w:cs/>
        </w:rPr>
        <w:t xml:space="preserve">เพื่อให้บริการนักศึกษาบนอุปกรณ์พกพา ที่ใช้งานได้ทั้งบนระบบปฏิบัติการ </w:t>
      </w:r>
      <w:r w:rsidR="008366A1" w:rsidRPr="002D5784">
        <w:rPr>
          <w:sz w:val="32"/>
          <w:szCs w:val="32"/>
        </w:rPr>
        <w:t xml:space="preserve">Android </w:t>
      </w:r>
      <w:r w:rsidR="008366A1" w:rsidRPr="002D5784">
        <w:rPr>
          <w:sz w:val="32"/>
          <w:szCs w:val="32"/>
          <w:cs/>
        </w:rPr>
        <w:t xml:space="preserve">และ </w:t>
      </w:r>
      <w:r w:rsidR="008366A1" w:rsidRPr="002D5784">
        <w:rPr>
          <w:sz w:val="32"/>
          <w:szCs w:val="32"/>
        </w:rPr>
        <w:t xml:space="preserve">iOS  </w:t>
      </w:r>
      <w:r w:rsidR="008366A1" w:rsidRPr="002D5784">
        <w:rPr>
          <w:sz w:val="32"/>
          <w:szCs w:val="32"/>
          <w:cs/>
        </w:rPr>
        <w:t xml:space="preserve">รวมทั้งเชื่อมโยงกับระบบงานอื่นที่เกี่ยวข้อง  </w:t>
      </w:r>
      <w:r w:rsidR="004D739A">
        <w:rPr>
          <w:rFonts w:hint="cs"/>
          <w:sz w:val="32"/>
          <w:szCs w:val="32"/>
          <w:cs/>
        </w:rPr>
        <w:t>ที่ปรึกษาฯ ได้ทำการแบ่งเมนูและความต้องการต่างๆ ตามประเภทการทำงานเพื่อให้สามารถใช้งานได้ง่ายยิ่งขึ้น ทั้งนี้การออกแบบดังกล่าวทางที่ปรึกษาฯ ได้คำนึงถึงประโยชน์ของผู้ใช้เป็นหลัก เน้นการออกแบบระบบที่</w:t>
      </w:r>
      <w:r w:rsidR="008366A1" w:rsidRPr="002D5784">
        <w:rPr>
          <w:sz w:val="32"/>
          <w:szCs w:val="32"/>
          <w:cs/>
        </w:rPr>
        <w:t>สามา</w:t>
      </w:r>
      <w:r w:rsidR="006958A8">
        <w:rPr>
          <w:sz w:val="32"/>
          <w:szCs w:val="32"/>
          <w:cs/>
        </w:rPr>
        <w:t>รถรองรับการทำงานได้อย่างครบถ้วน</w:t>
      </w:r>
      <w:r w:rsidR="008366A1" w:rsidRPr="002D5784">
        <w:rPr>
          <w:sz w:val="32"/>
          <w:szCs w:val="32"/>
          <w:cs/>
        </w:rPr>
        <w:t>ถูกต้อง</w:t>
      </w:r>
      <w:r w:rsidR="00DC7249" w:rsidRPr="002D5784">
        <w:rPr>
          <w:sz w:val="32"/>
          <w:szCs w:val="32"/>
          <w:cs/>
        </w:rPr>
        <w:t xml:space="preserve"> ตามความต้องการของผู้ใช้ระบบ</w:t>
      </w:r>
      <w:r w:rsidR="008366A1" w:rsidRPr="002D5784">
        <w:rPr>
          <w:sz w:val="32"/>
          <w:szCs w:val="32"/>
          <w:cs/>
        </w:rPr>
        <w:t xml:space="preserve"> และ</w:t>
      </w:r>
      <w:r w:rsidR="00DC7249" w:rsidRPr="002D5784">
        <w:rPr>
          <w:sz w:val="32"/>
          <w:szCs w:val="32"/>
          <w:cs/>
        </w:rPr>
        <w:t>สามารถ</w:t>
      </w:r>
      <w:r w:rsidR="008366A1" w:rsidRPr="002D5784">
        <w:rPr>
          <w:sz w:val="32"/>
          <w:szCs w:val="32"/>
          <w:cs/>
        </w:rPr>
        <w:t xml:space="preserve">ทำงานได้จริง </w:t>
      </w:r>
      <w:r w:rsidR="006B37DC" w:rsidRPr="002D5784">
        <w:rPr>
          <w:sz w:val="32"/>
          <w:szCs w:val="32"/>
          <w:cs/>
        </w:rPr>
        <w:t>ผ่าน</w:t>
      </w:r>
      <w:r w:rsidR="006958A8">
        <w:rPr>
          <w:sz w:val="32"/>
          <w:szCs w:val="32"/>
          <w:cs/>
        </w:rPr>
        <w:t>เมนูการใช้งาน</w:t>
      </w:r>
      <w:r w:rsidR="00DC7249" w:rsidRPr="002D5784">
        <w:rPr>
          <w:sz w:val="32"/>
          <w:szCs w:val="32"/>
          <w:cs/>
        </w:rPr>
        <w:t>ทาง</w:t>
      </w:r>
      <w:r w:rsidR="006B37DC" w:rsidRPr="002D5784">
        <w:rPr>
          <w:sz w:val="32"/>
          <w:szCs w:val="32"/>
          <w:cs/>
        </w:rPr>
        <w:t>หน้าจอหลักของ</w:t>
      </w:r>
      <w:r w:rsidR="00DC7249" w:rsidRPr="002D5784">
        <w:rPr>
          <w:sz w:val="32"/>
          <w:szCs w:val="32"/>
          <w:cs/>
        </w:rPr>
        <w:t>ระบบ</w:t>
      </w:r>
      <w:r w:rsidR="006B37DC" w:rsidRPr="002D5784">
        <w:rPr>
          <w:sz w:val="32"/>
          <w:szCs w:val="32"/>
          <w:cs/>
        </w:rPr>
        <w:t xml:space="preserve"> </w:t>
      </w:r>
      <w:r w:rsidR="006B37DC" w:rsidRPr="002D5784">
        <w:rPr>
          <w:sz w:val="32"/>
          <w:szCs w:val="32"/>
        </w:rPr>
        <w:t xml:space="preserve">Student Portal Application </w:t>
      </w:r>
      <w:r w:rsidR="006B37DC" w:rsidRPr="002D5784">
        <w:rPr>
          <w:sz w:val="32"/>
          <w:szCs w:val="32"/>
          <w:cs/>
        </w:rPr>
        <w:t>ดังนี้</w:t>
      </w:r>
    </w:p>
    <w:p w:rsidR="004D739A" w:rsidRDefault="004D739A" w:rsidP="004D739A"/>
    <w:p w:rsidR="00FA3AC8" w:rsidRPr="004D739A" w:rsidRDefault="00FA3AC8" w:rsidP="004D739A">
      <w:pPr>
        <w:rPr>
          <w:rFonts w:hint="cs"/>
        </w:rPr>
      </w:pPr>
    </w:p>
    <w:p w:rsidR="00DC7249" w:rsidRPr="002D5784" w:rsidRDefault="00DC7249" w:rsidP="001302C0">
      <w:pPr>
        <w:pStyle w:val="ListParagraph"/>
        <w:numPr>
          <w:ilvl w:val="0"/>
          <w:numId w:val="20"/>
        </w:numPr>
        <w:ind w:hanging="312"/>
        <w:rPr>
          <w:rFonts w:ascii="TH Sarabun New" w:hAnsi="TH Sarabun New" w:cs="TH Sarabun New"/>
          <w:sz w:val="32"/>
          <w:szCs w:val="32"/>
        </w:rPr>
      </w:pPr>
      <w:r w:rsidRPr="0048741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การเข้าใช้ระบบ</w:t>
      </w:r>
      <w:r w:rsidR="005101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4160">
        <w:rPr>
          <w:rFonts w:ascii="TH Sarabun New" w:hAnsi="TH Sarabun New" w:cs="TH Sarabun New"/>
          <w:sz w:val="32"/>
          <w:szCs w:val="32"/>
        </w:rPr>
        <w:t xml:space="preserve">: </w:t>
      </w:r>
      <w:r w:rsidR="00510174" w:rsidRPr="002D5784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="00510174">
        <w:rPr>
          <w:rFonts w:ascii="TH Sarabun New" w:hAnsi="TH Sarabun New" w:cs="TH Sarabun New" w:hint="cs"/>
          <w:sz w:val="32"/>
          <w:szCs w:val="32"/>
          <w:cs/>
        </w:rPr>
        <w:t>สามารถเข้าใช้ระบบด้วย</w:t>
      </w:r>
      <w:r w:rsidR="00510174" w:rsidRPr="002D5784">
        <w:rPr>
          <w:rFonts w:ascii="TH Sarabun New" w:hAnsi="TH Sarabun New" w:cs="TH Sarabun New"/>
          <w:sz w:val="32"/>
          <w:szCs w:val="32"/>
          <w:cs/>
        </w:rPr>
        <w:t>รหัสประจำตัวและรหัสผ่านที่ได้รับ</w:t>
      </w:r>
    </w:p>
    <w:p w:rsidR="00DC7249" w:rsidRDefault="002D5784" w:rsidP="001302C0">
      <w:pPr>
        <w:pStyle w:val="ListParagraph"/>
        <w:numPr>
          <w:ilvl w:val="0"/>
          <w:numId w:val="20"/>
        </w:numPr>
        <w:ind w:hanging="312"/>
        <w:rPr>
          <w:rFonts w:ascii="TH Sarabun New" w:hAnsi="TH Sarabun New" w:cs="TH Sarabun New"/>
          <w:sz w:val="32"/>
          <w:szCs w:val="32"/>
        </w:rPr>
      </w:pPr>
      <w:r w:rsidRPr="00487414">
        <w:rPr>
          <w:rFonts w:ascii="TH Sarabun New" w:hAnsi="TH Sarabun New" w:cs="TH Sarabun New"/>
          <w:b/>
          <w:bCs/>
          <w:sz w:val="32"/>
          <w:szCs w:val="32"/>
          <w:cs/>
        </w:rPr>
        <w:t>เมนูข้อมูลส่วนตัว</w:t>
      </w:r>
      <w:r w:rsidR="005101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4160">
        <w:rPr>
          <w:rFonts w:ascii="TH Sarabun New" w:hAnsi="TH Sarabun New" w:cs="TH Sarabun New"/>
          <w:sz w:val="32"/>
          <w:szCs w:val="32"/>
        </w:rPr>
        <w:t xml:space="preserve">: </w:t>
      </w:r>
      <w:r w:rsidR="00510174">
        <w:rPr>
          <w:rFonts w:ascii="TH Sarabun New" w:hAnsi="TH Sarabun New" w:cs="TH Sarabun New" w:hint="cs"/>
          <w:sz w:val="32"/>
          <w:szCs w:val="32"/>
          <w:cs/>
        </w:rPr>
        <w:t>ประกอบด้วยหน้าการทำงานดังนี้</w:t>
      </w:r>
    </w:p>
    <w:p w:rsidR="00510174" w:rsidRPr="00510174" w:rsidRDefault="0051017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ลง</w:t>
      </w:r>
      <w:r>
        <w:rPr>
          <w:rFonts w:ascii="TH Sarabun New" w:hAnsi="TH Sarabun New" w:cs="TH Sarabun New"/>
          <w:sz w:val="32"/>
          <w:szCs w:val="32"/>
          <w:cs/>
        </w:rPr>
        <w:t xml:space="preserve">ทะเบียนนักศึกษาใหม่ </w:t>
      </w:r>
      <w:r>
        <w:rPr>
          <w:rFonts w:ascii="TH Sarabun New" w:hAnsi="TH Sarabun New" w:cs="TH Sarabun New"/>
          <w:sz w:val="32"/>
          <w:szCs w:val="32"/>
        </w:rPr>
        <w:t>:</w:t>
      </w:r>
      <w:r w:rsidRPr="00510174">
        <w:rPr>
          <w:rFonts w:ascii="TH Sarabun New" w:hAnsi="TH Sarabun New" w:cs="TH Sarabun New"/>
          <w:sz w:val="32"/>
          <w:szCs w:val="32"/>
          <w:cs/>
        </w:rPr>
        <w:t xml:space="preserve"> กรณียังไม่มีข้อมูลประวัติส่วนตัว ให้ทำรายการขึ้นทะเบียนนักศึกษาใหม่ โดยกรอกข้อมูลส่วนตัวได้</w:t>
      </w:r>
    </w:p>
    <w:p w:rsidR="00510174" w:rsidRDefault="0051017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10174">
        <w:rPr>
          <w:rFonts w:ascii="TH Sarabun New" w:hAnsi="TH Sarabun New" w:cs="TH Sarabun New"/>
          <w:sz w:val="32"/>
          <w:szCs w:val="32"/>
          <w:cs/>
        </w:rPr>
        <w:t>ข้อมูลส่วนตัวนักศึกษา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สามารถแสดง/แก้ไขข้อมูล</w:t>
      </w:r>
      <w:r w:rsidR="00F54160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="00F54160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54160" w:rsidRPr="00F54160">
        <w:rPr>
          <w:rFonts w:ascii="TH Sarabun New" w:hAnsi="TH Sarabun New" w:cs="TH Sarabun New"/>
          <w:sz w:val="32"/>
          <w:szCs w:val="32"/>
          <w:cs/>
        </w:rPr>
        <w:t>สถานภาพการทำงานปัจจุบันได้</w:t>
      </w:r>
    </w:p>
    <w:p w:rsidR="00510174" w:rsidRPr="00510174" w:rsidRDefault="0051017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10174">
        <w:rPr>
          <w:rFonts w:ascii="TH Sarabun New" w:hAnsi="TH Sarabun New" w:cs="TH Sarabun New"/>
          <w:sz w:val="32"/>
          <w:szCs w:val="32"/>
          <w:cs/>
        </w:rPr>
        <w:t>ความจำนงรับปริญญา : กรอกข้อมูลเพื่อแสดงความจำนงในการเข้ารับพระราชทานปริญญาบัตร หลังจากแสดงความจำนงระบบจะออกบาร์โค้ดเพื่อใช้ในการชำระเงินผ่านธนาคาร</w:t>
      </w:r>
    </w:p>
    <w:p w:rsidR="00510174" w:rsidRPr="00510174" w:rsidRDefault="0051017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10174">
        <w:rPr>
          <w:rFonts w:ascii="TH Sarabun New" w:hAnsi="TH Sarabun New" w:cs="TH Sarabun New"/>
          <w:sz w:val="32"/>
          <w:szCs w:val="32"/>
          <w:cs/>
        </w:rPr>
        <w:t>ภาระค่าใช้จ่าย/ทุน : แสดงหน้าจอของภาระค่าใช้จ่ายที่นักศึกษามีกับสถาบัน</w:t>
      </w:r>
    </w:p>
    <w:p w:rsidR="00510174" w:rsidRPr="00F54160" w:rsidRDefault="0051017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 w:hint="cs"/>
          <w:sz w:val="32"/>
          <w:szCs w:val="32"/>
        </w:rPr>
      </w:pPr>
      <w:r w:rsidRPr="00510174">
        <w:rPr>
          <w:rFonts w:ascii="TH Sarabun New" w:hAnsi="TH Sarabun New" w:cs="TH Sarabun New"/>
          <w:sz w:val="32"/>
          <w:szCs w:val="32"/>
          <w:cs/>
        </w:rPr>
        <w:t>ตรวจสอบผลการศึกษา : แสดงข้อมูลผล</w:t>
      </w:r>
      <w:r w:rsidR="00F54160" w:rsidRPr="00F54160">
        <w:rPr>
          <w:rFonts w:ascii="TH Sarabun New" w:hAnsi="TH Sarabun New" w:cs="TH Sarabun New"/>
          <w:sz w:val="32"/>
          <w:szCs w:val="32"/>
          <w:cs/>
        </w:rPr>
        <w:t>การศึกษาโดย</w:t>
      </w:r>
      <w:r w:rsidR="00F54160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F54160" w:rsidRPr="00F54160">
        <w:rPr>
          <w:rFonts w:ascii="TH Sarabun New" w:hAnsi="TH Sarabun New" w:cs="TH Sarabun New"/>
          <w:sz w:val="32"/>
          <w:szCs w:val="32"/>
          <w:cs/>
        </w:rPr>
        <w:t>แยกเป็นรายภาคการศึกษา</w:t>
      </w:r>
      <w:r w:rsidR="00F54160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2D5784" w:rsidRPr="002D5784" w:rsidRDefault="002D5784" w:rsidP="001302C0">
      <w:pPr>
        <w:pStyle w:val="ListParagraph"/>
        <w:numPr>
          <w:ilvl w:val="0"/>
          <w:numId w:val="20"/>
        </w:numPr>
        <w:ind w:hanging="312"/>
        <w:rPr>
          <w:rFonts w:ascii="TH Sarabun New" w:hAnsi="TH Sarabun New" w:cs="TH Sarabun New"/>
          <w:sz w:val="32"/>
          <w:szCs w:val="32"/>
        </w:rPr>
      </w:pPr>
      <w:r w:rsidRPr="00487414">
        <w:rPr>
          <w:rFonts w:ascii="TH Sarabun New" w:hAnsi="TH Sarabun New" w:cs="TH Sarabun New"/>
          <w:b/>
          <w:bCs/>
          <w:sz w:val="32"/>
          <w:szCs w:val="32"/>
          <w:cs/>
        </w:rPr>
        <w:t>เมนูลงทะเบียน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2D5784">
        <w:rPr>
          <w:rFonts w:ascii="TH Sarabun New" w:hAnsi="TH Sarabun New" w:cs="TH Sarabun New"/>
          <w:sz w:val="32"/>
          <w:szCs w:val="32"/>
          <w:cs/>
        </w:rPr>
        <w:t>ประกอบด้วยหน้าการทำงานดังนี้</w:t>
      </w:r>
      <w:r w:rsidRPr="002D5784">
        <w:rPr>
          <w:rFonts w:ascii="TH Sarabun New" w:hAnsi="TH Sarabun New" w:cs="TH Sarabun New"/>
          <w:sz w:val="32"/>
          <w:szCs w:val="32"/>
          <w:cs/>
        </w:rPr>
        <w:tab/>
      </w:r>
    </w:p>
    <w:p w:rsidR="00D308E4" w:rsidRDefault="002D5784" w:rsidP="001302C0">
      <w:pPr>
        <w:pStyle w:val="ListParagraph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C44C8C">
        <w:rPr>
          <w:rFonts w:ascii="TH Sarabun New" w:hAnsi="TH Sarabun New" w:cs="TH Sarabun New"/>
          <w:sz w:val="32"/>
          <w:szCs w:val="32"/>
          <w:cs/>
        </w:rPr>
        <w:t xml:space="preserve">ค้นหารายวิชาที่เปิดสอน : </w:t>
      </w:r>
      <w:r w:rsidR="00334C5C" w:rsidRPr="00C44C8C">
        <w:rPr>
          <w:rFonts w:ascii="TH Sarabun New" w:hAnsi="TH Sarabun New" w:cs="TH Sarabun New" w:hint="cs"/>
          <w:sz w:val="32"/>
          <w:szCs w:val="32"/>
          <w:cs/>
        </w:rPr>
        <w:t>สามาร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ถ</w:t>
      </w:r>
      <w:r w:rsidRPr="00C44C8C">
        <w:rPr>
          <w:rFonts w:ascii="TH Sarabun New" w:hAnsi="TH Sarabun New" w:cs="TH Sarabun New"/>
          <w:sz w:val="32"/>
          <w:szCs w:val="32"/>
          <w:cs/>
        </w:rPr>
        <w:t xml:space="preserve">ค้นหาข้อมูลรายวิชาที่เปิดสอน </w:t>
      </w:r>
      <w:r w:rsidR="00BA0BA9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หลาย</w:t>
      </w:r>
      <w:r w:rsidR="00BA0BA9" w:rsidRPr="00BA0BA9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="00BA0BA9">
        <w:rPr>
          <w:rFonts w:ascii="TH Sarabun New" w:hAnsi="TH Sarabun New" w:cs="TH Sarabun New" w:hint="cs"/>
          <w:sz w:val="32"/>
          <w:szCs w:val="32"/>
          <w:cs/>
        </w:rPr>
        <w:t xml:space="preserve"> อาทิ </w:t>
      </w:r>
    </w:p>
    <w:p w:rsidR="00D308E4" w:rsidRDefault="00BA0BA9" w:rsidP="001302C0">
      <w:pPr>
        <w:pStyle w:val="ListParagraph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BA0BA9">
        <w:rPr>
          <w:rFonts w:ascii="TH Sarabun New" w:hAnsi="TH Sarabun New" w:cs="TH Sarabun New"/>
          <w:sz w:val="32"/>
          <w:szCs w:val="32"/>
          <w:cs/>
        </w:rPr>
        <w:t xml:space="preserve">คณะ ปีการศึกษา จังหวัด 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BA0BA9">
        <w:rPr>
          <w:rFonts w:ascii="TH Sarabun New" w:hAnsi="TH Sarabun New" w:cs="TH Sarabun New"/>
          <w:sz w:val="32"/>
          <w:szCs w:val="32"/>
          <w:cs/>
        </w:rPr>
        <w:t xml:space="preserve">ระดับการศึกษา </w:t>
      </w:r>
    </w:p>
    <w:p w:rsidR="00D308E4" w:rsidRDefault="00334C5C" w:rsidP="001302C0">
      <w:pPr>
        <w:pStyle w:val="ListParagraph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C44C8C">
        <w:rPr>
          <w:rFonts w:ascii="TH Sarabun New" w:hAnsi="TH Sarabun New" w:cs="TH Sarabun New"/>
          <w:sz w:val="32"/>
          <w:szCs w:val="32"/>
          <w:cs/>
        </w:rPr>
        <w:t>รายวิชาตามแผนการศึกษา</w:t>
      </w:r>
    </w:p>
    <w:p w:rsidR="002D5784" w:rsidRPr="00C44C8C" w:rsidRDefault="002D5784" w:rsidP="001302C0">
      <w:pPr>
        <w:pStyle w:val="ListParagraph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C44C8C">
        <w:rPr>
          <w:rFonts w:ascii="TH Sarabun New" w:hAnsi="TH Sarabun New" w:cs="TH Sarabun New"/>
          <w:sz w:val="32"/>
          <w:szCs w:val="32"/>
          <w:cs/>
        </w:rPr>
        <w:t>รายวิชาเฉพาะ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D308E4" w:rsidRPr="00BA0BA9">
        <w:rPr>
          <w:rFonts w:ascii="TH Sarabun New" w:hAnsi="TH Sarabun New" w:cs="TH Sarabun New"/>
          <w:sz w:val="32"/>
          <w:szCs w:val="32"/>
          <w:cs/>
        </w:rPr>
        <w:t>ระบุรหัสวิชาหรือชื่อวิชา</w:t>
      </w:r>
      <w:r w:rsidRPr="00C44C8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2D5784" w:rsidRPr="00D308E4" w:rsidRDefault="002D5784" w:rsidP="001302C0">
      <w:pPr>
        <w:pStyle w:val="ListParagraph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D308E4">
        <w:rPr>
          <w:rFonts w:ascii="TH Sarabun New" w:hAnsi="TH Sarabun New" w:cs="TH Sarabun New"/>
          <w:sz w:val="32"/>
          <w:szCs w:val="32"/>
          <w:cs/>
        </w:rPr>
        <w:t xml:space="preserve">การลงทะเบียน : </w:t>
      </w:r>
      <w:r w:rsidR="00C44C8C" w:rsidRPr="00D308E4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C44C8C" w:rsidRPr="00D308E4">
        <w:rPr>
          <w:rFonts w:ascii="TH Sarabun New" w:hAnsi="TH Sarabun New" w:cs="TH Sarabun New"/>
          <w:sz w:val="32"/>
          <w:szCs w:val="32"/>
          <w:cs/>
        </w:rPr>
        <w:t xml:space="preserve">แสดงเมนูการลงทะเบียนในช่วงเวลาที่กำหนดจากระบบ </w:t>
      </w:r>
      <w:proofErr w:type="spellStart"/>
      <w:r w:rsidR="00C44C8C" w:rsidRPr="00D308E4">
        <w:rPr>
          <w:rFonts w:ascii="TH Sarabun New" w:hAnsi="TH Sarabun New" w:cs="TH Sarabun New"/>
          <w:sz w:val="32"/>
          <w:szCs w:val="32"/>
        </w:rPr>
        <w:t>VisionNet</w:t>
      </w:r>
      <w:proofErr w:type="spellEnd"/>
      <w:r w:rsidR="00D308E4" w:rsidRPr="00D308E4">
        <w:rPr>
          <w:rFonts w:ascii="TH Sarabun New" w:hAnsi="TH Sarabun New" w:cs="TH Sarabun New" w:hint="cs"/>
          <w:sz w:val="32"/>
          <w:szCs w:val="32"/>
          <w:cs/>
        </w:rPr>
        <w:t>และสามารถ</w:t>
      </w:r>
      <w:r w:rsidR="00D308E4" w:rsidRPr="00D308E4">
        <w:rPr>
          <w:rFonts w:ascii="TH Sarabun New" w:hAnsi="TH Sarabun New" w:cs="TH Sarabun New"/>
          <w:sz w:val="32"/>
          <w:szCs w:val="32"/>
          <w:cs/>
        </w:rPr>
        <w:t>บันทึกเป็นรายการลงทะเบียน โดยมีเงื่อนไขเหมือนระบบลงทะเบียนทางเว็บ เช่นตรวจสอบตารางสอน ตารางสอบต้องไม่ซ้ำซ้อนกัน</w:t>
      </w:r>
      <w:r w:rsidR="00D308E4" w:rsidRPr="00D308E4">
        <w:rPr>
          <w:rFonts w:ascii="TH Sarabun New" w:hAnsi="TH Sarabun New" w:cs="TH Sarabun New"/>
          <w:sz w:val="32"/>
          <w:szCs w:val="32"/>
        </w:rPr>
        <w:t xml:space="preserve">, </w:t>
      </w:r>
      <w:r w:rsidR="00D308E4" w:rsidRPr="00D308E4">
        <w:rPr>
          <w:rFonts w:ascii="TH Sarabun New" w:hAnsi="TH Sarabun New" w:cs="TH Sarabun New"/>
          <w:sz w:val="32"/>
          <w:szCs w:val="32"/>
          <w:cs/>
        </w:rPr>
        <w:t>ผ่านการเรีย</w:t>
      </w:r>
      <w:r w:rsidR="00D308E4" w:rsidRPr="00D308E4">
        <w:rPr>
          <w:rFonts w:ascii="TH Sarabun New" w:hAnsi="TH Sarabun New" w:cs="TH Sarabun New"/>
          <w:sz w:val="32"/>
          <w:szCs w:val="32"/>
          <w:cs/>
        </w:rPr>
        <w:t>นวิชาก่อนหน้าที่จำเป็นมาแล้ว เป็นต้น</w:t>
      </w:r>
      <w:r w:rsidR="00D308E4" w:rsidRPr="00D308E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หลังลงทะเบียน</w:t>
      </w:r>
      <w:r w:rsidR="00334C5C" w:rsidRPr="00D308E4">
        <w:rPr>
          <w:rFonts w:ascii="TH Sarabun New" w:hAnsi="TH Sarabun New" w:cs="TH Sarabun New"/>
          <w:sz w:val="32"/>
          <w:szCs w:val="32"/>
          <w:cs/>
        </w:rPr>
        <w:t>ระบบสามารถ</w:t>
      </w:r>
      <w:r w:rsidRPr="00D308E4">
        <w:rPr>
          <w:rFonts w:ascii="TH Sarabun New" w:hAnsi="TH Sarabun New" w:cs="TH Sarabun New"/>
          <w:sz w:val="32"/>
          <w:szCs w:val="32"/>
          <w:cs/>
        </w:rPr>
        <w:t>ออกบาร์โค้ดเพื่อใช้ในการชำระเงินผ่านธนาคาร</w:t>
      </w:r>
      <w:r w:rsidR="00334C5C" w:rsidRPr="00D308E4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2D5784" w:rsidRDefault="002D5784" w:rsidP="001302C0">
      <w:pPr>
        <w:pStyle w:val="ListParagraph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ตรวจสอบผลการลงทะเบียนเรียน : </w:t>
      </w:r>
      <w:r w:rsidR="00C44C8C">
        <w:rPr>
          <w:rFonts w:ascii="TH Sarabun New" w:hAnsi="TH Sarabun New" w:cs="TH Sarabun New" w:hint="cs"/>
          <w:sz w:val="32"/>
          <w:szCs w:val="32"/>
          <w:cs/>
        </w:rPr>
        <w:t>สามารถตรวจสอบผลการทะเบียนจาก</w:t>
      </w:r>
      <w:r w:rsidR="00C44C8C" w:rsidRPr="00C44C8C">
        <w:rPr>
          <w:rFonts w:ascii="TH Sarabun New" w:hAnsi="TH Sarabun New" w:cs="TH Sarabun New"/>
          <w:sz w:val="32"/>
          <w:szCs w:val="32"/>
          <w:cs/>
        </w:rPr>
        <w:t xml:space="preserve">รายการลงทะเบียน </w:t>
      </w:r>
      <w:r w:rsidR="00C44C8C">
        <w:rPr>
          <w:rFonts w:ascii="TH Sarabun New" w:hAnsi="TH Sarabun New" w:cs="TH Sarabun New" w:hint="cs"/>
          <w:sz w:val="32"/>
          <w:szCs w:val="32"/>
          <w:cs/>
        </w:rPr>
        <w:t>ที่มี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การลงทะเบียนไว้ </w:t>
      </w:r>
      <w:r w:rsidR="00C44C8C" w:rsidRPr="00C44C8C">
        <w:rPr>
          <w:rFonts w:ascii="TH Sarabun New" w:hAnsi="TH Sarabun New" w:cs="TH Sarabun New"/>
          <w:sz w:val="32"/>
          <w:szCs w:val="32"/>
          <w:cs/>
        </w:rPr>
        <w:t>และสามารถเลือกดูย้อนหลังปีการศึกษาก่อนหน้าได้</w:t>
      </w:r>
    </w:p>
    <w:p w:rsidR="002D5784" w:rsidRPr="002D5784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87414">
        <w:rPr>
          <w:rFonts w:ascii="TH Sarabun New" w:hAnsi="TH Sarabun New" w:cs="TH Sarabun New"/>
          <w:b/>
          <w:bCs/>
          <w:sz w:val="32"/>
          <w:szCs w:val="32"/>
          <w:cs/>
        </w:rPr>
        <w:t>เมนูสมัครสอบประมวลความรู้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  ประกอบด้วยหน้าการทำงานดังนี้</w:t>
      </w:r>
    </w:p>
    <w:p w:rsidR="002D5784" w:rsidRPr="006D0C3C" w:rsidRDefault="002D5784" w:rsidP="001302C0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</w:rPr>
      </w:pPr>
      <w:r w:rsidRPr="006D0C3C">
        <w:rPr>
          <w:rFonts w:ascii="TH Sarabun New" w:hAnsi="TH Sarabun New" w:cs="TH Sarabun New"/>
          <w:sz w:val="32"/>
          <w:szCs w:val="32"/>
          <w:cs/>
        </w:rPr>
        <w:t xml:space="preserve">สมัครสอบประมวลความรู้ </w:t>
      </w:r>
      <w:r w:rsidR="006D0C3C" w:rsidRPr="006D0C3C">
        <w:rPr>
          <w:rFonts w:ascii="TH Sarabun New" w:hAnsi="TH Sarabun New" w:cs="TH Sarabun New"/>
          <w:sz w:val="32"/>
          <w:szCs w:val="32"/>
        </w:rPr>
        <w:t>:</w:t>
      </w:r>
      <w:r w:rsidRPr="006D0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0C3C" w:rsidRPr="006D0C3C">
        <w:rPr>
          <w:rFonts w:ascii="TH Sarabun New" w:hAnsi="TH Sarabun New" w:cs="TH Sarabun New" w:hint="cs"/>
          <w:sz w:val="32"/>
          <w:szCs w:val="32"/>
          <w:cs/>
        </w:rPr>
        <w:t>สามารถยื่น</w:t>
      </w:r>
      <w:r w:rsidRPr="006D0C3C">
        <w:rPr>
          <w:rFonts w:ascii="TH Sarabun New" w:hAnsi="TH Sarabun New" w:cs="TH Sarabun New"/>
          <w:sz w:val="32"/>
          <w:szCs w:val="32"/>
          <w:cs/>
        </w:rPr>
        <w:t>สมัครสอบประมวลความรู้</w:t>
      </w:r>
      <w:r w:rsidR="006D0C3C" w:rsidRPr="006D0C3C">
        <w:rPr>
          <w:rFonts w:ascii="TH Sarabun New" w:hAnsi="TH Sarabun New" w:cs="TH Sarabun New" w:hint="cs"/>
          <w:sz w:val="32"/>
          <w:szCs w:val="32"/>
          <w:cs/>
        </w:rPr>
        <w:t xml:space="preserve">ออนไลน์ได้ </w:t>
      </w:r>
      <w:r w:rsidR="006D0C3C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6D0C3C" w:rsidRPr="006D0C3C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6D0C3C">
        <w:rPr>
          <w:rFonts w:ascii="TH Sarabun New" w:hAnsi="TH Sarabun New" w:cs="TH Sarabun New"/>
          <w:sz w:val="32"/>
          <w:szCs w:val="32"/>
          <w:cs/>
        </w:rPr>
        <w:t>ออกบาร์โค้ดเพื่อใช้ในการชำระเงินผ่านธนาคาร</w:t>
      </w:r>
    </w:p>
    <w:p w:rsidR="002D5784" w:rsidRPr="007838A1" w:rsidRDefault="002D5784" w:rsidP="001302C0">
      <w:pPr>
        <w:pStyle w:val="ListParagraph"/>
        <w:numPr>
          <w:ilvl w:val="0"/>
          <w:numId w:val="22"/>
        </w:numPr>
        <w:rPr>
          <w:rFonts w:ascii="TH Sarabun New" w:hAnsi="TH Sarabun New" w:cs="TH Sarabun New" w:hint="cs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ผลการสมัครสอบประมวลความรู้ </w:t>
      </w:r>
      <w:r w:rsidR="006D0C3C">
        <w:rPr>
          <w:rFonts w:ascii="TH Sarabun New" w:hAnsi="TH Sarabun New" w:cs="TH Sarabun New"/>
          <w:sz w:val="32"/>
          <w:szCs w:val="32"/>
        </w:rPr>
        <w:t>: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 แสดงข้อมูลการ</w:t>
      </w:r>
      <w:r w:rsidR="006D0C3C">
        <w:rPr>
          <w:rFonts w:ascii="TH Sarabun New" w:hAnsi="TH Sarabun New" w:cs="TH Sarabun New" w:hint="cs"/>
          <w:sz w:val="32"/>
          <w:szCs w:val="32"/>
          <w:cs/>
        </w:rPr>
        <w:t>สมัคร</w:t>
      </w:r>
      <w:r w:rsidR="006D0C3C">
        <w:rPr>
          <w:rFonts w:ascii="TH Sarabun New" w:hAnsi="TH Sarabun New" w:cs="TH Sarabun New"/>
          <w:sz w:val="32"/>
          <w:szCs w:val="32"/>
          <w:cs/>
        </w:rPr>
        <w:t>สอบประมวลความรู้</w:t>
      </w:r>
      <w:r w:rsidR="006D0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D0C3C" w:rsidRPr="006D0C3C">
        <w:rPr>
          <w:rFonts w:ascii="TH Sarabun New" w:hAnsi="TH Sarabun New" w:cs="TH Sarabun New"/>
          <w:sz w:val="32"/>
          <w:szCs w:val="32"/>
          <w:cs/>
        </w:rPr>
        <w:t>และ</w:t>
      </w:r>
      <w:r w:rsidR="006D0C3C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6D0C3C" w:rsidRPr="006D0C3C">
        <w:rPr>
          <w:rFonts w:ascii="TH Sarabun New" w:hAnsi="TH Sarabun New" w:cs="TH Sarabun New"/>
          <w:sz w:val="32"/>
          <w:szCs w:val="32"/>
          <w:cs/>
        </w:rPr>
        <w:t>แสดงข้อมูลผลการสอบประมวลความรู้ที่เคยสอบ</w:t>
      </w:r>
      <w:r w:rsidR="006D0C3C">
        <w:rPr>
          <w:rFonts w:ascii="TH Sarabun New" w:hAnsi="TH Sarabun New" w:cs="TH Sarabun New"/>
          <w:sz w:val="32"/>
          <w:szCs w:val="32"/>
          <w:cs/>
        </w:rPr>
        <w:t>ได้</w:t>
      </w:r>
      <w:r w:rsidRPr="002D5784">
        <w:rPr>
          <w:rFonts w:ascii="TH Sarabun New" w:hAnsi="TH Sarabun New" w:cs="TH Sarabun New"/>
          <w:sz w:val="32"/>
          <w:szCs w:val="32"/>
          <w:cs/>
        </w:rPr>
        <w:tab/>
      </w:r>
    </w:p>
    <w:p w:rsidR="002D5784" w:rsidRPr="002D5784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87414">
        <w:rPr>
          <w:rFonts w:ascii="TH Sarabun New" w:hAnsi="TH Sarabun New" w:cs="TH Sarabun New"/>
          <w:b/>
          <w:bCs/>
          <w:sz w:val="32"/>
          <w:szCs w:val="32"/>
          <w:cs/>
        </w:rPr>
        <w:t>เมนูตารางเรียน/สอบ</w:t>
      </w:r>
      <w:r w:rsidR="00487414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ประกอบด้วยหน้าการทำงานดังนี้ </w:t>
      </w:r>
    </w:p>
    <w:p w:rsidR="002D5784" w:rsidRPr="002D5784" w:rsidRDefault="002D5784" w:rsidP="001302C0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หน้าค้นหาค้นหาตารางเรียน/สอบ </w:t>
      </w:r>
    </w:p>
    <w:p w:rsidR="00D308E4" w:rsidRDefault="002D5784" w:rsidP="001302C0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69785F">
        <w:rPr>
          <w:rFonts w:ascii="TH Sarabun New" w:hAnsi="TH Sarabun New" w:cs="TH Sarabun New"/>
          <w:sz w:val="32"/>
          <w:szCs w:val="32"/>
          <w:cs/>
        </w:rPr>
        <w:t>หน้าแสดงผลการค้นหาข้อมูลตารางเรียน/สอบของนักศึกษา</w:t>
      </w:r>
    </w:p>
    <w:p w:rsidR="0069785F" w:rsidRDefault="0069785F" w:rsidP="0069785F">
      <w:pPr>
        <w:rPr>
          <w:rFonts w:ascii="TH Sarabun New" w:hAnsi="TH Sarabun New" w:cs="TH Sarabun New"/>
          <w:sz w:val="32"/>
          <w:szCs w:val="32"/>
        </w:rPr>
      </w:pPr>
    </w:p>
    <w:p w:rsidR="0069785F" w:rsidRPr="0069785F" w:rsidRDefault="0069785F" w:rsidP="0069785F">
      <w:pPr>
        <w:rPr>
          <w:rFonts w:ascii="TH Sarabun New" w:hAnsi="TH Sarabun New" w:cs="TH Sarabun New" w:hint="cs"/>
          <w:sz w:val="32"/>
          <w:szCs w:val="32"/>
        </w:rPr>
      </w:pPr>
    </w:p>
    <w:p w:rsidR="002D5784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 w:hint="cs"/>
          <w:sz w:val="32"/>
          <w:szCs w:val="32"/>
        </w:rPr>
      </w:pPr>
      <w:r w:rsidRPr="00D308E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เมนูปฏิทินกิจกรรม</w:t>
      </w:r>
      <w:r w:rsidRPr="00D308E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สาม</w:t>
      </w:r>
      <w:r w:rsidR="0069785F">
        <w:rPr>
          <w:rFonts w:ascii="TH Sarabun New" w:hAnsi="TH Sarabun New" w:cs="TH Sarabun New" w:hint="cs"/>
          <w:sz w:val="32"/>
          <w:szCs w:val="32"/>
          <w:cs/>
        </w:rPr>
        <w:t>า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>รถ</w:t>
      </w:r>
      <w:r w:rsidR="0069785F" w:rsidRPr="0069785F">
        <w:rPr>
          <w:rFonts w:ascii="TH Sarabun New" w:hAnsi="TH Sarabun New" w:cs="TH Sarabun New"/>
          <w:sz w:val="32"/>
          <w:szCs w:val="32"/>
          <w:cs/>
        </w:rPr>
        <w:t>แสดงกิจกรรมต่างๆ ในแต่ละวัน</w:t>
      </w:r>
      <w:r w:rsidR="0069785F">
        <w:rPr>
          <w:rFonts w:ascii="TH Sarabun New" w:hAnsi="TH Sarabun New" w:cs="TH Sarabun New" w:hint="cs"/>
          <w:sz w:val="32"/>
          <w:szCs w:val="32"/>
          <w:cs/>
        </w:rPr>
        <w:t>บนปฎิทินส่วนตัว</w:t>
      </w:r>
      <w:r w:rsidR="0069785F" w:rsidRPr="0069785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785F">
        <w:rPr>
          <w:rFonts w:ascii="TH Sarabun New" w:hAnsi="TH Sarabun New" w:cs="TH Sarabun New" w:hint="cs"/>
          <w:sz w:val="32"/>
          <w:szCs w:val="32"/>
          <w:cs/>
        </w:rPr>
        <w:t>โดยแสดงทั้งกิจกรรมของ</w:t>
      </w:r>
      <w:r w:rsidR="0069785F">
        <w:rPr>
          <w:rFonts w:ascii="TH Sarabun New" w:hAnsi="TH Sarabun New" w:cs="TH Sarabun New"/>
          <w:sz w:val="32"/>
          <w:szCs w:val="32"/>
          <w:cs/>
        </w:rPr>
        <w:t>สถาบันและคณะที่นักศึกษาสังกั</w:t>
      </w:r>
      <w:r w:rsidR="0069785F">
        <w:rPr>
          <w:rFonts w:ascii="TH Sarabun New" w:hAnsi="TH Sarabun New" w:cs="TH Sarabun New" w:hint="cs"/>
          <w:sz w:val="32"/>
          <w:szCs w:val="32"/>
          <w:cs/>
        </w:rPr>
        <w:t>ด</w:t>
      </w:r>
    </w:p>
    <w:p w:rsidR="002D5784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 w:hint="cs"/>
          <w:sz w:val="32"/>
          <w:szCs w:val="32"/>
        </w:rPr>
      </w:pPr>
      <w:r w:rsidRPr="0069785F">
        <w:rPr>
          <w:rFonts w:ascii="TH Sarabun New" w:hAnsi="TH Sarabun New" w:cs="TH Sarabun New"/>
          <w:b/>
          <w:bCs/>
          <w:sz w:val="32"/>
          <w:szCs w:val="32"/>
          <w:cs/>
        </w:rPr>
        <w:t>เมนูข่าวสาร</w:t>
      </w:r>
      <w:r w:rsidR="0069785F">
        <w:rPr>
          <w:rFonts w:ascii="TH Sarabun New" w:hAnsi="TH Sarabun New" w:cs="TH Sarabun New"/>
          <w:sz w:val="32"/>
          <w:szCs w:val="32"/>
          <w:cs/>
        </w:rPr>
        <w:t xml:space="preserve">  สามารถ</w:t>
      </w:r>
      <w:r w:rsidRPr="002D5784">
        <w:rPr>
          <w:rFonts w:ascii="TH Sarabun New" w:hAnsi="TH Sarabun New" w:cs="TH Sarabun New"/>
          <w:sz w:val="32"/>
          <w:szCs w:val="32"/>
          <w:cs/>
        </w:rPr>
        <w:t xml:space="preserve">แจ้งเตือนนักศึกษาด้วยข้อมูลข่าวสาร ในลักษณะ </w:t>
      </w:r>
      <w:r w:rsidRPr="002D5784">
        <w:rPr>
          <w:rFonts w:ascii="TH Sarabun New" w:hAnsi="TH Sarabun New" w:cs="TH Sarabun New"/>
          <w:sz w:val="32"/>
          <w:szCs w:val="32"/>
        </w:rPr>
        <w:t>Push Notification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 xml:space="preserve"> โดยสามารถแสดงการแจ้งเตือน/ข่าวสารได้จา</w:t>
      </w:r>
      <w:r w:rsidR="0069785F">
        <w:rPr>
          <w:rFonts w:ascii="TH Sarabun New" w:hAnsi="TH Sarabun New" w:cs="TH Sarabun New" w:hint="cs"/>
          <w:sz w:val="32"/>
          <w:szCs w:val="32"/>
          <w:cs/>
        </w:rPr>
        <w:t>ก</w:t>
      </w:r>
      <w:r w:rsidR="00D308E4">
        <w:rPr>
          <w:rFonts w:ascii="TH Sarabun New" w:hAnsi="TH Sarabun New" w:cs="TH Sarabun New" w:hint="cs"/>
          <w:sz w:val="32"/>
          <w:szCs w:val="32"/>
          <w:cs/>
        </w:rPr>
        <w:t xml:space="preserve">หลายช่องทางดังนี้ </w:t>
      </w:r>
    </w:p>
    <w:p w:rsidR="00D308E4" w:rsidRPr="002D5784" w:rsidRDefault="00D308E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สามารถรับข้อความจากระบบปฏิทิน และกดลิงก์กลับมาที่หน้าเว็บปฏิทินกิจกรรมเพื่อดูรายละเอียดเพิ่มเติมได้</w:t>
      </w:r>
    </w:p>
    <w:p w:rsidR="00D308E4" w:rsidRPr="002D5784" w:rsidRDefault="00D308E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สามารถรับข้อความแจ้งเตือนจากระบบทะเบียน ดังนี้</w:t>
      </w:r>
    </w:p>
    <w:p w:rsidR="00D308E4" w:rsidRPr="002D5784" w:rsidRDefault="00D308E4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กำหนดการชำระเงินลงทะเบียน</w:t>
      </w:r>
    </w:p>
    <w:p w:rsidR="00D308E4" w:rsidRPr="002D5784" w:rsidRDefault="00D308E4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กำหนดการชำระเงินการขอเอกสารสำคัญ</w:t>
      </w:r>
    </w:p>
    <w:p w:rsidR="00D308E4" w:rsidRPr="002D5784" w:rsidRDefault="00D308E4" w:rsidP="001302C0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วันสอบตามตารางสอบ</w:t>
      </w:r>
    </w:p>
    <w:p w:rsidR="00D308E4" w:rsidRPr="002D5784" w:rsidRDefault="00D308E4" w:rsidP="001302C0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สามารถรับข้อความแจ้งเตือนจากระบบจองทรัพยากร ดังนี้</w:t>
      </w:r>
    </w:p>
    <w:p w:rsidR="00D308E4" w:rsidRPr="002D5784" w:rsidRDefault="00D308E4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เตือนให้ยืนยันการจองเมื่อได้รับการอนุมัติจอง</w:t>
      </w:r>
    </w:p>
    <w:p w:rsidR="00D308E4" w:rsidRPr="002D5784" w:rsidRDefault="00D308E4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เตือนว่ามีการยกเลิกการจอง</w:t>
      </w:r>
    </w:p>
    <w:p w:rsidR="00D308E4" w:rsidRPr="002D5784" w:rsidRDefault="00D308E4" w:rsidP="001302C0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เตือนเมื่อถึงเวลาจอง</w:t>
      </w:r>
    </w:p>
    <w:p w:rsidR="002D5784" w:rsidRPr="002D5784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B04A22">
        <w:rPr>
          <w:rFonts w:ascii="TH Sarabun New" w:hAnsi="TH Sarabun New" w:cs="TH Sarabun New"/>
          <w:b/>
          <w:bCs/>
          <w:sz w:val="32"/>
          <w:szCs w:val="32"/>
          <w:cs/>
        </w:rPr>
        <w:t>เมนูประเมินการสอน</w:t>
      </w:r>
      <w:r w:rsidR="00B04A2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2D5784">
        <w:rPr>
          <w:rFonts w:ascii="TH Sarabun New" w:hAnsi="TH Sarabun New" w:cs="TH Sarabun New"/>
          <w:sz w:val="32"/>
          <w:szCs w:val="32"/>
          <w:cs/>
        </w:rPr>
        <w:t>ประกอบด้วยหน้าการทำงานดังนี้</w:t>
      </w:r>
    </w:p>
    <w:p w:rsidR="0007080B" w:rsidRDefault="002D5784" w:rsidP="001302C0">
      <w:pPr>
        <w:pStyle w:val="ListParagraph"/>
        <w:numPr>
          <w:ilvl w:val="0"/>
          <w:numId w:val="25"/>
        </w:numPr>
        <w:rPr>
          <w:rFonts w:ascii="TH Sarabun New" w:hAnsi="TH Sarabun New" w:cs="TH Sarabun New" w:hint="cs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07080B">
        <w:rPr>
          <w:rFonts w:ascii="TH Sarabun New" w:hAnsi="TH Sarabun New" w:cs="TH Sarabun New" w:hint="cs"/>
          <w:sz w:val="32"/>
          <w:szCs w:val="32"/>
          <w:cs/>
        </w:rPr>
        <w:t>ประเมินการเรียนการสอย โดยมีความสามารถ ดังนี้</w:t>
      </w:r>
    </w:p>
    <w:p w:rsidR="0007080B" w:rsidRPr="0007080B" w:rsidRDefault="0007080B" w:rsidP="001302C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07080B">
        <w:rPr>
          <w:rFonts w:ascii="TH Sarabun New" w:hAnsi="TH Sarabun New" w:cs="TH Sarabun New"/>
          <w:sz w:val="32"/>
          <w:szCs w:val="32"/>
          <w:cs/>
        </w:rPr>
        <w:t xml:space="preserve">แสดงเมนูประเมินการเรียนการสอนตามช่วงเวลาที่กำหนดจากระบบ </w:t>
      </w:r>
      <w:proofErr w:type="spellStart"/>
      <w:r w:rsidRPr="0007080B">
        <w:rPr>
          <w:rFonts w:ascii="TH Sarabun New" w:hAnsi="TH Sarabun New" w:cs="TH Sarabun New"/>
          <w:sz w:val="32"/>
          <w:szCs w:val="32"/>
        </w:rPr>
        <w:t>VisionNet</w:t>
      </w:r>
      <w:proofErr w:type="spellEnd"/>
      <w:r w:rsidRPr="0007080B">
        <w:rPr>
          <w:rFonts w:ascii="TH Sarabun New" w:hAnsi="TH Sarabun New" w:cs="TH Sarabun New"/>
          <w:sz w:val="32"/>
          <w:szCs w:val="32"/>
        </w:rPr>
        <w:t xml:space="preserve"> </w:t>
      </w:r>
    </w:p>
    <w:p w:rsidR="0007080B" w:rsidRPr="0007080B" w:rsidRDefault="0007080B" w:rsidP="001302C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07080B">
        <w:rPr>
          <w:rFonts w:ascii="TH Sarabun New" w:hAnsi="TH Sarabun New" w:cs="TH Sarabun New"/>
          <w:sz w:val="32"/>
          <w:szCs w:val="32"/>
          <w:cs/>
        </w:rPr>
        <w:t xml:space="preserve">เมื่อเข้าเมนูประเมินการเรียนการสอนให้แสดงรายการที่ต้องประเมินทั้งหมด </w:t>
      </w:r>
    </w:p>
    <w:p w:rsidR="0007080B" w:rsidRPr="0007080B" w:rsidRDefault="0007080B" w:rsidP="001302C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07080B">
        <w:rPr>
          <w:rFonts w:ascii="TH Sarabun New" w:hAnsi="TH Sarabun New" w:cs="TH Sarabun New"/>
          <w:sz w:val="32"/>
          <w:szCs w:val="32"/>
          <w:cs/>
        </w:rPr>
        <w:t>เลือกรายการประเมินแต่ละรายการและบันทึกข้อมูลตามแบบฟอร์มการประเมิน</w:t>
      </w:r>
    </w:p>
    <w:p w:rsidR="0007080B" w:rsidRPr="0007080B" w:rsidRDefault="0007080B" w:rsidP="001302C0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07080B">
        <w:rPr>
          <w:rFonts w:ascii="TH Sarabun New" w:hAnsi="TH Sarabun New" w:cs="TH Sarabun New"/>
          <w:sz w:val="32"/>
          <w:szCs w:val="32"/>
          <w:cs/>
        </w:rPr>
        <w:t>หากยังมีรายการประเมินเหลือค้างอยู่ให้แจ้งเตือนก่อนหมดเวลาการประเมิน 3 วัน</w:t>
      </w:r>
    </w:p>
    <w:p w:rsidR="002D5784" w:rsidRPr="0007080B" w:rsidRDefault="002D5784" w:rsidP="001302C0">
      <w:pPr>
        <w:pStyle w:val="ListParagraph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 w:rsidRPr="0007080B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07080B" w:rsidRPr="0007080B">
        <w:rPr>
          <w:rFonts w:ascii="TH Sarabun New" w:hAnsi="TH Sarabun New" w:cs="TH Sarabun New"/>
          <w:sz w:val="32"/>
          <w:szCs w:val="32"/>
          <w:cs/>
        </w:rPr>
        <w:t>แสดงผลส่วนรายการ</w:t>
      </w:r>
      <w:r w:rsidR="0007080B" w:rsidRPr="0007080B">
        <w:rPr>
          <w:rFonts w:ascii="TH Sarabun New" w:hAnsi="TH Sarabun New" w:cs="TH Sarabun New"/>
          <w:sz w:val="32"/>
          <w:szCs w:val="32"/>
          <w:cs/>
        </w:rPr>
        <w:t>การประเมินที่ได้ประเมินไปแล้ว</w:t>
      </w:r>
    </w:p>
    <w:p w:rsidR="002D5784" w:rsidRPr="00B04A22" w:rsidRDefault="002D5784" w:rsidP="001302C0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F66C7">
        <w:rPr>
          <w:rFonts w:ascii="TH Sarabun New" w:hAnsi="TH Sarabun New" w:cs="TH Sarabun New"/>
          <w:b/>
          <w:bCs/>
          <w:sz w:val="32"/>
          <w:szCs w:val="32"/>
          <w:cs/>
        </w:rPr>
        <w:t>เมนูจองสนามกีฬา</w:t>
      </w:r>
      <w:r w:rsidRPr="00B04A22">
        <w:rPr>
          <w:rFonts w:ascii="TH Sarabun New" w:hAnsi="TH Sarabun New" w:cs="TH Sarabun New"/>
          <w:sz w:val="32"/>
          <w:szCs w:val="32"/>
          <w:cs/>
        </w:rPr>
        <w:t xml:space="preserve">   สำหรับการจองสนามกีฬาออนไลน์  ประกอบด้วยหน้าการทำงานดังนี้</w:t>
      </w:r>
    </w:p>
    <w:p w:rsidR="00345CDB" w:rsidRDefault="002D5784" w:rsidP="001302C0">
      <w:pPr>
        <w:pStyle w:val="ListParagraph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2D5784">
        <w:rPr>
          <w:rFonts w:ascii="TH Sarabun New" w:hAnsi="TH Sarabun New" w:cs="TH Sarabun New"/>
          <w:sz w:val="32"/>
          <w:szCs w:val="32"/>
          <w:cs/>
        </w:rPr>
        <w:t xml:space="preserve">หน้าจอการจองสนามกีฬา </w:t>
      </w:r>
      <w:r w:rsidR="00DF66C7">
        <w:rPr>
          <w:rFonts w:ascii="TH Sarabun New" w:hAnsi="TH Sarabun New" w:cs="TH Sarabun New"/>
          <w:sz w:val="32"/>
          <w:szCs w:val="32"/>
        </w:rPr>
        <w:t xml:space="preserve">: </w:t>
      </w:r>
      <w:r w:rsidR="00DF66C7" w:rsidRPr="00DF66C7">
        <w:rPr>
          <w:rFonts w:ascii="TH Sarabun New" w:hAnsi="TH Sarabun New" w:cs="TH Sarabun New"/>
          <w:sz w:val="32"/>
          <w:szCs w:val="32"/>
          <w:cs/>
        </w:rPr>
        <w:t>สามารถเข้าระบบมาสร้างรายการจองได้ตั้งแต่ 00:00 น. - 19:00 น. และให้เลือกเวลาจองได้ตั้งแต่เวลาปัจจุบันเป็นต้นไป</w:t>
      </w:r>
      <w:r w:rsidR="00345CDB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345CDB" w:rsidRPr="00ED38F7">
        <w:rPr>
          <w:rFonts w:ascii="TH Sarabun New" w:hAnsi="TH Sarabun New" w:cs="TH Sarabun New"/>
          <w:sz w:val="32"/>
          <w:szCs w:val="32"/>
          <w:cs/>
        </w:rPr>
        <w:t>ใส่รายละเอียดผู้</w:t>
      </w:r>
      <w:r w:rsidR="00345CDB">
        <w:rPr>
          <w:rFonts w:ascii="TH Sarabun New" w:hAnsi="TH Sarabun New" w:cs="TH Sarabun New" w:hint="cs"/>
          <w:sz w:val="32"/>
          <w:szCs w:val="32"/>
          <w:cs/>
        </w:rPr>
        <w:t>ขอ</w:t>
      </w:r>
      <w:r w:rsidR="00345CDB" w:rsidRPr="00ED38F7">
        <w:rPr>
          <w:rFonts w:ascii="TH Sarabun New" w:hAnsi="TH Sarabun New" w:cs="TH Sarabun New"/>
          <w:sz w:val="32"/>
          <w:szCs w:val="32"/>
          <w:cs/>
        </w:rPr>
        <w:t>จอง พร้อมระบุวัน-เวลาที่ต้องการจอง</w:t>
      </w:r>
      <w:r w:rsidR="00345CDB">
        <w:rPr>
          <w:rFonts w:ascii="TH Sarabun New" w:hAnsi="TH Sarabun New" w:cs="TH Sarabun New" w:hint="cs"/>
          <w:sz w:val="32"/>
          <w:szCs w:val="32"/>
          <w:cs/>
        </w:rPr>
        <w:t xml:space="preserve"> นอกจากนี้ยัง</w:t>
      </w:r>
      <w:r w:rsidR="00345CDB" w:rsidRPr="00345CDB">
        <w:rPr>
          <w:rFonts w:ascii="TH Sarabun New" w:hAnsi="TH Sarabun New" w:cs="TH Sarabun New" w:hint="cs"/>
          <w:sz w:val="32"/>
          <w:szCs w:val="32"/>
          <w:cs/>
        </w:rPr>
        <w:t>สามารถกดดูรายละเอียด</w:t>
      </w:r>
      <w:r w:rsidR="00345CDB" w:rsidRPr="00345CDB">
        <w:rPr>
          <w:rFonts w:ascii="TH Sarabun New" w:hAnsi="TH Sarabun New" w:cs="TH Sarabun New"/>
          <w:sz w:val="32"/>
          <w:szCs w:val="32"/>
          <w:cs/>
        </w:rPr>
        <w:t xml:space="preserve">ผู้ทำรายการจอง และรายการอนุมัติ </w:t>
      </w:r>
      <w:r w:rsidR="00345CDB">
        <w:rPr>
          <w:rFonts w:ascii="TH Sarabun New" w:hAnsi="TH Sarabun New" w:cs="TH Sarabun New" w:hint="cs"/>
          <w:sz w:val="32"/>
          <w:szCs w:val="32"/>
          <w:cs/>
        </w:rPr>
        <w:t>ที่แสดงอยุ่บนระบบ</w:t>
      </w:r>
    </w:p>
    <w:p w:rsidR="00DF66C7" w:rsidRDefault="00DF66C7" w:rsidP="001302C0">
      <w:pPr>
        <w:pStyle w:val="ListParagraph"/>
        <w:numPr>
          <w:ilvl w:val="0"/>
          <w:numId w:val="27"/>
        </w:numPr>
        <w:rPr>
          <w:rFonts w:ascii="TH Sarabun New" w:hAnsi="TH Sarabun New" w:cs="TH Sarabun New" w:hint="cs"/>
          <w:sz w:val="32"/>
          <w:szCs w:val="32"/>
        </w:rPr>
      </w:pPr>
      <w:r w:rsidRPr="00DF66C7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2D5784" w:rsidRPr="00DF66C7">
        <w:rPr>
          <w:rFonts w:ascii="TH Sarabun New" w:hAnsi="TH Sarabun New" w:cs="TH Sarabun New"/>
          <w:sz w:val="32"/>
          <w:szCs w:val="32"/>
          <w:cs/>
        </w:rPr>
        <w:t>ระบุเวลาที่ต้องการจอง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Pr="00DF66C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DF66C7">
        <w:rPr>
          <w:rFonts w:ascii="TH Sarabun New" w:hAnsi="TH Sarabun New" w:cs="TH Sarabun New"/>
          <w:sz w:val="32"/>
          <w:szCs w:val="32"/>
          <w:cs/>
        </w:rPr>
        <w:t>แสดงผลช่วงเวลาที่ยังว่าง</w:t>
      </w:r>
      <w:r w:rsidRPr="00DF66C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DF66C7">
        <w:rPr>
          <w:rFonts w:ascii="TH Sarabun New" w:hAnsi="TH Sarabun New" w:cs="TH Sarabun New"/>
          <w:sz w:val="32"/>
          <w:szCs w:val="32"/>
          <w:cs/>
        </w:rPr>
        <w:t xml:space="preserve">ทำรายการจองได้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DF66C7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DF66C7">
        <w:rPr>
          <w:rFonts w:ascii="TH Sarabun New" w:hAnsi="TH Sarabun New" w:cs="TH Sarabun New"/>
          <w:sz w:val="32"/>
          <w:szCs w:val="32"/>
          <w:cs/>
        </w:rPr>
        <w:t>ความแตกต่างตามรายการ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ที่ทำด้วยสีที่แตกต่างกัน ดังนี้ </w:t>
      </w:r>
    </w:p>
    <w:p w:rsidR="00DF66C7" w:rsidRDefault="00DF66C7" w:rsidP="001302C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การขอ</w:t>
      </w:r>
      <w:r w:rsidRPr="00DF66C7">
        <w:rPr>
          <w:rFonts w:ascii="TH Sarabun New" w:hAnsi="TH Sarabun New" w:cs="TH Sarabun New"/>
          <w:sz w:val="32"/>
          <w:szCs w:val="32"/>
          <w:cs/>
        </w:rPr>
        <w:t>จอง</w:t>
      </w:r>
      <w:r>
        <w:rPr>
          <w:rFonts w:ascii="TH Sarabun New" w:hAnsi="TH Sarabun New" w:cs="TH Sarabun New" w:hint="cs"/>
          <w:sz w:val="32"/>
          <w:szCs w:val="32"/>
          <w:cs/>
        </w:rPr>
        <w:t>ใช้สนามกีฬา  เมื่อทำการส่งคำขอช่วงเวลาดังกล่าวจะแสดงด้วย “สีเขียว”</w:t>
      </w:r>
    </w:p>
    <w:p w:rsidR="00DF66C7" w:rsidRDefault="00DF66C7" w:rsidP="001302C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DF66C7">
        <w:rPr>
          <w:rFonts w:ascii="TH Sarabun New" w:hAnsi="TH Sarabun New" w:cs="TH Sarabun New"/>
          <w:sz w:val="32"/>
          <w:szCs w:val="32"/>
          <w:cs/>
        </w:rPr>
        <w:t>รายการอนุมัติแล้ว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เมื่อผู้ดูมีการอนุมัติคำขอแล้ว ช่วงเวลาดังกล่าวจะแสดงด้วย “สีเหลือง” เพื่อรอการยืนยันการจองจากผู้ขอ</w:t>
      </w:r>
    </w:p>
    <w:p w:rsidR="002D5784" w:rsidRPr="00DF66C7" w:rsidRDefault="00DF66C7" w:rsidP="001302C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DF66C7">
        <w:rPr>
          <w:rFonts w:ascii="TH Sarabun New" w:hAnsi="TH Sarabun New" w:cs="TH Sarabun New"/>
          <w:sz w:val="32"/>
          <w:szCs w:val="32"/>
          <w:cs/>
        </w:rPr>
        <w:lastRenderedPageBreak/>
        <w:t>รายการยืนยันการใช้สนาม</w:t>
      </w:r>
      <w:r w:rsidRPr="00DF66C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หลังจากผู้จองทำการยืนยันขอจองระบบจะแสดงช่วงเวลาดังกล่าวด้วย “สีแดง”</w:t>
      </w:r>
    </w:p>
    <w:p w:rsidR="002D5784" w:rsidRDefault="00345CDB" w:rsidP="001302C0">
      <w:pPr>
        <w:pStyle w:val="ListParagraph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หน้าจอยืนยันการจอง สำหรับ</w:t>
      </w:r>
      <w:r w:rsidRPr="00345CDB">
        <w:rPr>
          <w:rFonts w:ascii="TH Sarabun New" w:hAnsi="TH Sarabun New" w:cs="TH Sarabun New"/>
          <w:sz w:val="32"/>
          <w:szCs w:val="32"/>
          <w:cs/>
        </w:rPr>
        <w:t>แสดงผล</w:t>
      </w:r>
      <w:r>
        <w:rPr>
          <w:rFonts w:ascii="TH Sarabun New" w:hAnsi="TH Sarabun New" w:cs="TH Sarabun New" w:hint="cs"/>
          <w:sz w:val="32"/>
          <w:szCs w:val="32"/>
          <w:cs/>
        </w:rPr>
        <w:t>การขอจองที่</w:t>
      </w:r>
      <w:r w:rsidRPr="00345CDB">
        <w:rPr>
          <w:rFonts w:ascii="TH Sarabun New" w:hAnsi="TH Sarabun New" w:cs="TH Sarabun New"/>
          <w:sz w:val="32"/>
          <w:szCs w:val="32"/>
          <w:cs/>
        </w:rPr>
        <w:t>ได้รับการอนุมัติแล้ว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5CDB">
        <w:rPr>
          <w:rFonts w:ascii="TH Sarabun New" w:hAnsi="TH Sarabun New" w:cs="TH Sarabun New"/>
          <w:sz w:val="32"/>
          <w:szCs w:val="32"/>
          <w:cs/>
        </w:rPr>
        <w:t>ให้เข้าไปทำรายการยืนยันการใช้สนามได้</w:t>
      </w:r>
    </w:p>
    <w:p w:rsidR="00E614F9" w:rsidRDefault="00345CDB" w:rsidP="001302C0">
      <w:pPr>
        <w:pStyle w:val="ListParagraph"/>
        <w:numPr>
          <w:ilvl w:val="0"/>
          <w:numId w:val="20"/>
        </w:numPr>
        <w:ind w:left="1560" w:hanging="426"/>
        <w:rPr>
          <w:rFonts w:ascii="TH Sarabun New" w:hAnsi="TH Sarabun New" w:cs="TH Sarabun New"/>
          <w:sz w:val="32"/>
          <w:szCs w:val="32"/>
        </w:rPr>
      </w:pPr>
      <w:r w:rsidRPr="00E614F9">
        <w:rPr>
          <w:rFonts w:ascii="TH Sarabun New" w:hAnsi="TH Sarabun New" w:cs="TH Sarabun New"/>
          <w:b/>
          <w:bCs/>
          <w:sz w:val="32"/>
          <w:szCs w:val="32"/>
          <w:cs/>
        </w:rPr>
        <w:t>เมนูขอเอกสาร</w:t>
      </w:r>
      <w:r w:rsidR="00E614F9">
        <w:rPr>
          <w:rFonts w:ascii="TH Sarabun New" w:hAnsi="TH Sarabun New" w:cs="TH Sarabun New"/>
          <w:sz w:val="32"/>
          <w:szCs w:val="32"/>
          <w:cs/>
        </w:rPr>
        <w:t xml:space="preserve">  มีความสามารถ ดังนี้</w:t>
      </w:r>
    </w:p>
    <w:p w:rsidR="00E614F9" w:rsidRDefault="00D549D8" w:rsidP="001302C0">
      <w:pPr>
        <w:pStyle w:val="ListParagraph"/>
        <w:numPr>
          <w:ilvl w:val="0"/>
          <w:numId w:val="29"/>
        </w:numPr>
        <w:ind w:hanging="246"/>
        <w:rPr>
          <w:rFonts w:ascii="TH Sarabun New" w:hAnsi="TH Sarabun New" w:cs="TH Sarabun New"/>
          <w:sz w:val="32"/>
          <w:szCs w:val="32"/>
        </w:rPr>
      </w:pPr>
      <w:r w:rsidRPr="00E614F9">
        <w:rPr>
          <w:rFonts w:ascii="TH Sarabun New" w:hAnsi="TH Sarabun New" w:cs="TH Sarabun New"/>
          <w:sz w:val="32"/>
          <w:szCs w:val="32"/>
          <w:cs/>
        </w:rPr>
        <w:t>สามา</w:t>
      </w:r>
      <w:r w:rsidR="00E614F9" w:rsidRPr="00E614F9">
        <w:rPr>
          <w:rFonts w:ascii="TH Sarabun New" w:hAnsi="TH Sarabun New" w:cs="TH Sarabun New"/>
          <w:sz w:val="32"/>
          <w:szCs w:val="32"/>
          <w:cs/>
        </w:rPr>
        <w:t>รถทำรายการขอเอกสารที่ต้องการ</w:t>
      </w:r>
      <w:r w:rsidR="00E614F9" w:rsidRPr="00E614F9">
        <w:rPr>
          <w:rFonts w:ascii="TH Sarabun New" w:hAnsi="TH Sarabun New" w:cs="TH Sarabun New" w:hint="cs"/>
          <w:sz w:val="32"/>
          <w:szCs w:val="32"/>
          <w:cs/>
        </w:rPr>
        <w:t xml:space="preserve">ทาง </w:t>
      </w:r>
      <w:r w:rsidR="00345CDB" w:rsidRPr="00E614F9">
        <w:rPr>
          <w:rFonts w:ascii="TH Sarabun New" w:hAnsi="TH Sarabun New" w:cs="TH Sarabun New"/>
          <w:sz w:val="32"/>
          <w:szCs w:val="32"/>
        </w:rPr>
        <w:t>Online</w:t>
      </w:r>
      <w:r w:rsidR="00E614F9" w:rsidRPr="00E614F9">
        <w:rPr>
          <w:rFonts w:ascii="TH Sarabun New" w:hAnsi="TH Sarabun New" w:cs="TH Sarabun New" w:hint="cs"/>
          <w:sz w:val="32"/>
          <w:szCs w:val="32"/>
          <w:cs/>
        </w:rPr>
        <w:t xml:space="preserve"> ได้</w:t>
      </w:r>
      <w:r w:rsidR="00345CDB" w:rsidRPr="00E614F9">
        <w:rPr>
          <w:rFonts w:ascii="TH Sarabun New" w:hAnsi="TH Sarabun New" w:cs="TH Sarabun New"/>
          <w:sz w:val="32"/>
          <w:szCs w:val="32"/>
        </w:rPr>
        <w:t xml:space="preserve"> </w:t>
      </w:r>
    </w:p>
    <w:p w:rsidR="00E614F9" w:rsidRDefault="00E614F9" w:rsidP="001302C0">
      <w:pPr>
        <w:pStyle w:val="ListParagraph"/>
        <w:numPr>
          <w:ilvl w:val="0"/>
          <w:numId w:val="29"/>
        </w:numPr>
        <w:ind w:hanging="246"/>
        <w:rPr>
          <w:rFonts w:ascii="TH Sarabun New" w:hAnsi="TH Sarabun New" w:cs="TH Sarabun New"/>
          <w:sz w:val="32"/>
          <w:szCs w:val="32"/>
        </w:rPr>
      </w:pPr>
      <w:r w:rsidRPr="00E614F9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345CDB" w:rsidRPr="00E614F9">
        <w:rPr>
          <w:rFonts w:ascii="TH Sarabun New" w:hAnsi="TH Sarabun New" w:cs="TH Sarabun New"/>
          <w:sz w:val="32"/>
          <w:szCs w:val="32"/>
          <w:cs/>
        </w:rPr>
        <w:t>สถานะของคำร้อง</w:t>
      </w:r>
      <w:r w:rsidRPr="00E614F9">
        <w:rPr>
          <w:rFonts w:ascii="TH Sarabun New" w:hAnsi="TH Sarabun New" w:cs="TH Sarabun New" w:hint="cs"/>
          <w:sz w:val="32"/>
          <w:szCs w:val="32"/>
          <w:cs/>
        </w:rPr>
        <w:t>ขอเอกสาร</w:t>
      </w:r>
      <w:r w:rsidR="00345CDB" w:rsidRPr="00E614F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614F9" w:rsidRDefault="00345CDB" w:rsidP="001302C0">
      <w:pPr>
        <w:pStyle w:val="ListParagraph"/>
        <w:numPr>
          <w:ilvl w:val="0"/>
          <w:numId w:val="29"/>
        </w:numPr>
        <w:ind w:hanging="246"/>
        <w:rPr>
          <w:rFonts w:ascii="TH Sarabun New" w:hAnsi="TH Sarabun New" w:cs="TH Sarabun New"/>
          <w:sz w:val="32"/>
          <w:szCs w:val="32"/>
        </w:rPr>
      </w:pPr>
      <w:r w:rsidRPr="00E614F9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E614F9" w:rsidRPr="00E614F9">
        <w:rPr>
          <w:rFonts w:ascii="TH Sarabun New" w:hAnsi="TH Sarabun New" w:cs="TH Sarabun New" w:hint="cs"/>
          <w:sz w:val="32"/>
          <w:szCs w:val="32"/>
          <w:cs/>
        </w:rPr>
        <w:t>รับ</w:t>
      </w:r>
      <w:r w:rsidRPr="00E614F9">
        <w:rPr>
          <w:rFonts w:ascii="TH Sarabun New" w:hAnsi="TH Sarabun New" w:cs="TH Sarabun New"/>
          <w:sz w:val="32"/>
          <w:szCs w:val="32"/>
          <w:cs/>
        </w:rPr>
        <w:t>บาร์โค้ด</w:t>
      </w:r>
      <w:r w:rsidR="00E614F9" w:rsidRPr="00E614F9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E614F9">
        <w:rPr>
          <w:rFonts w:ascii="TH Sarabun New" w:hAnsi="TH Sarabun New" w:cs="TH Sarabun New"/>
          <w:sz w:val="32"/>
          <w:szCs w:val="32"/>
          <w:cs/>
        </w:rPr>
        <w:t>การชำระเงินผ่านธนาคารได้</w:t>
      </w:r>
      <w:r w:rsidR="00D549D8" w:rsidRPr="00E614F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45CDB" w:rsidRPr="00E614F9" w:rsidRDefault="00D549D8" w:rsidP="001302C0">
      <w:pPr>
        <w:pStyle w:val="ListParagraph"/>
        <w:numPr>
          <w:ilvl w:val="0"/>
          <w:numId w:val="29"/>
        </w:numPr>
        <w:ind w:hanging="246"/>
        <w:rPr>
          <w:rFonts w:ascii="TH Sarabun New" w:hAnsi="TH Sarabun New" w:cs="TH Sarabun New"/>
          <w:sz w:val="32"/>
          <w:szCs w:val="32"/>
        </w:rPr>
      </w:pPr>
      <w:r w:rsidRPr="00E614F9">
        <w:rPr>
          <w:rFonts w:ascii="TH Sarabun New" w:hAnsi="TH Sarabun New" w:cs="TH Sarabun New"/>
          <w:sz w:val="32"/>
          <w:szCs w:val="32"/>
          <w:cs/>
        </w:rPr>
        <w:t>หากยังไม่ชำระเงินสามารถยกเลิกรายการขอเอกสารได้</w:t>
      </w:r>
    </w:p>
    <w:p w:rsidR="002D5784" w:rsidRPr="00E614F9" w:rsidRDefault="002D5784" w:rsidP="00E614F9">
      <w:pPr>
        <w:rPr>
          <w:rFonts w:ascii="TH Sarabun New" w:hAnsi="TH Sarabun New" w:cs="TH Sarabun New" w:hint="cs"/>
          <w:sz w:val="32"/>
          <w:szCs w:val="32"/>
        </w:rPr>
      </w:pPr>
    </w:p>
    <w:p w:rsidR="00E61EAF" w:rsidRPr="002D5784" w:rsidRDefault="00E61EAF" w:rsidP="001302C0">
      <w:pPr>
        <w:pStyle w:val="ListParagraph"/>
        <w:numPr>
          <w:ilvl w:val="0"/>
          <w:numId w:val="6"/>
        </w:numPr>
        <w:spacing w:after="240" w:line="276" w:lineRule="auto"/>
        <w:outlineLvl w:val="2"/>
        <w:rPr>
          <w:rStyle w:val="NIDAHeader1Char"/>
          <w:rFonts w:ascii="TH Sarabun New" w:eastAsia="Cordia New" w:hAnsi="TH Sarabun New" w:cs="TH Sarabun New"/>
          <w:vanish/>
          <w:cs/>
        </w:rPr>
      </w:pPr>
    </w:p>
    <w:p w:rsidR="00E61EAF" w:rsidRPr="002D5784" w:rsidRDefault="00E61EAF" w:rsidP="001302C0">
      <w:pPr>
        <w:pStyle w:val="ListParagraph"/>
        <w:numPr>
          <w:ilvl w:val="1"/>
          <w:numId w:val="6"/>
        </w:numPr>
        <w:spacing w:after="240" w:line="276" w:lineRule="auto"/>
        <w:outlineLvl w:val="2"/>
        <w:rPr>
          <w:rStyle w:val="NIDAHeader1Char"/>
          <w:rFonts w:ascii="TH Sarabun New" w:eastAsia="Cordia New" w:hAnsi="TH Sarabun New" w:cs="TH Sarabun New"/>
          <w:vanish/>
          <w:cs/>
        </w:rPr>
      </w:pPr>
    </w:p>
    <w:p w:rsidR="00DC7249" w:rsidRPr="002D5784" w:rsidRDefault="00DC7249" w:rsidP="001302C0">
      <w:pPr>
        <w:pStyle w:val="ListParagraph"/>
        <w:numPr>
          <w:ilvl w:val="0"/>
          <w:numId w:val="10"/>
        </w:numPr>
        <w:spacing w:after="240" w:line="276" w:lineRule="auto"/>
        <w:outlineLvl w:val="2"/>
        <w:rPr>
          <w:rStyle w:val="NIDAHeader1Char"/>
          <w:rFonts w:ascii="TH Sarabun New" w:eastAsia="Cordia New" w:hAnsi="TH Sarabun New" w:cs="TH Sarabun New"/>
          <w:vanish/>
          <w:cs/>
        </w:rPr>
      </w:pPr>
    </w:p>
    <w:p w:rsidR="00DC7249" w:rsidRPr="002D5784" w:rsidRDefault="00DC7249" w:rsidP="001302C0">
      <w:pPr>
        <w:pStyle w:val="ListParagraph"/>
        <w:numPr>
          <w:ilvl w:val="1"/>
          <w:numId w:val="10"/>
        </w:numPr>
        <w:spacing w:after="240" w:line="276" w:lineRule="auto"/>
        <w:outlineLvl w:val="2"/>
        <w:rPr>
          <w:rStyle w:val="NIDAHeader1Char"/>
          <w:rFonts w:ascii="TH Sarabun New" w:eastAsia="Cordia New" w:hAnsi="TH Sarabun New" w:cs="TH Sarabun New"/>
          <w:vanish/>
          <w:cs/>
        </w:rPr>
      </w:pPr>
    </w:p>
    <w:p w:rsidR="004B7ACB" w:rsidRPr="004B7ACB" w:rsidRDefault="004B7ACB" w:rsidP="001302C0">
      <w:pPr>
        <w:pStyle w:val="Heading3"/>
        <w:spacing w:after="0"/>
        <w:rPr>
          <w:sz w:val="32"/>
          <w:szCs w:val="32"/>
        </w:rPr>
      </w:pPr>
      <w:r w:rsidRPr="004B7ACB">
        <w:rPr>
          <w:rStyle w:val="NIDAHeader1Char"/>
          <w:rFonts w:ascii="TH Sarabun New" w:eastAsia="Cordia New" w:hAnsi="TH Sarabun New" w:cs="TH Sarabun New"/>
          <w:cs/>
        </w:rPr>
        <w:t>ระบบ</w:t>
      </w:r>
      <w:r w:rsidRPr="004B7ACB">
        <w:rPr>
          <w:rStyle w:val="NIDAHeader1Char"/>
          <w:rFonts w:ascii="TH Sarabun New" w:eastAsia="Cordia New" w:hAnsi="TH Sarabun New" w:cs="TH Sarabun New"/>
        </w:rPr>
        <w:t xml:space="preserve"> Student Portal</w:t>
      </w:r>
      <w:r w:rsidRPr="004B7ACB">
        <w:rPr>
          <w:rStyle w:val="NIDAHeader1Char"/>
          <w:rFonts w:ascii="TH Sarabun New" w:eastAsia="Cordia New" w:hAnsi="TH Sarabun New" w:cs="TH Sarabun New" w:hint="cs"/>
          <w:cs/>
        </w:rPr>
        <w:t>-</w:t>
      </w:r>
      <w:r w:rsidRPr="004B7ACB">
        <w:rPr>
          <w:rStyle w:val="NIDAHeader1Char"/>
          <w:rFonts w:ascii="TH Sarabun New" w:eastAsia="Cordia New" w:hAnsi="TH Sarabun New" w:cs="TH Sarabun New"/>
        </w:rPr>
        <w:t xml:space="preserve">Back Office </w:t>
      </w:r>
      <w:r w:rsidR="009866F3" w:rsidRPr="004B7ACB">
        <w:rPr>
          <w:sz w:val="32"/>
          <w:szCs w:val="32"/>
          <w:cs/>
        </w:rPr>
        <w:t>เป็นระบบสำหรับ</w:t>
      </w:r>
      <w:r w:rsidR="00E61EAF" w:rsidRPr="004B7ACB">
        <w:rPr>
          <w:sz w:val="32"/>
          <w:szCs w:val="32"/>
          <w:cs/>
        </w:rPr>
        <w:t>ผู้ดูแลระบบ</w:t>
      </w:r>
      <w:r w:rsidR="00E61EAF" w:rsidRPr="004B7ACB">
        <w:rPr>
          <w:sz w:val="32"/>
          <w:szCs w:val="32"/>
        </w:rPr>
        <w:t xml:space="preserve"> (Admin) </w:t>
      </w:r>
      <w:r w:rsidR="008366A1" w:rsidRPr="004B7ACB">
        <w:rPr>
          <w:sz w:val="32"/>
          <w:szCs w:val="32"/>
          <w:cs/>
        </w:rPr>
        <w:t>ส่วนงานบริหารจัดการสำนักงานส่วนหลัง (</w:t>
      </w:r>
      <w:r w:rsidR="008366A1" w:rsidRPr="004B7ACB">
        <w:rPr>
          <w:sz w:val="32"/>
          <w:szCs w:val="32"/>
        </w:rPr>
        <w:t xml:space="preserve">Back Office) </w:t>
      </w:r>
      <w:r w:rsidRPr="004B7ACB">
        <w:rPr>
          <w:rFonts w:hint="cs"/>
          <w:sz w:val="32"/>
          <w:szCs w:val="32"/>
          <w:cs/>
        </w:rPr>
        <w:t xml:space="preserve">ที่เป็น </w:t>
      </w:r>
      <w:r w:rsidR="008366A1" w:rsidRPr="004B7ACB">
        <w:rPr>
          <w:sz w:val="32"/>
          <w:szCs w:val="32"/>
        </w:rPr>
        <w:t xml:space="preserve">Web Application </w:t>
      </w:r>
      <w:r w:rsidRPr="004B7ACB">
        <w:rPr>
          <w:sz w:val="32"/>
          <w:szCs w:val="32"/>
          <w:cs/>
        </w:rPr>
        <w:t>สำหรับการจัดการข้อมูลปฏิทิน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และการแจ้งข่าวสารต่างๆ</w:t>
      </w:r>
      <w:r w:rsidRPr="004B7ACB">
        <w:rPr>
          <w:sz w:val="32"/>
          <w:szCs w:val="32"/>
          <w:cs/>
        </w:rPr>
        <w:t xml:space="preserve"> เป็นระบบสำหรับ </w:t>
      </w:r>
      <w:r w:rsidRPr="004B7ACB">
        <w:rPr>
          <w:sz w:val="32"/>
          <w:szCs w:val="32"/>
        </w:rPr>
        <w:t xml:space="preserve">Admin </w:t>
      </w:r>
      <w:r>
        <w:rPr>
          <w:rFonts w:hint="cs"/>
          <w:sz w:val="32"/>
          <w:szCs w:val="32"/>
          <w:cs/>
        </w:rPr>
        <w:t>ที่</w:t>
      </w:r>
      <w:r w:rsidRPr="004B7ACB">
        <w:rPr>
          <w:sz w:val="32"/>
          <w:szCs w:val="32"/>
          <w:cs/>
        </w:rPr>
        <w:t xml:space="preserve">สามารถทำงานได้ดังนี้ </w:t>
      </w:r>
    </w:p>
    <w:p w:rsidR="001400AE" w:rsidRDefault="004B7ACB" w:rsidP="001302C0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4B7ACB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4B7ACB">
        <w:rPr>
          <w:rFonts w:ascii="TH Sarabun New" w:hAnsi="TH Sarabun New" w:cs="TH Sarabun New"/>
          <w:sz w:val="32"/>
          <w:szCs w:val="32"/>
        </w:rPr>
        <w:t xml:space="preserve">User </w:t>
      </w:r>
      <w:r w:rsidRPr="004B7ACB">
        <w:rPr>
          <w:rFonts w:ascii="TH Sarabun New" w:hAnsi="TH Sarabun New" w:cs="TH Sarabun New"/>
          <w:sz w:val="32"/>
          <w:szCs w:val="32"/>
          <w:cs/>
        </w:rPr>
        <w:t xml:space="preserve">และมอบสิทธิการเข้าถึง บันทึก แก้ไข ปฏิทินได้ โดยแยก </w:t>
      </w:r>
      <w:r w:rsidRPr="004B7ACB">
        <w:rPr>
          <w:rFonts w:ascii="TH Sarabun New" w:hAnsi="TH Sarabun New" w:cs="TH Sarabun New"/>
          <w:sz w:val="32"/>
          <w:szCs w:val="32"/>
        </w:rPr>
        <w:t xml:space="preserve">User </w:t>
      </w:r>
      <w:r w:rsidRPr="004B7ACB">
        <w:rPr>
          <w:rFonts w:ascii="TH Sarabun New" w:hAnsi="TH Sarabun New" w:cs="TH Sarabun New"/>
          <w:sz w:val="32"/>
          <w:szCs w:val="32"/>
          <w:cs/>
        </w:rPr>
        <w:t>เป็นรายคณะหรือหน่วยงาน</w:t>
      </w:r>
      <w:r w:rsidR="001400AE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1400AE" w:rsidRPr="001400AE" w:rsidRDefault="001400AE" w:rsidP="001302C0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1400AE">
        <w:rPr>
          <w:rFonts w:ascii="TH Sarabun New" w:hAnsi="TH Sarabun New" w:cs="TH Sarabun New"/>
          <w:sz w:val="32"/>
          <w:szCs w:val="32"/>
          <w:cs/>
        </w:rPr>
        <w:t xml:space="preserve">กำหนดกลุ่มของผู้ที่สามารถเห็นปฏิทิน และรับการแจ้งเตือนได้ตามสิทธิ์และบทบาทของนักศึกษา  โดยในการกำหนดกลุ่มของผู้รับข่าวสารสามารถใช้ข้อมูลของระบบทะเบียนนักศึกษาได้  </w:t>
      </w:r>
    </w:p>
    <w:p w:rsidR="004B7ACB" w:rsidRPr="004B7ACB" w:rsidRDefault="004B7ACB" w:rsidP="001302C0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4B7ACB">
        <w:rPr>
          <w:rFonts w:ascii="TH Sarabun New" w:hAnsi="TH Sarabun New" w:cs="TH Sarabun New"/>
          <w:sz w:val="32"/>
          <w:szCs w:val="32"/>
          <w:cs/>
        </w:rPr>
        <w:t>เมื่อเพิ่ม/แก้ไขรายการกิจกรรมในปฏิทินแล้ว ข้อมูลจะแสดงผลในเมนูปฏิทินกิจกรรมบนของเว็บสถาบันฯ</w:t>
      </w:r>
    </w:p>
    <w:p w:rsidR="004B7ACB" w:rsidRDefault="004B7ACB" w:rsidP="001302C0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4B7ACB">
        <w:rPr>
          <w:rFonts w:ascii="TH Sarabun New" w:hAnsi="TH Sarabun New" w:cs="TH Sarabun New"/>
          <w:sz w:val="32"/>
          <w:szCs w:val="32"/>
          <w:cs/>
        </w:rPr>
        <w:t>รายการที่บันทึกในปฏิทินสามารถกำหนดข้อมูลการแจ้งเตือนได้ ว่าจะให้แจ้งเตือนเวลาใด แจ้งให้นักศึกษากลุ่มใดเป็นรายคณะ หรือแจ้งเตือนทั้งหมด</w:t>
      </w:r>
    </w:p>
    <w:p w:rsidR="004C6904" w:rsidRPr="001400AE" w:rsidRDefault="008366A1" w:rsidP="001302C0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1400AE">
        <w:rPr>
          <w:rFonts w:ascii="TH Sarabun New" w:hAnsi="TH Sarabun New" w:cs="TH Sarabun New"/>
          <w:sz w:val="32"/>
          <w:szCs w:val="32"/>
          <w:cs/>
        </w:rPr>
        <w:t>เพิ่มปฏิทินอื่น ๆ ในภายหลังได้</w:t>
      </w:r>
    </w:p>
    <w:p w:rsidR="008366A1" w:rsidRDefault="008366A1" w:rsidP="001302C0">
      <w:pPr>
        <w:pStyle w:val="ListParagraph"/>
        <w:numPr>
          <w:ilvl w:val="0"/>
          <w:numId w:val="30"/>
        </w:numPr>
        <w:spacing w:after="240"/>
        <w:rPr>
          <w:rFonts w:ascii="TH Sarabun New" w:hAnsi="TH Sarabun New" w:cs="TH Sarabun New"/>
          <w:sz w:val="32"/>
          <w:szCs w:val="32"/>
        </w:rPr>
      </w:pPr>
      <w:r w:rsidRPr="001400AE">
        <w:rPr>
          <w:rFonts w:ascii="TH Sarabun New" w:hAnsi="TH Sarabun New" w:cs="TH Sarabun New"/>
          <w:sz w:val="32"/>
          <w:szCs w:val="32"/>
          <w:cs/>
        </w:rPr>
        <w:t>บันทึกการแจ้งเตือน และกำหนดเงื่อนไขของการส่งข่าวสาร</w:t>
      </w:r>
      <w:r w:rsidR="001400AE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015A6F" w:rsidRDefault="00015A6F" w:rsidP="00015A6F">
      <w:pPr>
        <w:spacing w:after="240"/>
        <w:rPr>
          <w:rFonts w:ascii="TH Sarabun New" w:hAnsi="TH Sarabun New" w:cs="TH Sarabun New"/>
          <w:sz w:val="32"/>
          <w:szCs w:val="32"/>
        </w:rPr>
      </w:pPr>
    </w:p>
    <w:p w:rsidR="00015A6F" w:rsidRDefault="00015A6F" w:rsidP="00015A6F">
      <w:pPr>
        <w:spacing w:after="240"/>
        <w:rPr>
          <w:rFonts w:ascii="TH Sarabun New" w:hAnsi="TH Sarabun New" w:cs="TH Sarabun New"/>
          <w:sz w:val="32"/>
          <w:szCs w:val="32"/>
        </w:rPr>
      </w:pPr>
    </w:p>
    <w:p w:rsidR="00015A6F" w:rsidRDefault="00015A6F" w:rsidP="00015A6F">
      <w:pPr>
        <w:spacing w:after="240"/>
        <w:rPr>
          <w:rFonts w:ascii="TH Sarabun New" w:hAnsi="TH Sarabun New" w:cs="TH Sarabun New"/>
          <w:sz w:val="32"/>
          <w:szCs w:val="32"/>
        </w:rPr>
      </w:pPr>
    </w:p>
    <w:p w:rsidR="00015A6F" w:rsidRDefault="00015A6F" w:rsidP="00015A6F">
      <w:pPr>
        <w:spacing w:after="240"/>
        <w:rPr>
          <w:rFonts w:ascii="TH Sarabun New" w:hAnsi="TH Sarabun New" w:cs="TH Sarabun New"/>
          <w:sz w:val="32"/>
          <w:szCs w:val="32"/>
        </w:rPr>
      </w:pPr>
    </w:p>
    <w:p w:rsidR="00015A6F" w:rsidRPr="00015A6F" w:rsidRDefault="00015A6F" w:rsidP="00015A6F">
      <w:pPr>
        <w:spacing w:after="240"/>
        <w:rPr>
          <w:rFonts w:ascii="TH Sarabun New" w:hAnsi="TH Sarabun New" w:cs="TH Sarabun New" w:hint="cs"/>
          <w:sz w:val="32"/>
          <w:szCs w:val="32"/>
        </w:rPr>
      </w:pPr>
    </w:p>
    <w:p w:rsidR="00015A6F" w:rsidRDefault="00F15916" w:rsidP="00015A6F">
      <w:pPr>
        <w:pStyle w:val="NIDAHeader1"/>
        <w:numPr>
          <w:ilvl w:val="0"/>
          <w:numId w:val="3"/>
        </w:numPr>
        <w:spacing w:after="240" w:line="27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Work Flow </w:t>
      </w:r>
      <w:r>
        <w:rPr>
          <w:rFonts w:ascii="TH Sarabun New" w:hAnsi="TH Sarabun New" w:cs="TH Sarabun New" w:hint="cs"/>
          <w:cs/>
        </w:rPr>
        <w:t>ของ</w:t>
      </w:r>
      <w:r w:rsidR="00326C06" w:rsidRPr="002D5784">
        <w:rPr>
          <w:rFonts w:ascii="TH Sarabun New" w:hAnsi="TH Sarabun New" w:cs="TH Sarabun New"/>
          <w:cs/>
        </w:rPr>
        <w:t xml:space="preserve">ระบบ </w:t>
      </w:r>
      <w:r w:rsidR="00326C06" w:rsidRPr="002D5784">
        <w:rPr>
          <w:rFonts w:ascii="TH Sarabun New" w:hAnsi="TH Sarabun New" w:cs="TH Sarabun New"/>
        </w:rPr>
        <w:t>Student Portal</w:t>
      </w:r>
      <w:r w:rsidR="00832B1C" w:rsidRPr="002D5784">
        <w:rPr>
          <w:rFonts w:ascii="TH Sarabun New" w:hAnsi="TH Sarabun New" w:cs="TH Sarabun New"/>
          <w:cs/>
        </w:rPr>
        <w:t xml:space="preserve"> </w:t>
      </w:r>
    </w:p>
    <w:p w:rsidR="00015A6F" w:rsidRPr="00015A6F" w:rsidRDefault="00015A6F" w:rsidP="003D5012">
      <w:pPr>
        <w:spacing w:after="240"/>
        <w:ind w:firstLine="360"/>
        <w:rPr>
          <w:rFonts w:ascii="TH Sarabun New" w:hAnsi="TH Sarabun New" w:cs="TH Sarabun New"/>
          <w:sz w:val="32"/>
          <w:szCs w:val="32"/>
          <w:cs/>
        </w:rPr>
      </w:pPr>
      <w:r w:rsidRPr="00015A6F">
        <w:rPr>
          <w:rFonts w:ascii="TH Sarabun New" w:hAnsi="TH Sarabun New" w:cs="TH Sarabun New"/>
          <w:sz w:val="32"/>
          <w:szCs w:val="32"/>
          <w:cs/>
        </w:rPr>
        <w:t>จากแนวคิดการออกแบบระบบ</w:t>
      </w:r>
      <w:r w:rsidR="00230C97">
        <w:rPr>
          <w:rFonts w:ascii="TH Sarabun New" w:hAnsi="TH Sarabun New" w:cs="TH Sarabun New"/>
          <w:sz w:val="32"/>
          <w:szCs w:val="32"/>
          <w:cs/>
        </w:rPr>
        <w:t>สามารถแสด</w:t>
      </w:r>
      <w:r w:rsidRPr="00015A6F">
        <w:rPr>
          <w:rFonts w:ascii="TH Sarabun New" w:hAnsi="TH Sarabun New" w:cs="TH Sarabun New"/>
          <w:sz w:val="32"/>
          <w:szCs w:val="32"/>
          <w:cs/>
        </w:rPr>
        <w:t>งในรูปแบบของ</w:t>
      </w:r>
      <w:r w:rsidRPr="00015A6F">
        <w:rPr>
          <w:rFonts w:ascii="TH Sarabun New" w:hAnsi="TH Sarabun New" w:cs="TH Sarabun New"/>
          <w:sz w:val="32"/>
          <w:szCs w:val="32"/>
        </w:rPr>
        <w:t xml:space="preserve"> Work Flow</w:t>
      </w:r>
      <w:r w:rsidRPr="00015A6F">
        <w:rPr>
          <w:rFonts w:ascii="TH Sarabun New" w:hAnsi="TH Sarabun New" w:cs="TH Sarabun New"/>
          <w:sz w:val="32"/>
          <w:szCs w:val="32"/>
          <w:cs/>
        </w:rPr>
        <w:t xml:space="preserve"> ของแต่ละ</w:t>
      </w:r>
      <w:r w:rsidR="0053747E">
        <w:rPr>
          <w:rFonts w:ascii="TH Sarabun New" w:hAnsi="TH Sarabun New" w:cs="TH Sarabun New" w:hint="cs"/>
          <w:sz w:val="32"/>
          <w:szCs w:val="32"/>
          <w:cs/>
        </w:rPr>
        <w:t>ฟังก์ชั่นการทำงานได้</w:t>
      </w:r>
      <w:r w:rsidRPr="00015A6F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6201FD" w:rsidRPr="006201FD" w:rsidRDefault="006201FD" w:rsidP="001302C0">
      <w:pPr>
        <w:pStyle w:val="ListParagraph"/>
        <w:numPr>
          <w:ilvl w:val="0"/>
          <w:numId w:val="6"/>
        </w:numPr>
        <w:spacing w:after="240" w:line="276" w:lineRule="auto"/>
        <w:outlineLvl w:val="2"/>
        <w:rPr>
          <w:rFonts w:ascii="TH Sarabun New" w:hAnsi="TH Sarabun New" w:cs="TH Sarabun New"/>
          <w:b/>
          <w:bCs/>
          <w:vanish/>
          <w:sz w:val="32"/>
          <w:szCs w:val="32"/>
          <w:cs/>
        </w:rPr>
      </w:pPr>
    </w:p>
    <w:p w:rsidR="006201FD" w:rsidRPr="006201FD" w:rsidRDefault="006201FD" w:rsidP="001302C0">
      <w:pPr>
        <w:pStyle w:val="ListParagraph"/>
        <w:numPr>
          <w:ilvl w:val="0"/>
          <w:numId w:val="6"/>
        </w:numPr>
        <w:spacing w:after="240" w:line="276" w:lineRule="auto"/>
        <w:outlineLvl w:val="2"/>
        <w:rPr>
          <w:rFonts w:ascii="TH Sarabun New" w:hAnsi="TH Sarabun New" w:cs="TH Sarabun New"/>
          <w:b/>
          <w:bCs/>
          <w:vanish/>
          <w:sz w:val="32"/>
          <w:szCs w:val="32"/>
          <w:cs/>
        </w:rPr>
      </w:pPr>
    </w:p>
    <w:p w:rsidR="00AF4482" w:rsidRPr="008351D5" w:rsidRDefault="00E225E8" w:rsidP="001302C0">
      <w:pPr>
        <w:pStyle w:val="Heading3"/>
        <w:numPr>
          <w:ilvl w:val="1"/>
          <w:numId w:val="6"/>
        </w:numPr>
        <w:ind w:left="993"/>
        <w:rPr>
          <w:sz w:val="32"/>
          <w:szCs w:val="32"/>
        </w:rPr>
      </w:pPr>
      <w:r w:rsidRPr="008351D5">
        <w:rPr>
          <w:b/>
          <w:bCs/>
          <w:sz w:val="32"/>
          <w:szCs w:val="32"/>
          <w:cs/>
        </w:rPr>
        <w:t>ระบบ</w:t>
      </w:r>
      <w:r w:rsidRPr="008351D5">
        <w:rPr>
          <w:b/>
          <w:bCs/>
          <w:sz w:val="32"/>
          <w:szCs w:val="32"/>
        </w:rPr>
        <w:t xml:space="preserve"> Student Portal</w:t>
      </w:r>
      <w:r w:rsidRPr="008351D5">
        <w:rPr>
          <w:b/>
          <w:bCs/>
          <w:sz w:val="32"/>
          <w:szCs w:val="32"/>
          <w:cs/>
        </w:rPr>
        <w:t xml:space="preserve"> </w:t>
      </w:r>
      <w:r w:rsidRPr="008351D5">
        <w:rPr>
          <w:b/>
          <w:bCs/>
          <w:sz w:val="32"/>
          <w:szCs w:val="32"/>
        </w:rPr>
        <w:t>On Mobile</w:t>
      </w:r>
      <w:r w:rsidRPr="008351D5">
        <w:rPr>
          <w:sz w:val="32"/>
          <w:szCs w:val="32"/>
          <w:cs/>
        </w:rPr>
        <w:t xml:space="preserve"> </w:t>
      </w:r>
      <w:r w:rsidR="00602DD5" w:rsidRPr="008351D5">
        <w:rPr>
          <w:sz w:val="32"/>
          <w:szCs w:val="32"/>
          <w:cs/>
        </w:rPr>
        <w:t xml:space="preserve"> </w:t>
      </w:r>
    </w:p>
    <w:p w:rsidR="00B65D69" w:rsidRPr="0056546C" w:rsidRDefault="00B65D69" w:rsidP="0056546C">
      <w:pPr>
        <w:pStyle w:val="Sublevel3"/>
      </w:pPr>
      <w:r w:rsidRPr="0056546C">
        <w:rPr>
          <w:cs/>
        </w:rPr>
        <w:t>การเข้าใช้ระบบ</w:t>
      </w:r>
      <w:r w:rsidRPr="0056546C">
        <w:rPr>
          <w:rFonts w:hint="cs"/>
          <w:cs/>
        </w:rPr>
        <w:t xml:space="preserve"> </w:t>
      </w:r>
    </w:p>
    <w:p w:rsidR="008406F1" w:rsidRDefault="008406F1" w:rsidP="008406F1">
      <w:pPr>
        <w:keepNext/>
        <w:jc w:val="center"/>
      </w:pPr>
      <w:r>
        <w:rPr>
          <w:cs/>
        </w:rPr>
        <w:object w:dxaOrig="5505" w:dyaOrig="8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75.25pt;height:428.25pt" o:ole="">
            <v:imagedata r:id="rId8" o:title=""/>
          </v:shape>
          <o:OLEObject Type="Embed" ProgID="Visio.Drawing.15" ShapeID="_x0000_i1030" DrawAspect="Content" ObjectID="_1488971378" r:id="rId9"/>
        </w:object>
      </w:r>
    </w:p>
    <w:p w:rsidR="00E05363" w:rsidRDefault="00E05363" w:rsidP="00E0536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 </w:t>
      </w:r>
      <w:r>
        <w:t>Work Flow</w:t>
      </w:r>
      <w:r>
        <w:rPr>
          <w:rFonts w:hint="cs"/>
          <w:cs/>
        </w:rPr>
        <w:t xml:space="preserve"> การเข้าใช้ระบบ</w:t>
      </w:r>
    </w:p>
    <w:p w:rsidR="008406F1" w:rsidRDefault="008406F1" w:rsidP="008406F1"/>
    <w:p w:rsidR="008406F1" w:rsidRDefault="008406F1" w:rsidP="008406F1"/>
    <w:p w:rsidR="008406F1" w:rsidRPr="008406F1" w:rsidRDefault="008406F1" w:rsidP="008406F1">
      <w:pPr>
        <w:rPr>
          <w:rFonts w:hint="cs"/>
        </w:rPr>
      </w:pPr>
    </w:p>
    <w:p w:rsidR="00230C97" w:rsidRPr="00E05363" w:rsidRDefault="00B65D69" w:rsidP="0056546C">
      <w:pPr>
        <w:pStyle w:val="Sublevel3"/>
      </w:pPr>
      <w:r w:rsidRPr="00E05363">
        <w:rPr>
          <w:cs/>
        </w:rPr>
        <w:lastRenderedPageBreak/>
        <w:t xml:space="preserve">เมนูข้อมูลส่วนตัว </w:t>
      </w:r>
    </w:p>
    <w:p w:rsidR="008406F1" w:rsidRDefault="008406F1" w:rsidP="008406F1">
      <w:pPr>
        <w:keepNext/>
      </w:pPr>
      <w:r>
        <w:rPr>
          <w:cs/>
        </w:rPr>
        <w:object w:dxaOrig="13065" w:dyaOrig="8671">
          <v:shape id="_x0000_i1031" type="#_x0000_t75" style="width:480.75pt;height:318.75pt" o:ole="">
            <v:imagedata r:id="rId10" o:title=""/>
          </v:shape>
          <o:OLEObject Type="Embed" ProgID="Visio.Drawing.15" ShapeID="_x0000_i1031" DrawAspect="Content" ObjectID="_1488971379" r:id="rId11"/>
        </w:object>
      </w:r>
    </w:p>
    <w:p w:rsidR="00E05363" w:rsidRDefault="008406F1" w:rsidP="008406F1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2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2E66B1">
        <w:t xml:space="preserve">Work Flow </w:t>
      </w:r>
      <w:r w:rsidR="002E66B1">
        <w:rPr>
          <w:rFonts w:hint="cs"/>
          <w:cs/>
        </w:rPr>
        <w:t>การทำงานของเมนูข้อมูลส่วนตัว</w:t>
      </w:r>
    </w:p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B65D69" w:rsidRDefault="00B65D69" w:rsidP="0056546C">
      <w:pPr>
        <w:pStyle w:val="Sublevel3"/>
      </w:pPr>
      <w:r w:rsidRPr="008351D5">
        <w:rPr>
          <w:cs/>
        </w:rPr>
        <w:lastRenderedPageBreak/>
        <w:t xml:space="preserve">เมนูลงทะเบียน  </w:t>
      </w:r>
    </w:p>
    <w:p w:rsidR="00770FAF" w:rsidRDefault="00770FAF" w:rsidP="00770FAF">
      <w:pPr>
        <w:keepNext/>
        <w:jc w:val="center"/>
      </w:pPr>
      <w:r>
        <w:rPr>
          <w:cs/>
        </w:rPr>
        <w:object w:dxaOrig="6601" w:dyaOrig="9721">
          <v:shape id="_x0000_i1032" type="#_x0000_t75" style="width:330pt;height:486pt" o:ole="">
            <v:imagedata r:id="rId12" o:title=""/>
          </v:shape>
          <o:OLEObject Type="Embed" ProgID="Visio.Drawing.15" ShapeID="_x0000_i1032" DrawAspect="Content" ObjectID="_1488971380" r:id="rId13"/>
        </w:object>
      </w:r>
    </w:p>
    <w:p w:rsidR="00230C97" w:rsidRDefault="00770FAF" w:rsidP="00770FAF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6D52E1">
        <w:t xml:space="preserve">Work Flow </w:t>
      </w:r>
      <w:r w:rsidR="006D52E1">
        <w:rPr>
          <w:rFonts w:hint="cs"/>
          <w:cs/>
        </w:rPr>
        <w:t>การลงทะเบียนเรียน</w:t>
      </w:r>
    </w:p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Pr="00770FAF" w:rsidRDefault="00770FAF" w:rsidP="00770FAF">
      <w:pPr>
        <w:rPr>
          <w:rFonts w:hint="cs"/>
          <w:cs/>
        </w:rPr>
      </w:pPr>
    </w:p>
    <w:p w:rsidR="00B65D69" w:rsidRDefault="00B65D69" w:rsidP="0056546C">
      <w:pPr>
        <w:pStyle w:val="Sublevel3"/>
      </w:pPr>
      <w:r w:rsidRPr="008351D5">
        <w:rPr>
          <w:cs/>
        </w:rPr>
        <w:lastRenderedPageBreak/>
        <w:t xml:space="preserve">เมนูสมัครสอบประมวลความรู้   </w:t>
      </w:r>
    </w:p>
    <w:p w:rsidR="00770FAF" w:rsidRDefault="00770FAF" w:rsidP="00770FAF">
      <w:pPr>
        <w:pStyle w:val="ListParagraph"/>
        <w:keepNext/>
        <w:ind w:left="0"/>
        <w:jc w:val="center"/>
      </w:pPr>
      <w:r>
        <w:rPr>
          <w:cs/>
        </w:rPr>
        <w:object w:dxaOrig="7066" w:dyaOrig="8130">
          <v:shape id="_x0000_i1033" type="#_x0000_t75" style="width:353.25pt;height:406.5pt" o:ole="">
            <v:imagedata r:id="rId14" o:title=""/>
          </v:shape>
          <o:OLEObject Type="Embed" ProgID="Visio.Drawing.15" ShapeID="_x0000_i1033" DrawAspect="Content" ObjectID="_1488971381" r:id="rId15"/>
        </w:object>
      </w:r>
    </w:p>
    <w:p w:rsidR="006D52E1" w:rsidRDefault="00770FAF" w:rsidP="00770FAF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>Work Flow</w:t>
      </w:r>
      <w:r>
        <w:rPr>
          <w:rFonts w:hint="cs"/>
          <w:cs/>
        </w:rPr>
        <w:t xml:space="preserve"> การสมัครสอบประมวลความรู้</w:t>
      </w:r>
    </w:p>
    <w:p w:rsidR="006D52E1" w:rsidRDefault="006D52E1" w:rsidP="006D52E1"/>
    <w:p w:rsidR="006D52E1" w:rsidRPr="00770FAF" w:rsidRDefault="006D52E1" w:rsidP="006D52E1"/>
    <w:p w:rsidR="006D52E1" w:rsidRDefault="006D52E1" w:rsidP="006D52E1"/>
    <w:p w:rsidR="006D52E1" w:rsidRDefault="006D52E1" w:rsidP="006D52E1"/>
    <w:p w:rsidR="006D52E1" w:rsidRDefault="006D52E1" w:rsidP="006D52E1"/>
    <w:p w:rsidR="006D52E1" w:rsidRDefault="006D52E1" w:rsidP="006D52E1"/>
    <w:p w:rsidR="006D52E1" w:rsidRDefault="006D52E1" w:rsidP="006D52E1"/>
    <w:p w:rsidR="006D52E1" w:rsidRDefault="006D52E1" w:rsidP="006D52E1"/>
    <w:p w:rsidR="006D52E1" w:rsidRDefault="006D52E1" w:rsidP="006D52E1"/>
    <w:p w:rsidR="006D52E1" w:rsidRPr="006D52E1" w:rsidRDefault="006D52E1" w:rsidP="006D52E1">
      <w:pPr>
        <w:rPr>
          <w:rFonts w:hint="cs"/>
        </w:rPr>
      </w:pPr>
    </w:p>
    <w:p w:rsidR="00B65D69" w:rsidRDefault="00B65D69" w:rsidP="0056546C">
      <w:pPr>
        <w:pStyle w:val="Sublevel3"/>
      </w:pPr>
      <w:r w:rsidRPr="008351D5">
        <w:rPr>
          <w:cs/>
        </w:rPr>
        <w:lastRenderedPageBreak/>
        <w:t xml:space="preserve">เมนูตารางเรียน/สอบ  </w:t>
      </w:r>
    </w:p>
    <w:p w:rsidR="006D52E1" w:rsidRDefault="006D52E1" w:rsidP="006D52E1">
      <w:pPr>
        <w:keepNext/>
        <w:jc w:val="center"/>
      </w:pPr>
      <w:r>
        <w:rPr>
          <w:cs/>
        </w:rPr>
        <w:object w:dxaOrig="6856" w:dyaOrig="7426">
          <v:shape id="_x0000_i1025" type="#_x0000_t75" style="width:342.75pt;height:371.25pt" o:ole="">
            <v:imagedata r:id="rId16" o:title=""/>
          </v:shape>
          <o:OLEObject Type="Embed" ProgID="Visio.Drawing.15" ShapeID="_x0000_i1025" DrawAspect="Content" ObjectID="_1488971382" r:id="rId17"/>
        </w:object>
      </w:r>
    </w:p>
    <w:p w:rsidR="00230C97" w:rsidRDefault="006D52E1" w:rsidP="006D52E1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5</w:t>
      </w:r>
      <w:r>
        <w:rPr>
          <w:cs/>
        </w:rPr>
        <w:fldChar w:fldCharType="end"/>
      </w:r>
      <w:r w:rsidR="00770FAF">
        <w:rPr>
          <w:rFonts w:hint="cs"/>
          <w:cs/>
        </w:rPr>
        <w:t xml:space="preserve"> </w:t>
      </w:r>
      <w:r w:rsidR="00770FAF">
        <w:t>Work Flow</w:t>
      </w:r>
      <w:r w:rsidR="00770FAF">
        <w:rPr>
          <w:rFonts w:hint="cs"/>
          <w:cs/>
        </w:rPr>
        <w:t xml:space="preserve"> การค้นหาตารางเรียน/สอบ</w:t>
      </w:r>
    </w:p>
    <w:p w:rsidR="00B65D69" w:rsidRDefault="00B65D69" w:rsidP="0056546C">
      <w:pPr>
        <w:pStyle w:val="Sublevel3"/>
      </w:pPr>
      <w:r w:rsidRPr="008351D5">
        <w:rPr>
          <w:cs/>
        </w:rPr>
        <w:lastRenderedPageBreak/>
        <w:t xml:space="preserve">เมนูปฏิทินกิจกรรม </w:t>
      </w:r>
    </w:p>
    <w:p w:rsidR="006D52E1" w:rsidRDefault="006D52E1" w:rsidP="006D52E1">
      <w:pPr>
        <w:pStyle w:val="ListParagraph"/>
        <w:keepNext/>
        <w:ind w:left="0"/>
        <w:jc w:val="center"/>
      </w:pPr>
      <w:r>
        <w:rPr>
          <w:cs/>
        </w:rPr>
        <w:object w:dxaOrig="8806" w:dyaOrig="3735">
          <v:shape id="_x0000_i1026" type="#_x0000_t75" style="width:440.25pt;height:186.75pt" o:ole="">
            <v:imagedata r:id="rId18" o:title=""/>
          </v:shape>
          <o:OLEObject Type="Embed" ProgID="Visio.Drawing.15" ShapeID="_x0000_i1026" DrawAspect="Content" ObjectID="_1488971383" r:id="rId19"/>
        </w:object>
      </w:r>
    </w:p>
    <w:p w:rsidR="00230C97" w:rsidRDefault="006D52E1" w:rsidP="00770FAF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6</w:t>
      </w:r>
      <w:r>
        <w:rPr>
          <w:cs/>
        </w:rPr>
        <w:fldChar w:fldCharType="end"/>
      </w:r>
      <w:r w:rsidR="00770FAF">
        <w:rPr>
          <w:rFonts w:hint="cs"/>
          <w:cs/>
        </w:rPr>
        <w:t xml:space="preserve"> </w:t>
      </w:r>
      <w:r w:rsidR="00770FAF">
        <w:t>Work Flow</w:t>
      </w:r>
      <w:r w:rsidR="00770FAF">
        <w:rPr>
          <w:rFonts w:hint="cs"/>
          <w:cs/>
        </w:rPr>
        <w:t xml:space="preserve"> ปฎิทินกิจกรรม</w:t>
      </w:r>
    </w:p>
    <w:p w:rsidR="00962AAA" w:rsidRPr="00962AAA" w:rsidRDefault="00962AAA" w:rsidP="00962AAA">
      <w:pPr>
        <w:rPr>
          <w:rFonts w:hint="cs"/>
          <w:cs/>
        </w:rPr>
      </w:pPr>
    </w:p>
    <w:p w:rsidR="00B65D69" w:rsidRPr="00230C97" w:rsidRDefault="00B65D69" w:rsidP="0056546C">
      <w:pPr>
        <w:pStyle w:val="Sublevel3"/>
      </w:pPr>
      <w:r w:rsidRPr="008351D5">
        <w:rPr>
          <w:cs/>
        </w:rPr>
        <w:t>เมนูข่าวสาร</w:t>
      </w:r>
    </w:p>
    <w:p w:rsidR="00770FAF" w:rsidRDefault="00770FAF" w:rsidP="00770FAF">
      <w:pPr>
        <w:keepNext/>
        <w:jc w:val="center"/>
      </w:pPr>
      <w:r>
        <w:rPr>
          <w:cs/>
        </w:rPr>
        <w:object w:dxaOrig="8281" w:dyaOrig="3151">
          <v:shape id="_x0000_i1034" type="#_x0000_t75" style="width:414pt;height:157.5pt" o:ole="">
            <v:imagedata r:id="rId20" o:title=""/>
          </v:shape>
          <o:OLEObject Type="Embed" ProgID="Visio.Drawing.15" ShapeID="_x0000_i1034" DrawAspect="Content" ObjectID="_1488971384" r:id="rId21"/>
        </w:object>
      </w:r>
    </w:p>
    <w:p w:rsidR="006D52E1" w:rsidRDefault="00770FAF" w:rsidP="00770FAF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>Work Flow</w:t>
      </w:r>
      <w:r>
        <w:rPr>
          <w:rFonts w:hint="cs"/>
          <w:cs/>
        </w:rPr>
        <w:t xml:space="preserve"> การแสดงข่าวสาร</w:t>
      </w:r>
    </w:p>
    <w:p w:rsidR="00B65D69" w:rsidRPr="00230C97" w:rsidRDefault="00B65D69" w:rsidP="0056546C">
      <w:pPr>
        <w:pStyle w:val="Sublevel3"/>
      </w:pPr>
      <w:r w:rsidRPr="008351D5">
        <w:rPr>
          <w:cs/>
        </w:rPr>
        <w:lastRenderedPageBreak/>
        <w:t>เมนูประเมินการสอน</w:t>
      </w:r>
    </w:p>
    <w:p w:rsidR="006D52E1" w:rsidRDefault="006D52E1" w:rsidP="006D52E1">
      <w:pPr>
        <w:keepNext/>
        <w:jc w:val="center"/>
      </w:pPr>
      <w:r>
        <w:rPr>
          <w:cs/>
        </w:rPr>
        <w:object w:dxaOrig="7771" w:dyaOrig="7455">
          <v:shape id="_x0000_i1027" type="#_x0000_t75" style="width:388.5pt;height:372.75pt" o:ole="">
            <v:imagedata r:id="rId22" o:title=""/>
          </v:shape>
          <o:OLEObject Type="Embed" ProgID="Visio.Drawing.15" ShapeID="_x0000_i1027" DrawAspect="Content" ObjectID="_1488971385" r:id="rId23"/>
        </w:object>
      </w:r>
    </w:p>
    <w:p w:rsidR="00230C97" w:rsidRDefault="006D52E1" w:rsidP="00770FAF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8</w:t>
      </w:r>
      <w:r>
        <w:rPr>
          <w:cs/>
        </w:rPr>
        <w:fldChar w:fldCharType="end"/>
      </w:r>
      <w:r w:rsidR="00770FAF">
        <w:rPr>
          <w:rFonts w:hint="cs"/>
          <w:cs/>
        </w:rPr>
        <w:t xml:space="preserve"> </w:t>
      </w:r>
      <w:r w:rsidR="00770FAF">
        <w:t>Work Flow</w:t>
      </w:r>
      <w:r w:rsidR="00770FAF">
        <w:rPr>
          <w:rFonts w:hint="cs"/>
          <w:cs/>
        </w:rPr>
        <w:t xml:space="preserve"> การประเมินการเรียนการสอนรายวิชา</w:t>
      </w:r>
    </w:p>
    <w:p w:rsidR="00770FAF" w:rsidRPr="00770FAF" w:rsidRDefault="00770FAF" w:rsidP="00770FAF">
      <w:pPr>
        <w:rPr>
          <w:rFonts w:hint="cs"/>
          <w:cs/>
        </w:rPr>
      </w:pPr>
    </w:p>
    <w:p w:rsidR="00B65D69" w:rsidRPr="00230C97" w:rsidRDefault="00B65D69" w:rsidP="0056546C">
      <w:pPr>
        <w:pStyle w:val="Sublevel3"/>
      </w:pPr>
      <w:r w:rsidRPr="008351D5">
        <w:rPr>
          <w:cs/>
        </w:rPr>
        <w:lastRenderedPageBreak/>
        <w:t>เมนูจองสนามกีฬา</w:t>
      </w:r>
    </w:p>
    <w:p w:rsidR="006D52E1" w:rsidRDefault="006D52E1" w:rsidP="006D52E1">
      <w:pPr>
        <w:keepNext/>
      </w:pPr>
      <w:r>
        <w:rPr>
          <w:cs/>
        </w:rPr>
        <w:object w:dxaOrig="13560" w:dyaOrig="9661">
          <v:shape id="_x0000_i1028" type="#_x0000_t75" style="width:480.75pt;height:342.75pt" o:ole="">
            <v:imagedata r:id="rId24" o:title=""/>
          </v:shape>
          <o:OLEObject Type="Embed" ProgID="Visio.Drawing.15" ShapeID="_x0000_i1028" DrawAspect="Content" ObjectID="_1488971386" r:id="rId25"/>
        </w:object>
      </w:r>
    </w:p>
    <w:p w:rsidR="00230C97" w:rsidRDefault="006D52E1" w:rsidP="00770FAF">
      <w:pPr>
        <w:pStyle w:val="Caption"/>
        <w:rPr>
          <w:rFonts w:hint="cs"/>
        </w:rPr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9</w:t>
      </w:r>
      <w:r>
        <w:rPr>
          <w:cs/>
        </w:rPr>
        <w:fldChar w:fldCharType="end"/>
      </w:r>
      <w:r w:rsidR="00770FAF">
        <w:rPr>
          <w:rFonts w:hint="cs"/>
          <w:cs/>
        </w:rPr>
        <w:t xml:space="preserve"> </w:t>
      </w:r>
      <w:r w:rsidR="00770FAF">
        <w:t>Work Flow</w:t>
      </w:r>
      <w:r w:rsidR="00770FAF">
        <w:rPr>
          <w:rFonts w:hint="cs"/>
          <w:cs/>
        </w:rPr>
        <w:t xml:space="preserve"> การของจองสนามกีฬา</w:t>
      </w:r>
    </w:p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770FAF" w:rsidRDefault="00770FAF" w:rsidP="00770FAF"/>
    <w:p w:rsidR="003D5012" w:rsidRDefault="00B65D69" w:rsidP="0056546C">
      <w:pPr>
        <w:pStyle w:val="Sublevel3"/>
        <w:tabs>
          <w:tab w:val="clear" w:pos="993"/>
          <w:tab w:val="left" w:pos="1276"/>
        </w:tabs>
        <w:ind w:left="1701" w:hanging="425"/>
      </w:pPr>
      <w:r w:rsidRPr="008351D5">
        <w:rPr>
          <w:cs/>
        </w:rPr>
        <w:lastRenderedPageBreak/>
        <w:t xml:space="preserve">เมนูขอเอกสาร  </w:t>
      </w:r>
    </w:p>
    <w:p w:rsidR="00770FAF" w:rsidRDefault="008406F1" w:rsidP="008406F1">
      <w:pPr>
        <w:pStyle w:val="ListParagraph"/>
        <w:keepNext/>
        <w:ind w:left="0"/>
        <w:jc w:val="center"/>
        <w:rPr>
          <w:cs/>
        </w:rPr>
      </w:pPr>
      <w:r>
        <w:rPr>
          <w:cs/>
        </w:rPr>
        <w:object w:dxaOrig="7786" w:dyaOrig="7036">
          <v:shape id="_x0000_i1029" type="#_x0000_t75" style="width:389.25pt;height:351.75pt" o:ole="">
            <v:imagedata r:id="rId26" o:title=""/>
          </v:shape>
          <o:OLEObject Type="Embed" ProgID="Visio.Drawing.15" ShapeID="_x0000_i1029" DrawAspect="Content" ObjectID="_1488971387" r:id="rId27"/>
        </w:object>
      </w:r>
    </w:p>
    <w:p w:rsidR="008406F1" w:rsidRDefault="008406F1" w:rsidP="008406F1">
      <w:pPr>
        <w:pStyle w:val="ListParagraph"/>
        <w:keepNext/>
        <w:ind w:left="0"/>
        <w:jc w:val="center"/>
      </w:pPr>
    </w:p>
    <w:p w:rsidR="002B3335" w:rsidRPr="00CD5D81" w:rsidRDefault="008406F1" w:rsidP="00CD5D81">
      <w:pPr>
        <w:pStyle w:val="Caption"/>
        <w:rPr>
          <w:rFonts w:hint="cs"/>
          <w:cs/>
        </w:rPr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651B5">
        <w:rPr>
          <w:noProof/>
          <w:cs/>
        </w:rPr>
        <w:t>10</w:t>
      </w:r>
      <w:r>
        <w:rPr>
          <w:cs/>
        </w:rPr>
        <w:fldChar w:fldCharType="end"/>
      </w:r>
      <w:r w:rsidR="00770FAF">
        <w:rPr>
          <w:rFonts w:hint="cs"/>
          <w:cs/>
        </w:rPr>
        <w:t xml:space="preserve"> </w:t>
      </w:r>
      <w:r w:rsidR="00770FAF">
        <w:t>Work Flow</w:t>
      </w:r>
      <w:r w:rsidR="00770FAF">
        <w:rPr>
          <w:rFonts w:hint="cs"/>
          <w:cs/>
        </w:rPr>
        <w:t xml:space="preserve"> การขอเอกสารทางออนไลน์</w:t>
      </w:r>
    </w:p>
    <w:p w:rsidR="002B3335" w:rsidRPr="002D5784" w:rsidRDefault="002B3335" w:rsidP="00BC2A46">
      <w:pPr>
        <w:pStyle w:val="ListParagraph"/>
        <w:numPr>
          <w:ilvl w:val="2"/>
          <w:numId w:val="4"/>
        </w:numPr>
        <w:spacing w:line="276" w:lineRule="auto"/>
        <w:rPr>
          <w:rFonts w:ascii="TH Sarabun New" w:hAnsi="TH Sarabun New" w:cs="TH Sarabun New"/>
          <w:vanish/>
          <w:sz w:val="32"/>
          <w:szCs w:val="32"/>
          <w:cs/>
        </w:rPr>
      </w:pPr>
    </w:p>
    <w:p w:rsidR="00716103" w:rsidRPr="00CD5D81" w:rsidRDefault="00716103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Default="00CD5D81" w:rsidP="00CD5D81"/>
    <w:p w:rsidR="00CD5D81" w:rsidRPr="00CD5D81" w:rsidRDefault="00CD5D81" w:rsidP="001302C0">
      <w:pPr>
        <w:pStyle w:val="ListParagraph"/>
        <w:numPr>
          <w:ilvl w:val="0"/>
          <w:numId w:val="10"/>
        </w:numPr>
        <w:spacing w:after="240" w:line="276" w:lineRule="auto"/>
        <w:outlineLvl w:val="2"/>
        <w:rPr>
          <w:rFonts w:ascii="TH Sarabun New" w:hAnsi="TH Sarabun New" w:cs="TH Sarabun New"/>
          <w:vanish/>
        </w:rPr>
      </w:pPr>
    </w:p>
    <w:p w:rsidR="00CD5D81" w:rsidRPr="00CD5D81" w:rsidRDefault="00CD5D81" w:rsidP="001302C0">
      <w:pPr>
        <w:pStyle w:val="ListParagraph"/>
        <w:numPr>
          <w:ilvl w:val="1"/>
          <w:numId w:val="10"/>
        </w:numPr>
        <w:spacing w:after="240" w:line="276" w:lineRule="auto"/>
        <w:outlineLvl w:val="2"/>
        <w:rPr>
          <w:rFonts w:ascii="TH Sarabun New" w:hAnsi="TH Sarabun New" w:cs="TH Sarabun New"/>
          <w:vanish/>
        </w:rPr>
      </w:pPr>
    </w:p>
    <w:p w:rsidR="00CD5D81" w:rsidRPr="00CD5D81" w:rsidRDefault="00CD5D81" w:rsidP="001302C0">
      <w:pPr>
        <w:pStyle w:val="Heading3"/>
        <w:rPr>
          <w:b/>
          <w:bCs/>
        </w:rPr>
      </w:pPr>
      <w:r w:rsidRPr="00CD5D81">
        <w:rPr>
          <w:b/>
          <w:bCs/>
          <w:cs/>
        </w:rPr>
        <w:t xml:space="preserve">ระบบ </w:t>
      </w:r>
      <w:r w:rsidRPr="00CD5D81">
        <w:rPr>
          <w:b/>
          <w:bCs/>
        </w:rPr>
        <w:t>Student Portal-Back Office</w:t>
      </w:r>
    </w:p>
    <w:p w:rsidR="00CD5D81" w:rsidRPr="00CD5D81" w:rsidRDefault="00CD5D81" w:rsidP="00CD5D81">
      <w:pPr>
        <w:rPr>
          <w:rFonts w:hint="cs"/>
        </w:rPr>
      </w:pPr>
    </w:p>
    <w:p w:rsidR="00F651B5" w:rsidRDefault="00F651B5" w:rsidP="00F651B5">
      <w:pPr>
        <w:keepNext/>
        <w:jc w:val="center"/>
      </w:pPr>
      <w:r>
        <w:rPr>
          <w:cs/>
        </w:rPr>
        <w:object w:dxaOrig="7815" w:dyaOrig="7231">
          <v:shape id="_x0000_i1035" type="#_x0000_t75" style="width:390.75pt;height:361.5pt" o:ole="">
            <v:imagedata r:id="rId28" o:title=""/>
          </v:shape>
          <o:OLEObject Type="Embed" ProgID="Visio.Drawing.15" ShapeID="_x0000_i1035" DrawAspect="Content" ObjectID="_1488971388" r:id="rId29"/>
        </w:object>
      </w:r>
    </w:p>
    <w:p w:rsidR="00716103" w:rsidRDefault="00F651B5" w:rsidP="000C6676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>Work Flow</w:t>
      </w:r>
      <w:r>
        <w:rPr>
          <w:rFonts w:hint="cs"/>
          <w:cs/>
        </w:rPr>
        <w:t xml:space="preserve"> การ</w:t>
      </w:r>
      <w:r w:rsidRPr="004B7ACB">
        <w:rPr>
          <w:cs/>
        </w:rPr>
        <w:t>เพิ่</w:t>
      </w:r>
      <w:r w:rsidR="000C6676">
        <w:rPr>
          <w:cs/>
        </w:rPr>
        <w:t>ม/แก้ไขรายการกิจกรรมในปฏิทินและการแจ้งข่าวสาร</w:t>
      </w:r>
    </w:p>
    <w:p w:rsidR="00910655" w:rsidRDefault="00910655" w:rsidP="00910655"/>
    <w:p w:rsidR="00910655" w:rsidRPr="00910655" w:rsidRDefault="00910655" w:rsidP="00910655">
      <w:bookmarkStart w:id="0" w:name="_GoBack"/>
      <w:bookmarkEnd w:id="0"/>
    </w:p>
    <w:sectPr w:rsidR="00910655" w:rsidRPr="00910655" w:rsidSect="00BF7010">
      <w:headerReference w:type="default" r:id="rId30"/>
      <w:footerReference w:type="default" r:id="rId31"/>
      <w:pgSz w:w="11907" w:h="16840" w:code="9"/>
      <w:pgMar w:top="1440" w:right="850" w:bottom="1440" w:left="1440" w:header="432" w:footer="17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2C0" w:rsidRDefault="001302C0">
      <w:r>
        <w:separator/>
      </w:r>
    </w:p>
  </w:endnote>
  <w:endnote w:type="continuationSeparator" w:id="0">
    <w:p w:rsidR="001302C0" w:rsidRDefault="00130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1D63" w:rsidRPr="006C59B9" w:rsidRDefault="00721D6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721D63" w:rsidRPr="006C59B9" w:rsidRDefault="00721D6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9687" w:type="dxa"/>
      <w:tblInd w:w="94" w:type="dxa"/>
      <w:tblLook w:val="04A0" w:firstRow="1" w:lastRow="0" w:firstColumn="1" w:lastColumn="0" w:noHBand="0" w:noVBand="1"/>
    </w:tblPr>
    <w:tblGrid>
      <w:gridCol w:w="3167"/>
      <w:gridCol w:w="3543"/>
      <w:gridCol w:w="2977"/>
    </w:tblGrid>
    <w:tr w:rsidR="00721D63" w:rsidRPr="005021E5" w:rsidTr="009927E3">
      <w:tc>
        <w:tcPr>
          <w:tcW w:w="3167" w:type="dxa"/>
        </w:tcPr>
        <w:p w:rsidR="00721D63" w:rsidRPr="001D00FC" w:rsidRDefault="00721D6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3543" w:type="dxa"/>
        </w:tcPr>
        <w:p w:rsidR="00721D63" w:rsidRPr="001D00FC" w:rsidRDefault="00721D6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977" w:type="dxa"/>
        </w:tcPr>
        <w:p w:rsidR="00721D63" w:rsidRPr="001D00FC" w:rsidRDefault="00721D6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721D63" w:rsidRPr="004D421A" w:rsidTr="009927E3">
      <w:tc>
        <w:tcPr>
          <w:tcW w:w="3167" w:type="dxa"/>
        </w:tcPr>
        <w:p w:rsidR="00721D63" w:rsidRPr="001F3164" w:rsidRDefault="009927E3" w:rsidP="00A957A5">
          <w:pPr>
            <w:ind w:left="-60"/>
            <w:rPr>
              <w:rFonts w:ascii="TH SarabunPSK" w:hAnsi="TH SarabunPSK" w:cs="TH SarabunPSK"/>
              <w:sz w:val="27"/>
              <w:szCs w:val="27"/>
            </w:rPr>
          </w:pPr>
          <w:r w:rsidRPr="009927E3">
            <w:rPr>
              <w:rFonts w:ascii="TH SarabunPSK" w:hAnsi="TH SarabunPSK" w:cs="TH SarabunPSK"/>
              <w:sz w:val="27"/>
              <w:szCs w:val="27"/>
            </w:rPr>
            <w:t>Software Requirement Specification</w:t>
          </w:r>
        </w:p>
      </w:tc>
      <w:tc>
        <w:tcPr>
          <w:tcW w:w="3543" w:type="dxa"/>
        </w:tcPr>
        <w:p w:rsidR="00721D63" w:rsidRPr="001D00FC" w:rsidRDefault="00E912FF" w:rsidP="005C39D7">
          <w:pPr>
            <w:pStyle w:val="Footer"/>
            <w:tabs>
              <w:tab w:val="clear" w:pos="4153"/>
              <w:tab w:val="clear" w:pos="8306"/>
            </w:tabs>
            <w:jc w:val="center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1</w:t>
          </w:r>
          <w:r w:rsidR="00721D63"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977" w:type="dxa"/>
        </w:tcPr>
        <w:p w:rsidR="00721D63" w:rsidRPr="001D00FC" w:rsidRDefault="00721D63" w:rsidP="007223C6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>
            <w:rPr>
              <w:rFonts w:ascii="TH SarabunPSK" w:hAnsi="TH SarabunPSK" w:cs="TH SarabunPSK"/>
              <w:sz w:val="27"/>
              <w:szCs w:val="27"/>
            </w:rPr>
            <w:t>1-</w:t>
          </w: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910655">
            <w:rPr>
              <w:noProof/>
            </w:rPr>
            <w:t>16</w:t>
          </w:r>
          <w:r>
            <w:fldChar w:fldCharType="end"/>
          </w:r>
        </w:p>
      </w:tc>
    </w:tr>
  </w:tbl>
  <w:p w:rsidR="00721D63" w:rsidRPr="00903CD6" w:rsidRDefault="00721D63" w:rsidP="006C59B9">
    <w:pPr>
      <w:pStyle w:val="Footer"/>
      <w:tabs>
        <w:tab w:val="clear" w:pos="4153"/>
        <w:tab w:val="clear" w:pos="8306"/>
      </w:tabs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2C0" w:rsidRDefault="001302C0">
      <w:r>
        <w:separator/>
      </w:r>
    </w:p>
  </w:footnote>
  <w:footnote w:type="continuationSeparator" w:id="0">
    <w:p w:rsidR="001302C0" w:rsidRDefault="001302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993"/>
      <w:gridCol w:w="7654"/>
      <w:gridCol w:w="992"/>
    </w:tblGrid>
    <w:tr w:rsidR="00721D63" w:rsidRPr="001470E2" w:rsidTr="001D00FC">
      <w:tc>
        <w:tcPr>
          <w:tcW w:w="99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21D63" w:rsidRPr="00E64C92" w:rsidRDefault="00721D63" w:rsidP="001D00FC">
          <w:pPr>
            <w:pStyle w:val="Header"/>
            <w:ind w:right="-7"/>
            <w:rPr>
              <w:szCs w:val="24"/>
              <w:highlight w:val="yellow"/>
            </w:rPr>
          </w:pPr>
          <w:r>
            <w:rPr>
              <w:noProof/>
              <w:szCs w:val="24"/>
            </w:rPr>
            <w:drawing>
              <wp:inline distT="0" distB="0" distL="0" distR="0" wp14:anchorId="4446E654" wp14:editId="6EFEEDCB">
                <wp:extent cx="390525" cy="352425"/>
                <wp:effectExtent l="19050" t="0" r="9525" b="0"/>
                <wp:docPr id="54" name="Picture 54" descr="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c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E64C92">
            <w:rPr>
              <w:szCs w:val="24"/>
            </w:rPr>
            <w:tab/>
          </w:r>
        </w:p>
      </w:tc>
      <w:tc>
        <w:tcPr>
          <w:tcW w:w="765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21D63" w:rsidRPr="00440241" w:rsidRDefault="00721D63" w:rsidP="00440241">
          <w:pPr>
            <w:jc w:val="center"/>
            <w:rPr>
              <w:rFonts w:ascii="TH SarabunPSK" w:hAnsi="TH SarabunPSK" w:cs="TH SarabunPSK"/>
              <w:b/>
              <w:bCs/>
              <w:i/>
              <w:iCs/>
              <w:cs/>
            </w:rPr>
          </w:pP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โครงการพัฒนาสถาบันบัณฑิตพัฒนบริหารศาสตร์</w:t>
          </w:r>
          <w:r w:rsidRPr="00457777">
            <w:rPr>
              <w:rFonts w:ascii="TH SarabunPSK" w:hAnsi="TH SarabunPSK" w:cs="TH SarabunPSK" w:hint="cs"/>
              <w:b/>
              <w:bCs/>
              <w:i/>
              <w:iCs/>
              <w:cs/>
            </w:rPr>
            <w:t xml:space="preserve"> </w:t>
          </w: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เพื่อเป็นสถาบันการศึกษาระดับมาตรฐานโลก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21D63" w:rsidRPr="00E64C92" w:rsidRDefault="00721D63" w:rsidP="00457777">
          <w:pPr>
            <w:pStyle w:val="Header"/>
            <w:tabs>
              <w:tab w:val="center" w:pos="4680"/>
              <w:tab w:val="right" w:pos="9072"/>
            </w:tabs>
            <w:ind w:right="-7"/>
            <w:jc w:val="center"/>
            <w:rPr>
              <w:szCs w:val="24"/>
            </w:rPr>
          </w:pPr>
          <w:r>
            <w:rPr>
              <w:noProof/>
              <w:szCs w:val="24"/>
            </w:rPr>
            <w:drawing>
              <wp:inline distT="0" distB="0" distL="0" distR="0" wp14:anchorId="44F57750" wp14:editId="17EF0790">
                <wp:extent cx="492760" cy="494665"/>
                <wp:effectExtent l="19050" t="0" r="2540" b="0"/>
                <wp:docPr id="55" name="Picture 11" descr="untitl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titled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760" cy="49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21D63" w:rsidRPr="00444F3A" w:rsidRDefault="00E912FF" w:rsidP="00E912FF">
    <w:pPr>
      <w:pStyle w:val="Header"/>
      <w:pBdr>
        <w:bottom w:val="single" w:sz="12" w:space="5" w:color="auto"/>
      </w:pBdr>
      <w:tabs>
        <w:tab w:val="clear" w:pos="4153"/>
        <w:tab w:val="clear" w:pos="8306"/>
        <w:tab w:val="left" w:pos="720"/>
        <w:tab w:val="left" w:pos="1440"/>
        <w:tab w:val="left" w:pos="2160"/>
        <w:tab w:val="left" w:pos="2880"/>
      </w:tabs>
      <w:ind w:right="-2"/>
      <w:rPr>
        <w:sz w:val="2"/>
        <w:szCs w:val="2"/>
      </w:rPr>
    </w:pPr>
    <w:r>
      <w:rPr>
        <w:sz w:val="2"/>
        <w:szCs w:val="2"/>
      </w:rPr>
      <w:tab/>
    </w:r>
    <w:r>
      <w:rPr>
        <w:sz w:val="2"/>
        <w:szCs w:val="2"/>
      </w:rPr>
      <w:tab/>
    </w:r>
    <w:r>
      <w:rPr>
        <w:sz w:val="2"/>
        <w:szCs w:val="2"/>
      </w:rPr>
      <w:tab/>
    </w:r>
    <w:r>
      <w:rPr>
        <w:sz w:val="2"/>
        <w:szCs w:val="2"/>
      </w:rPr>
      <w:tab/>
    </w:r>
    <w:r>
      <w:rPr>
        <w:sz w:val="2"/>
        <w:szCs w:val="2"/>
      </w:rPr>
      <w:tab/>
    </w:r>
    <w:r>
      <w:rPr>
        <w:sz w:val="2"/>
        <w:szCs w:val="2"/>
      </w:rPr>
      <w:tab/>
    </w:r>
  </w:p>
  <w:p w:rsidR="00721D63" w:rsidRPr="00440241" w:rsidRDefault="00721D63" w:rsidP="00767C8C">
    <w:pPr>
      <w:pStyle w:val="Header"/>
      <w:rPr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D39AE"/>
    <w:multiLevelType w:val="multilevel"/>
    <w:tmpl w:val="E6B41494"/>
    <w:styleLink w:val="Style3"/>
    <w:lvl w:ilvl="0">
      <w:start w:val="1"/>
      <w:numFmt w:val="thaiNumbers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thaiNumbers"/>
      <w:pStyle w:val="Heading3"/>
      <w:lvlText w:val="%1.%2."/>
      <w:lvlJc w:val="left"/>
      <w:pPr>
        <w:ind w:left="1000" w:hanging="432"/>
      </w:pPr>
      <w:rPr>
        <w:rFonts w:hint="default"/>
        <w:b/>
        <w:bCs/>
      </w:rPr>
    </w:lvl>
    <w:lvl w:ilvl="2">
      <w:start w:val="1"/>
      <w:numFmt w:val="thaiNumbers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thaiNumbers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9900B16"/>
    <w:multiLevelType w:val="hybridMultilevel"/>
    <w:tmpl w:val="E2FEBE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B6840D4"/>
    <w:multiLevelType w:val="hybridMultilevel"/>
    <w:tmpl w:val="9140D8E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6184E1D"/>
    <w:multiLevelType w:val="hybridMultilevel"/>
    <w:tmpl w:val="0DD64FF8"/>
    <w:lvl w:ilvl="0" w:tplc="6202729C">
      <w:start w:val="1"/>
      <w:numFmt w:val="bullet"/>
      <w:pStyle w:val="StyleStyle9ptBoldBefore2ptAfter2ptNotBold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F1E23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4533C3"/>
    <w:multiLevelType w:val="hybridMultilevel"/>
    <w:tmpl w:val="AAC01340"/>
    <w:lvl w:ilvl="0" w:tplc="C1B6EC42">
      <w:start w:val="1"/>
      <w:numFmt w:val="thaiNumbers"/>
      <w:lvlText w:val="%1)"/>
      <w:lvlJc w:val="left"/>
      <w:pPr>
        <w:ind w:left="1446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CA64380"/>
    <w:multiLevelType w:val="hybridMultilevel"/>
    <w:tmpl w:val="975AF760"/>
    <w:lvl w:ilvl="0" w:tplc="B324EA22">
      <w:start w:val="1"/>
      <w:numFmt w:val="thaiNumbers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6">
    <w:nsid w:val="1CB86C03"/>
    <w:multiLevelType w:val="hybridMultilevel"/>
    <w:tmpl w:val="069045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D416B66"/>
    <w:multiLevelType w:val="hybridMultilevel"/>
    <w:tmpl w:val="DC1217D8"/>
    <w:lvl w:ilvl="0" w:tplc="B324EA22">
      <w:start w:val="1"/>
      <w:numFmt w:val="thaiNumbers"/>
      <w:lvlText w:val="%1)"/>
      <w:lvlJc w:val="left"/>
      <w:pPr>
        <w:ind w:left="720" w:hanging="360"/>
      </w:pPr>
      <w:rPr>
        <w:rFonts w:hint="default"/>
      </w:rPr>
    </w:lvl>
    <w:lvl w:ilvl="1" w:tplc="B324EA22">
      <w:start w:val="1"/>
      <w:numFmt w:val="thaiNumbers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627AC8"/>
    <w:multiLevelType w:val="multilevel"/>
    <w:tmpl w:val="E6B41494"/>
    <w:numStyleLink w:val="Style3"/>
  </w:abstractNum>
  <w:abstractNum w:abstractNumId="9">
    <w:nsid w:val="20F7590C"/>
    <w:multiLevelType w:val="hybridMultilevel"/>
    <w:tmpl w:val="F572A9DC"/>
    <w:lvl w:ilvl="0" w:tplc="04090001">
      <w:start w:val="1"/>
      <w:numFmt w:val="bullet"/>
      <w:lvlText w:val=""/>
      <w:lvlJc w:val="left"/>
      <w:pPr>
        <w:ind w:left="16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406" w:hanging="360"/>
      </w:pPr>
    </w:lvl>
    <w:lvl w:ilvl="2" w:tplc="0409001B" w:tentative="1">
      <w:start w:val="1"/>
      <w:numFmt w:val="lowerRoman"/>
      <w:lvlText w:val="%3."/>
      <w:lvlJc w:val="right"/>
      <w:pPr>
        <w:ind w:left="3126" w:hanging="180"/>
      </w:pPr>
    </w:lvl>
    <w:lvl w:ilvl="3" w:tplc="0409000F" w:tentative="1">
      <w:start w:val="1"/>
      <w:numFmt w:val="decimal"/>
      <w:lvlText w:val="%4."/>
      <w:lvlJc w:val="left"/>
      <w:pPr>
        <w:ind w:left="3846" w:hanging="360"/>
      </w:pPr>
    </w:lvl>
    <w:lvl w:ilvl="4" w:tplc="04090019" w:tentative="1">
      <w:start w:val="1"/>
      <w:numFmt w:val="lowerLetter"/>
      <w:lvlText w:val="%5."/>
      <w:lvlJc w:val="left"/>
      <w:pPr>
        <w:ind w:left="4566" w:hanging="360"/>
      </w:pPr>
    </w:lvl>
    <w:lvl w:ilvl="5" w:tplc="0409001B" w:tentative="1">
      <w:start w:val="1"/>
      <w:numFmt w:val="lowerRoman"/>
      <w:lvlText w:val="%6."/>
      <w:lvlJc w:val="right"/>
      <w:pPr>
        <w:ind w:left="5286" w:hanging="180"/>
      </w:pPr>
    </w:lvl>
    <w:lvl w:ilvl="6" w:tplc="0409000F" w:tentative="1">
      <w:start w:val="1"/>
      <w:numFmt w:val="decimal"/>
      <w:lvlText w:val="%7."/>
      <w:lvlJc w:val="left"/>
      <w:pPr>
        <w:ind w:left="6006" w:hanging="360"/>
      </w:pPr>
    </w:lvl>
    <w:lvl w:ilvl="7" w:tplc="04090019" w:tentative="1">
      <w:start w:val="1"/>
      <w:numFmt w:val="lowerLetter"/>
      <w:lvlText w:val="%8."/>
      <w:lvlJc w:val="left"/>
      <w:pPr>
        <w:ind w:left="6726" w:hanging="360"/>
      </w:pPr>
    </w:lvl>
    <w:lvl w:ilvl="8" w:tplc="0409001B" w:tentative="1">
      <w:start w:val="1"/>
      <w:numFmt w:val="lowerRoman"/>
      <w:lvlText w:val="%9."/>
      <w:lvlJc w:val="right"/>
      <w:pPr>
        <w:ind w:left="7446" w:hanging="180"/>
      </w:pPr>
    </w:lvl>
  </w:abstractNum>
  <w:abstractNum w:abstractNumId="10">
    <w:nsid w:val="23CA3078"/>
    <w:multiLevelType w:val="hybridMultilevel"/>
    <w:tmpl w:val="366C5C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5340652"/>
    <w:multiLevelType w:val="hybridMultilevel"/>
    <w:tmpl w:val="A74C8210"/>
    <w:lvl w:ilvl="0" w:tplc="3ED4CEB6">
      <w:start w:val="1"/>
      <w:numFmt w:val="thaiNumbers"/>
      <w:pStyle w:val="Sublevel3"/>
      <w:lvlText w:val="%1)"/>
      <w:lvlJc w:val="left"/>
      <w:pPr>
        <w:ind w:left="1446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2">
    <w:nsid w:val="288B09F5"/>
    <w:multiLevelType w:val="hybridMultilevel"/>
    <w:tmpl w:val="E742832A"/>
    <w:lvl w:ilvl="0" w:tplc="B324EA22">
      <w:start w:val="1"/>
      <w:numFmt w:val="thaiNumbers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3">
    <w:nsid w:val="2D0E27B4"/>
    <w:multiLevelType w:val="hybridMultilevel"/>
    <w:tmpl w:val="D20CAC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344B54B5"/>
    <w:multiLevelType w:val="hybridMultilevel"/>
    <w:tmpl w:val="E04C782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5F958AD"/>
    <w:multiLevelType w:val="hybridMultilevel"/>
    <w:tmpl w:val="7D6C3E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1813FF5"/>
    <w:multiLevelType w:val="multilevel"/>
    <w:tmpl w:val="E10AD730"/>
    <w:numStyleLink w:val="Style2"/>
  </w:abstractNum>
  <w:abstractNum w:abstractNumId="17">
    <w:nsid w:val="443A1F4B"/>
    <w:multiLevelType w:val="multilevel"/>
    <w:tmpl w:val="E10AD730"/>
    <w:styleLink w:val="Style2"/>
    <w:lvl w:ilvl="0">
      <w:start w:val="1"/>
      <w:numFmt w:val="thaiNumber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thaiNumbers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7B001B9"/>
    <w:multiLevelType w:val="multilevel"/>
    <w:tmpl w:val="E6B41494"/>
    <w:numStyleLink w:val="Style3"/>
  </w:abstractNum>
  <w:abstractNum w:abstractNumId="19">
    <w:nsid w:val="48E072C0"/>
    <w:multiLevelType w:val="hybridMultilevel"/>
    <w:tmpl w:val="6D968EE4"/>
    <w:lvl w:ilvl="0" w:tplc="B324EA22">
      <w:start w:val="1"/>
      <w:numFmt w:val="thaiNumbers"/>
      <w:lvlText w:val="%1)"/>
      <w:lvlJc w:val="left"/>
      <w:pPr>
        <w:ind w:left="1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0">
    <w:nsid w:val="495D25FB"/>
    <w:multiLevelType w:val="hybridMultilevel"/>
    <w:tmpl w:val="A8CAED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4A2667B0"/>
    <w:multiLevelType w:val="multilevel"/>
    <w:tmpl w:val="14CE9662"/>
    <w:lvl w:ilvl="0">
      <w:start w:val="1"/>
      <w:numFmt w:val="thaiNumbers"/>
      <w:pStyle w:val="NIDAHeader1"/>
      <w:lvlText w:val="%1."/>
      <w:lvlJc w:val="left"/>
      <w:pPr>
        <w:ind w:left="2062" w:hanging="360"/>
      </w:pPr>
      <w:rPr>
        <w:rFonts w:hint="cs"/>
      </w:rPr>
    </w:lvl>
    <w:lvl w:ilvl="1">
      <w:start w:val="1"/>
      <w:numFmt w:val="decimal"/>
      <w:lvlText w:val="%2.1"/>
      <w:lvlJc w:val="left"/>
      <w:pPr>
        <w:ind w:left="964" w:hanging="510"/>
      </w:pPr>
      <w:rPr>
        <w:rFonts w:hint="default"/>
        <w:b/>
        <w:bCs/>
        <w:lang w:bidi="th-TH"/>
      </w:rPr>
    </w:lvl>
    <w:lvl w:ilvl="2">
      <w:start w:val="1"/>
      <w:numFmt w:val="thaiNumbers"/>
      <w:lvlText w:val="(%3)"/>
      <w:lvlJc w:val="left"/>
      <w:pPr>
        <w:ind w:left="1814" w:hanging="623"/>
      </w:pPr>
      <w:rPr>
        <w:rFonts w:hint="default"/>
        <w:b w:val="0"/>
        <w:bCs w:val="0"/>
        <w:color w:val="auto"/>
      </w:rPr>
    </w:lvl>
    <w:lvl w:ilvl="3">
      <w:start w:val="1"/>
      <w:numFmt w:val="bullet"/>
      <w:lvlText w:val=""/>
      <w:lvlJc w:val="left"/>
      <w:pPr>
        <w:ind w:left="2665" w:hanging="680"/>
      </w:pPr>
      <w:rPr>
        <w:rFonts w:ascii="Symbol" w:hAnsi="Symbol" w:hint="default"/>
        <w:color w:val="auto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2">
    <w:nsid w:val="4ECC409C"/>
    <w:multiLevelType w:val="multilevel"/>
    <w:tmpl w:val="0409001F"/>
    <w:styleLink w:val="Style1"/>
    <w:lvl w:ilvl="0">
      <w:start w:val="2"/>
      <w:numFmt w:val="thaiNumbers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EE14DD8"/>
    <w:multiLevelType w:val="hybridMultilevel"/>
    <w:tmpl w:val="311C8A6C"/>
    <w:lvl w:ilvl="0" w:tplc="B324EA22">
      <w:start w:val="1"/>
      <w:numFmt w:val="thaiNumbers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24">
    <w:nsid w:val="517C4ECE"/>
    <w:multiLevelType w:val="hybridMultilevel"/>
    <w:tmpl w:val="00065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55CC2B38"/>
    <w:multiLevelType w:val="hybridMultilevel"/>
    <w:tmpl w:val="570248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9A43081"/>
    <w:multiLevelType w:val="hybridMultilevel"/>
    <w:tmpl w:val="0D5E19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5F336888"/>
    <w:multiLevelType w:val="multilevel"/>
    <w:tmpl w:val="E6B41494"/>
    <w:numStyleLink w:val="Style3"/>
  </w:abstractNum>
  <w:abstractNum w:abstractNumId="28">
    <w:nsid w:val="5FC67666"/>
    <w:multiLevelType w:val="hybridMultilevel"/>
    <w:tmpl w:val="F4D2E5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73014C8B"/>
    <w:multiLevelType w:val="multilevel"/>
    <w:tmpl w:val="17D0F7D4"/>
    <w:lvl w:ilvl="0">
      <w:start w:val="3"/>
      <w:numFmt w:val="thaiNumber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-738" w:hanging="510"/>
      </w:pPr>
      <w:rPr>
        <w:rFonts w:hint="default"/>
        <w:b w:val="0"/>
        <w:bCs w:val="0"/>
      </w:rPr>
    </w:lvl>
    <w:lvl w:ilvl="2">
      <w:start w:val="1"/>
      <w:numFmt w:val="thaiNumbers"/>
      <w:lvlText w:val="(%3)"/>
      <w:lvlJc w:val="left"/>
      <w:pPr>
        <w:ind w:left="112" w:hanging="623"/>
      </w:pPr>
      <w:rPr>
        <w:rFonts w:hint="default"/>
        <w:b w:val="0"/>
        <w:bCs w:val="0"/>
        <w:color w:val="auto"/>
      </w:rPr>
    </w:lvl>
    <w:lvl w:ilvl="3">
      <w:start w:val="1"/>
      <w:numFmt w:val="thaiNumbers"/>
      <w:lvlText w:val="%3.%4"/>
      <w:lvlJc w:val="left"/>
      <w:pPr>
        <w:ind w:left="963" w:hanging="680"/>
      </w:pPr>
      <w:rPr>
        <w:rFonts w:hint="default"/>
        <w:color w:val="auto"/>
      </w:rPr>
    </w:lvl>
    <w:lvl w:ilvl="4">
      <w:start w:val="1"/>
      <w:numFmt w:val="bullet"/>
      <w:lvlText w:val="-"/>
      <w:lvlJc w:val="left"/>
      <w:pPr>
        <w:ind w:left="153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5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9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418" w:hanging="180"/>
      </w:pPr>
      <w:rPr>
        <w:rFonts w:hint="default"/>
      </w:rPr>
    </w:lvl>
  </w:abstractNum>
  <w:abstractNum w:abstractNumId="30">
    <w:nsid w:val="755645CC"/>
    <w:multiLevelType w:val="hybridMultilevel"/>
    <w:tmpl w:val="29749B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21"/>
  </w:num>
  <w:num w:numId="3">
    <w:abstractNumId w:val="29"/>
  </w:num>
  <w:num w:numId="4">
    <w:abstractNumId w:val="18"/>
    <w:lvlOverride w:ilvl="0">
      <w:lvl w:ilvl="0">
        <w:start w:val="1"/>
        <w:numFmt w:val="thaiNumbers"/>
        <w:lvlText w:val="%1."/>
        <w:lvlJc w:val="left"/>
        <w:pPr>
          <w:ind w:left="1353" w:hanging="360"/>
        </w:pPr>
        <w:rPr>
          <w:rFonts w:hint="default"/>
        </w:rPr>
      </w:lvl>
    </w:lvlOverride>
    <w:lvlOverride w:ilvl="1">
      <w:lvl w:ilvl="1">
        <w:start w:val="1"/>
        <w:numFmt w:val="thaiNumbers"/>
        <w:lvlText w:val="%1.%2."/>
        <w:lvlJc w:val="left"/>
        <w:pPr>
          <w:ind w:left="1000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thaiNumbers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thaiNumbers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">
    <w:abstractNumId w:val="22"/>
  </w:num>
  <w:num w:numId="6">
    <w:abstractNumId w:val="16"/>
    <w:lvlOverride w:ilvl="0">
      <w:lvl w:ilvl="0">
        <w:start w:val="1"/>
        <w:numFmt w:val="thaiNumbers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thaiNumbers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17"/>
  </w:num>
  <w:num w:numId="8">
    <w:abstractNumId w:val="8"/>
    <w:lvlOverride w:ilvl="0">
      <w:lvl w:ilvl="0">
        <w:start w:val="1"/>
        <w:numFmt w:val="thaiNumbers"/>
        <w:lvlText w:val="%1."/>
        <w:lvlJc w:val="left"/>
        <w:pPr>
          <w:ind w:left="1353" w:hanging="360"/>
        </w:pPr>
        <w:rPr>
          <w:rFonts w:hint="default"/>
        </w:rPr>
      </w:lvl>
    </w:lvlOverride>
    <w:lvlOverride w:ilvl="1">
      <w:lvl w:ilvl="1">
        <w:start w:val="1"/>
        <w:numFmt w:val="thaiNumbers"/>
        <w:lvlText w:val="%1.%2."/>
        <w:lvlJc w:val="left"/>
        <w:pPr>
          <w:ind w:left="1000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thaiNumbers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thaiNumbers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0"/>
  </w:num>
  <w:num w:numId="10">
    <w:abstractNumId w:val="27"/>
    <w:lvlOverride w:ilvl="0">
      <w:lvl w:ilvl="0">
        <w:start w:val="1"/>
        <w:numFmt w:val="thaiNumbers"/>
        <w:lvlText w:val="%1."/>
        <w:lvlJc w:val="left"/>
        <w:pPr>
          <w:ind w:left="1353" w:hanging="360"/>
        </w:pPr>
        <w:rPr>
          <w:rFonts w:hint="default"/>
        </w:rPr>
      </w:lvl>
    </w:lvlOverride>
    <w:lvlOverride w:ilvl="1">
      <w:lvl w:ilvl="1">
        <w:start w:val="1"/>
        <w:numFmt w:val="thaiNumbers"/>
        <w:pStyle w:val="Heading3"/>
        <w:lvlText w:val="%1.%2."/>
        <w:lvlJc w:val="left"/>
        <w:pPr>
          <w:ind w:left="1000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thaiNumbers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thaiNumbers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23"/>
  </w:num>
  <w:num w:numId="12">
    <w:abstractNumId w:val="7"/>
  </w:num>
  <w:num w:numId="13">
    <w:abstractNumId w:val="15"/>
  </w:num>
  <w:num w:numId="14">
    <w:abstractNumId w:val="5"/>
  </w:num>
  <w:num w:numId="15">
    <w:abstractNumId w:val="19"/>
  </w:num>
  <w:num w:numId="16">
    <w:abstractNumId w:val="28"/>
  </w:num>
  <w:num w:numId="17">
    <w:abstractNumId w:val="30"/>
  </w:num>
  <w:num w:numId="18">
    <w:abstractNumId w:val="2"/>
  </w:num>
  <w:num w:numId="19">
    <w:abstractNumId w:val="6"/>
  </w:num>
  <w:num w:numId="20">
    <w:abstractNumId w:val="4"/>
  </w:num>
  <w:num w:numId="21">
    <w:abstractNumId w:val="10"/>
  </w:num>
  <w:num w:numId="22">
    <w:abstractNumId w:val="20"/>
  </w:num>
  <w:num w:numId="23">
    <w:abstractNumId w:val="26"/>
  </w:num>
  <w:num w:numId="24">
    <w:abstractNumId w:val="13"/>
  </w:num>
  <w:num w:numId="25">
    <w:abstractNumId w:val="1"/>
  </w:num>
  <w:num w:numId="26">
    <w:abstractNumId w:val="24"/>
  </w:num>
  <w:num w:numId="27">
    <w:abstractNumId w:val="25"/>
  </w:num>
  <w:num w:numId="28">
    <w:abstractNumId w:val="14"/>
  </w:num>
  <w:num w:numId="29">
    <w:abstractNumId w:val="9"/>
  </w:num>
  <w:num w:numId="30">
    <w:abstractNumId w:val="12"/>
  </w:num>
  <w:num w:numId="31">
    <w:abstractNumId w:val="1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D1C"/>
    <w:rsid w:val="00001056"/>
    <w:rsid w:val="00001EA5"/>
    <w:rsid w:val="00002B9D"/>
    <w:rsid w:val="00003F8C"/>
    <w:rsid w:val="00004197"/>
    <w:rsid w:val="000041BC"/>
    <w:rsid w:val="0000489F"/>
    <w:rsid w:val="00004916"/>
    <w:rsid w:val="000063E1"/>
    <w:rsid w:val="000101F2"/>
    <w:rsid w:val="00011737"/>
    <w:rsid w:val="00011910"/>
    <w:rsid w:val="000125CF"/>
    <w:rsid w:val="00012D97"/>
    <w:rsid w:val="00013A3E"/>
    <w:rsid w:val="00014135"/>
    <w:rsid w:val="00015213"/>
    <w:rsid w:val="00015A6F"/>
    <w:rsid w:val="000166B6"/>
    <w:rsid w:val="00016E02"/>
    <w:rsid w:val="00016E13"/>
    <w:rsid w:val="00017B0A"/>
    <w:rsid w:val="00020E1C"/>
    <w:rsid w:val="00020E7C"/>
    <w:rsid w:val="00021337"/>
    <w:rsid w:val="00021809"/>
    <w:rsid w:val="000227AB"/>
    <w:rsid w:val="00023563"/>
    <w:rsid w:val="00024B4B"/>
    <w:rsid w:val="00024C5C"/>
    <w:rsid w:val="0002540B"/>
    <w:rsid w:val="00026912"/>
    <w:rsid w:val="00027485"/>
    <w:rsid w:val="000275A0"/>
    <w:rsid w:val="00030BB2"/>
    <w:rsid w:val="00030E50"/>
    <w:rsid w:val="00031ED4"/>
    <w:rsid w:val="00032589"/>
    <w:rsid w:val="00032D20"/>
    <w:rsid w:val="00035619"/>
    <w:rsid w:val="00035764"/>
    <w:rsid w:val="00035BCB"/>
    <w:rsid w:val="00036A55"/>
    <w:rsid w:val="000370FB"/>
    <w:rsid w:val="000376B4"/>
    <w:rsid w:val="00041D39"/>
    <w:rsid w:val="00041DB1"/>
    <w:rsid w:val="00042004"/>
    <w:rsid w:val="00042A1B"/>
    <w:rsid w:val="000435D2"/>
    <w:rsid w:val="00044996"/>
    <w:rsid w:val="00046007"/>
    <w:rsid w:val="000468C2"/>
    <w:rsid w:val="00046D2D"/>
    <w:rsid w:val="00047149"/>
    <w:rsid w:val="00050C0E"/>
    <w:rsid w:val="00051709"/>
    <w:rsid w:val="000524C3"/>
    <w:rsid w:val="00052802"/>
    <w:rsid w:val="00052C4E"/>
    <w:rsid w:val="00053EB2"/>
    <w:rsid w:val="00054231"/>
    <w:rsid w:val="00054506"/>
    <w:rsid w:val="000550C9"/>
    <w:rsid w:val="0005548D"/>
    <w:rsid w:val="00057216"/>
    <w:rsid w:val="000572A2"/>
    <w:rsid w:val="00060A29"/>
    <w:rsid w:val="00061C9F"/>
    <w:rsid w:val="0006211E"/>
    <w:rsid w:val="00064057"/>
    <w:rsid w:val="00064DD8"/>
    <w:rsid w:val="00065217"/>
    <w:rsid w:val="00065432"/>
    <w:rsid w:val="0006577E"/>
    <w:rsid w:val="00066357"/>
    <w:rsid w:val="000663ED"/>
    <w:rsid w:val="00066F16"/>
    <w:rsid w:val="00067335"/>
    <w:rsid w:val="0007080B"/>
    <w:rsid w:val="000712D4"/>
    <w:rsid w:val="00071FC5"/>
    <w:rsid w:val="00072F8A"/>
    <w:rsid w:val="00074804"/>
    <w:rsid w:val="000748FA"/>
    <w:rsid w:val="000757DE"/>
    <w:rsid w:val="00076242"/>
    <w:rsid w:val="00080293"/>
    <w:rsid w:val="000814BC"/>
    <w:rsid w:val="000814E3"/>
    <w:rsid w:val="0008205D"/>
    <w:rsid w:val="00082534"/>
    <w:rsid w:val="0008272F"/>
    <w:rsid w:val="00083CC0"/>
    <w:rsid w:val="00084251"/>
    <w:rsid w:val="000849F1"/>
    <w:rsid w:val="00084A48"/>
    <w:rsid w:val="00084F4B"/>
    <w:rsid w:val="00085BCB"/>
    <w:rsid w:val="00085F36"/>
    <w:rsid w:val="0008633B"/>
    <w:rsid w:val="00086DDC"/>
    <w:rsid w:val="000875DB"/>
    <w:rsid w:val="000900F1"/>
    <w:rsid w:val="00090513"/>
    <w:rsid w:val="0009110E"/>
    <w:rsid w:val="0009160A"/>
    <w:rsid w:val="0009379C"/>
    <w:rsid w:val="00094CF3"/>
    <w:rsid w:val="00095BFE"/>
    <w:rsid w:val="0009676C"/>
    <w:rsid w:val="00096AB8"/>
    <w:rsid w:val="00097552"/>
    <w:rsid w:val="0009793D"/>
    <w:rsid w:val="000A0BD1"/>
    <w:rsid w:val="000A2EE2"/>
    <w:rsid w:val="000A345C"/>
    <w:rsid w:val="000A48B7"/>
    <w:rsid w:val="000A6A9C"/>
    <w:rsid w:val="000A7863"/>
    <w:rsid w:val="000A7AC6"/>
    <w:rsid w:val="000B48C9"/>
    <w:rsid w:val="000B4B62"/>
    <w:rsid w:val="000B4EA4"/>
    <w:rsid w:val="000B5CB2"/>
    <w:rsid w:val="000B6A16"/>
    <w:rsid w:val="000C1709"/>
    <w:rsid w:val="000C2673"/>
    <w:rsid w:val="000C2D29"/>
    <w:rsid w:val="000C2F5C"/>
    <w:rsid w:val="000C3F67"/>
    <w:rsid w:val="000C4BA0"/>
    <w:rsid w:val="000C4C71"/>
    <w:rsid w:val="000C5CBC"/>
    <w:rsid w:val="000C6676"/>
    <w:rsid w:val="000C6EC5"/>
    <w:rsid w:val="000C6F72"/>
    <w:rsid w:val="000D0D08"/>
    <w:rsid w:val="000D102C"/>
    <w:rsid w:val="000D16D8"/>
    <w:rsid w:val="000D2549"/>
    <w:rsid w:val="000D257E"/>
    <w:rsid w:val="000D3306"/>
    <w:rsid w:val="000D3529"/>
    <w:rsid w:val="000D39D9"/>
    <w:rsid w:val="000D6913"/>
    <w:rsid w:val="000D6AE4"/>
    <w:rsid w:val="000D7E78"/>
    <w:rsid w:val="000E09BA"/>
    <w:rsid w:val="000E169A"/>
    <w:rsid w:val="000E2620"/>
    <w:rsid w:val="000E2895"/>
    <w:rsid w:val="000E2A91"/>
    <w:rsid w:val="000E2E92"/>
    <w:rsid w:val="000E3851"/>
    <w:rsid w:val="000E4735"/>
    <w:rsid w:val="000E4D84"/>
    <w:rsid w:val="000E4E92"/>
    <w:rsid w:val="000E5ADC"/>
    <w:rsid w:val="000E617E"/>
    <w:rsid w:val="000E61CD"/>
    <w:rsid w:val="000E7399"/>
    <w:rsid w:val="000E78CC"/>
    <w:rsid w:val="000E7E94"/>
    <w:rsid w:val="000E7F0F"/>
    <w:rsid w:val="000F2BC6"/>
    <w:rsid w:val="000F2C97"/>
    <w:rsid w:val="000F33F2"/>
    <w:rsid w:val="000F479C"/>
    <w:rsid w:val="000F4FD5"/>
    <w:rsid w:val="000F59C7"/>
    <w:rsid w:val="000F5D81"/>
    <w:rsid w:val="000F6CAE"/>
    <w:rsid w:val="000F6E0C"/>
    <w:rsid w:val="000F79C7"/>
    <w:rsid w:val="00100F9A"/>
    <w:rsid w:val="00102030"/>
    <w:rsid w:val="001024CB"/>
    <w:rsid w:val="00102B48"/>
    <w:rsid w:val="00102B9C"/>
    <w:rsid w:val="00103D2A"/>
    <w:rsid w:val="00103DA0"/>
    <w:rsid w:val="001067EB"/>
    <w:rsid w:val="00107845"/>
    <w:rsid w:val="001112AD"/>
    <w:rsid w:val="00111D6C"/>
    <w:rsid w:val="00112050"/>
    <w:rsid w:val="001121DB"/>
    <w:rsid w:val="00112AF9"/>
    <w:rsid w:val="00113B7D"/>
    <w:rsid w:val="00114457"/>
    <w:rsid w:val="001148CC"/>
    <w:rsid w:val="00115C01"/>
    <w:rsid w:val="0011674E"/>
    <w:rsid w:val="00117954"/>
    <w:rsid w:val="00120AF7"/>
    <w:rsid w:val="001214A9"/>
    <w:rsid w:val="00122AE6"/>
    <w:rsid w:val="00124D43"/>
    <w:rsid w:val="001259D2"/>
    <w:rsid w:val="00125C43"/>
    <w:rsid w:val="00126C46"/>
    <w:rsid w:val="001302C0"/>
    <w:rsid w:val="00131261"/>
    <w:rsid w:val="00131A59"/>
    <w:rsid w:val="001322C1"/>
    <w:rsid w:val="00133459"/>
    <w:rsid w:val="00134C9D"/>
    <w:rsid w:val="001400AE"/>
    <w:rsid w:val="001402B3"/>
    <w:rsid w:val="001403C3"/>
    <w:rsid w:val="00140F4A"/>
    <w:rsid w:val="0014137A"/>
    <w:rsid w:val="001415A8"/>
    <w:rsid w:val="00141684"/>
    <w:rsid w:val="001417A3"/>
    <w:rsid w:val="001426F3"/>
    <w:rsid w:val="0014274D"/>
    <w:rsid w:val="00142B7D"/>
    <w:rsid w:val="00146815"/>
    <w:rsid w:val="00147B87"/>
    <w:rsid w:val="0015092C"/>
    <w:rsid w:val="00150986"/>
    <w:rsid w:val="001521E1"/>
    <w:rsid w:val="0015345D"/>
    <w:rsid w:val="001537FE"/>
    <w:rsid w:val="0015431B"/>
    <w:rsid w:val="00156BD6"/>
    <w:rsid w:val="00156BFF"/>
    <w:rsid w:val="00156D9C"/>
    <w:rsid w:val="0015780F"/>
    <w:rsid w:val="00161E18"/>
    <w:rsid w:val="0016252D"/>
    <w:rsid w:val="001626EC"/>
    <w:rsid w:val="001633A4"/>
    <w:rsid w:val="0016356D"/>
    <w:rsid w:val="00163D05"/>
    <w:rsid w:val="001646C1"/>
    <w:rsid w:val="0016589C"/>
    <w:rsid w:val="00165BE5"/>
    <w:rsid w:val="00166EF2"/>
    <w:rsid w:val="0016782A"/>
    <w:rsid w:val="00167AF3"/>
    <w:rsid w:val="001700EB"/>
    <w:rsid w:val="001702ED"/>
    <w:rsid w:val="00170CE7"/>
    <w:rsid w:val="00171139"/>
    <w:rsid w:val="0017124B"/>
    <w:rsid w:val="001716DF"/>
    <w:rsid w:val="001728B9"/>
    <w:rsid w:val="00174B2E"/>
    <w:rsid w:val="001750BB"/>
    <w:rsid w:val="0017510E"/>
    <w:rsid w:val="00176409"/>
    <w:rsid w:val="00176565"/>
    <w:rsid w:val="00177240"/>
    <w:rsid w:val="0017742C"/>
    <w:rsid w:val="00177E68"/>
    <w:rsid w:val="00180D7A"/>
    <w:rsid w:val="00180FD2"/>
    <w:rsid w:val="0018129C"/>
    <w:rsid w:val="00181E08"/>
    <w:rsid w:val="00185ACE"/>
    <w:rsid w:val="00185AE6"/>
    <w:rsid w:val="00186E17"/>
    <w:rsid w:val="00186EB2"/>
    <w:rsid w:val="00187913"/>
    <w:rsid w:val="00190D91"/>
    <w:rsid w:val="00191A2C"/>
    <w:rsid w:val="001920A5"/>
    <w:rsid w:val="001924C3"/>
    <w:rsid w:val="00193C87"/>
    <w:rsid w:val="00193C9D"/>
    <w:rsid w:val="00193E99"/>
    <w:rsid w:val="0019483F"/>
    <w:rsid w:val="00195153"/>
    <w:rsid w:val="001971C0"/>
    <w:rsid w:val="00197D2C"/>
    <w:rsid w:val="001A256E"/>
    <w:rsid w:val="001A513F"/>
    <w:rsid w:val="001A5BDD"/>
    <w:rsid w:val="001A6326"/>
    <w:rsid w:val="001A647B"/>
    <w:rsid w:val="001A6D46"/>
    <w:rsid w:val="001B02EE"/>
    <w:rsid w:val="001B09E8"/>
    <w:rsid w:val="001B0E26"/>
    <w:rsid w:val="001B1B26"/>
    <w:rsid w:val="001B1C5F"/>
    <w:rsid w:val="001B3257"/>
    <w:rsid w:val="001B3DA2"/>
    <w:rsid w:val="001B54E2"/>
    <w:rsid w:val="001B59D5"/>
    <w:rsid w:val="001B60E6"/>
    <w:rsid w:val="001B6178"/>
    <w:rsid w:val="001B62D1"/>
    <w:rsid w:val="001B64E2"/>
    <w:rsid w:val="001C2098"/>
    <w:rsid w:val="001C2568"/>
    <w:rsid w:val="001C48E2"/>
    <w:rsid w:val="001C5698"/>
    <w:rsid w:val="001C59E1"/>
    <w:rsid w:val="001C5A5C"/>
    <w:rsid w:val="001C64C2"/>
    <w:rsid w:val="001C6694"/>
    <w:rsid w:val="001C6AED"/>
    <w:rsid w:val="001C7B02"/>
    <w:rsid w:val="001D00FC"/>
    <w:rsid w:val="001D1197"/>
    <w:rsid w:val="001D1336"/>
    <w:rsid w:val="001D1D15"/>
    <w:rsid w:val="001D247E"/>
    <w:rsid w:val="001D2C02"/>
    <w:rsid w:val="001D2D4C"/>
    <w:rsid w:val="001D37E3"/>
    <w:rsid w:val="001D49A0"/>
    <w:rsid w:val="001D5181"/>
    <w:rsid w:val="001D5A22"/>
    <w:rsid w:val="001D6267"/>
    <w:rsid w:val="001D65CF"/>
    <w:rsid w:val="001D78DC"/>
    <w:rsid w:val="001D7C1E"/>
    <w:rsid w:val="001E051F"/>
    <w:rsid w:val="001E0700"/>
    <w:rsid w:val="001E4A2D"/>
    <w:rsid w:val="001E4A50"/>
    <w:rsid w:val="001E5019"/>
    <w:rsid w:val="001E5CF4"/>
    <w:rsid w:val="001E6372"/>
    <w:rsid w:val="001E7035"/>
    <w:rsid w:val="001E7576"/>
    <w:rsid w:val="001F0376"/>
    <w:rsid w:val="001F0FC3"/>
    <w:rsid w:val="001F153F"/>
    <w:rsid w:val="001F3164"/>
    <w:rsid w:val="001F328A"/>
    <w:rsid w:val="001F3BC1"/>
    <w:rsid w:val="001F4153"/>
    <w:rsid w:val="001F556B"/>
    <w:rsid w:val="001F57FB"/>
    <w:rsid w:val="001F7301"/>
    <w:rsid w:val="001F7697"/>
    <w:rsid w:val="001F774D"/>
    <w:rsid w:val="001F7BF0"/>
    <w:rsid w:val="00202089"/>
    <w:rsid w:val="00204637"/>
    <w:rsid w:val="00204F30"/>
    <w:rsid w:val="00205AC9"/>
    <w:rsid w:val="00205B4D"/>
    <w:rsid w:val="00205D48"/>
    <w:rsid w:val="00206A55"/>
    <w:rsid w:val="00206EE2"/>
    <w:rsid w:val="00207F26"/>
    <w:rsid w:val="00211068"/>
    <w:rsid w:val="00212073"/>
    <w:rsid w:val="00212123"/>
    <w:rsid w:val="002121B7"/>
    <w:rsid w:val="0021258C"/>
    <w:rsid w:val="00212A64"/>
    <w:rsid w:val="00213660"/>
    <w:rsid w:val="00213C1D"/>
    <w:rsid w:val="00214670"/>
    <w:rsid w:val="00214917"/>
    <w:rsid w:val="00216282"/>
    <w:rsid w:val="002172C5"/>
    <w:rsid w:val="00220CCE"/>
    <w:rsid w:val="00221380"/>
    <w:rsid w:val="00221C50"/>
    <w:rsid w:val="00223687"/>
    <w:rsid w:val="00224276"/>
    <w:rsid w:val="0022432E"/>
    <w:rsid w:val="00224547"/>
    <w:rsid w:val="0022536B"/>
    <w:rsid w:val="0022548B"/>
    <w:rsid w:val="00225C1C"/>
    <w:rsid w:val="00225F6E"/>
    <w:rsid w:val="00226D3A"/>
    <w:rsid w:val="0022792C"/>
    <w:rsid w:val="0022792E"/>
    <w:rsid w:val="00227FBD"/>
    <w:rsid w:val="00230C97"/>
    <w:rsid w:val="00231C30"/>
    <w:rsid w:val="00231EC4"/>
    <w:rsid w:val="00232072"/>
    <w:rsid w:val="00232854"/>
    <w:rsid w:val="00232F9E"/>
    <w:rsid w:val="0023745E"/>
    <w:rsid w:val="00240223"/>
    <w:rsid w:val="002402C9"/>
    <w:rsid w:val="0024044F"/>
    <w:rsid w:val="00240C80"/>
    <w:rsid w:val="00240FAF"/>
    <w:rsid w:val="00243212"/>
    <w:rsid w:val="00243565"/>
    <w:rsid w:val="00243B9D"/>
    <w:rsid w:val="0024555B"/>
    <w:rsid w:val="00246CC3"/>
    <w:rsid w:val="00247405"/>
    <w:rsid w:val="00247488"/>
    <w:rsid w:val="00247560"/>
    <w:rsid w:val="002475A6"/>
    <w:rsid w:val="002503B9"/>
    <w:rsid w:val="002531E3"/>
    <w:rsid w:val="002563DA"/>
    <w:rsid w:val="0025748E"/>
    <w:rsid w:val="00257D0B"/>
    <w:rsid w:val="00257ECC"/>
    <w:rsid w:val="002609E7"/>
    <w:rsid w:val="002615FA"/>
    <w:rsid w:val="002616EC"/>
    <w:rsid w:val="00262420"/>
    <w:rsid w:val="002629DD"/>
    <w:rsid w:val="00262DE3"/>
    <w:rsid w:val="00263756"/>
    <w:rsid w:val="00263C1E"/>
    <w:rsid w:val="00264C12"/>
    <w:rsid w:val="00265802"/>
    <w:rsid w:val="002666C3"/>
    <w:rsid w:val="002666EF"/>
    <w:rsid w:val="00267569"/>
    <w:rsid w:val="0027015D"/>
    <w:rsid w:val="00270617"/>
    <w:rsid w:val="002710D2"/>
    <w:rsid w:val="00271D43"/>
    <w:rsid w:val="002727B4"/>
    <w:rsid w:val="002732FB"/>
    <w:rsid w:val="00273350"/>
    <w:rsid w:val="002735CB"/>
    <w:rsid w:val="002739A3"/>
    <w:rsid w:val="00274AC1"/>
    <w:rsid w:val="0027534C"/>
    <w:rsid w:val="00275462"/>
    <w:rsid w:val="00276C74"/>
    <w:rsid w:val="00280842"/>
    <w:rsid w:val="00281753"/>
    <w:rsid w:val="002829FE"/>
    <w:rsid w:val="0028374F"/>
    <w:rsid w:val="002844E4"/>
    <w:rsid w:val="0028483F"/>
    <w:rsid w:val="00286637"/>
    <w:rsid w:val="002866FD"/>
    <w:rsid w:val="002872D8"/>
    <w:rsid w:val="002878F7"/>
    <w:rsid w:val="0029003A"/>
    <w:rsid w:val="0029136D"/>
    <w:rsid w:val="00292537"/>
    <w:rsid w:val="00293189"/>
    <w:rsid w:val="0029389E"/>
    <w:rsid w:val="002939E4"/>
    <w:rsid w:val="00294059"/>
    <w:rsid w:val="00294531"/>
    <w:rsid w:val="0029495D"/>
    <w:rsid w:val="00295B70"/>
    <w:rsid w:val="00296B06"/>
    <w:rsid w:val="00296F36"/>
    <w:rsid w:val="002A0629"/>
    <w:rsid w:val="002A08ED"/>
    <w:rsid w:val="002A17DA"/>
    <w:rsid w:val="002A1E2F"/>
    <w:rsid w:val="002A2FF9"/>
    <w:rsid w:val="002A358C"/>
    <w:rsid w:val="002A7A51"/>
    <w:rsid w:val="002B09FC"/>
    <w:rsid w:val="002B252C"/>
    <w:rsid w:val="002B2B05"/>
    <w:rsid w:val="002B3099"/>
    <w:rsid w:val="002B3335"/>
    <w:rsid w:val="002B3B5F"/>
    <w:rsid w:val="002B57DF"/>
    <w:rsid w:val="002B614E"/>
    <w:rsid w:val="002B6667"/>
    <w:rsid w:val="002B749B"/>
    <w:rsid w:val="002B7FC6"/>
    <w:rsid w:val="002C06FC"/>
    <w:rsid w:val="002C0856"/>
    <w:rsid w:val="002C1E5A"/>
    <w:rsid w:val="002C36EA"/>
    <w:rsid w:val="002C4512"/>
    <w:rsid w:val="002C4888"/>
    <w:rsid w:val="002C51BD"/>
    <w:rsid w:val="002C60BF"/>
    <w:rsid w:val="002C7FA6"/>
    <w:rsid w:val="002D17BD"/>
    <w:rsid w:val="002D19DA"/>
    <w:rsid w:val="002D2FEF"/>
    <w:rsid w:val="002D3729"/>
    <w:rsid w:val="002D45DA"/>
    <w:rsid w:val="002D5267"/>
    <w:rsid w:val="002D55B3"/>
    <w:rsid w:val="002D5784"/>
    <w:rsid w:val="002D7D07"/>
    <w:rsid w:val="002E0BB0"/>
    <w:rsid w:val="002E24B5"/>
    <w:rsid w:val="002E42BA"/>
    <w:rsid w:val="002E5CE1"/>
    <w:rsid w:val="002E61B3"/>
    <w:rsid w:val="002E66B1"/>
    <w:rsid w:val="002E6F00"/>
    <w:rsid w:val="002F25E5"/>
    <w:rsid w:val="002F28C2"/>
    <w:rsid w:val="002F4431"/>
    <w:rsid w:val="003003C6"/>
    <w:rsid w:val="003011C9"/>
    <w:rsid w:val="003015A2"/>
    <w:rsid w:val="00301A82"/>
    <w:rsid w:val="00303738"/>
    <w:rsid w:val="00303B8B"/>
    <w:rsid w:val="00304213"/>
    <w:rsid w:val="00304757"/>
    <w:rsid w:val="00304D0D"/>
    <w:rsid w:val="00304D53"/>
    <w:rsid w:val="0030565C"/>
    <w:rsid w:val="00305DD3"/>
    <w:rsid w:val="00306092"/>
    <w:rsid w:val="00310A23"/>
    <w:rsid w:val="0031209C"/>
    <w:rsid w:val="00312EF4"/>
    <w:rsid w:val="00314871"/>
    <w:rsid w:val="00315D40"/>
    <w:rsid w:val="00316789"/>
    <w:rsid w:val="003173AE"/>
    <w:rsid w:val="0031799B"/>
    <w:rsid w:val="003179FE"/>
    <w:rsid w:val="00321519"/>
    <w:rsid w:val="00321DAA"/>
    <w:rsid w:val="00321E7F"/>
    <w:rsid w:val="00322326"/>
    <w:rsid w:val="00322464"/>
    <w:rsid w:val="003236E2"/>
    <w:rsid w:val="00323A75"/>
    <w:rsid w:val="00323AB5"/>
    <w:rsid w:val="00326911"/>
    <w:rsid w:val="00326C06"/>
    <w:rsid w:val="003271FF"/>
    <w:rsid w:val="00327818"/>
    <w:rsid w:val="003279F4"/>
    <w:rsid w:val="00327A7C"/>
    <w:rsid w:val="003311AE"/>
    <w:rsid w:val="00331520"/>
    <w:rsid w:val="003315BB"/>
    <w:rsid w:val="00331A0D"/>
    <w:rsid w:val="0033462A"/>
    <w:rsid w:val="00334AFD"/>
    <w:rsid w:val="00334C5C"/>
    <w:rsid w:val="00336A20"/>
    <w:rsid w:val="00340C0B"/>
    <w:rsid w:val="003411E9"/>
    <w:rsid w:val="003412CD"/>
    <w:rsid w:val="003416EF"/>
    <w:rsid w:val="00341708"/>
    <w:rsid w:val="00341F6A"/>
    <w:rsid w:val="00342C49"/>
    <w:rsid w:val="00342E69"/>
    <w:rsid w:val="00345CDB"/>
    <w:rsid w:val="00346B6A"/>
    <w:rsid w:val="00346D9C"/>
    <w:rsid w:val="00350D93"/>
    <w:rsid w:val="003529F7"/>
    <w:rsid w:val="00352C37"/>
    <w:rsid w:val="003542C5"/>
    <w:rsid w:val="00355007"/>
    <w:rsid w:val="00355D25"/>
    <w:rsid w:val="0035707D"/>
    <w:rsid w:val="00357638"/>
    <w:rsid w:val="00357AB9"/>
    <w:rsid w:val="0036120F"/>
    <w:rsid w:val="00361A01"/>
    <w:rsid w:val="00361DBD"/>
    <w:rsid w:val="00361EB5"/>
    <w:rsid w:val="00363092"/>
    <w:rsid w:val="00364FE2"/>
    <w:rsid w:val="0036650A"/>
    <w:rsid w:val="0036729B"/>
    <w:rsid w:val="0037129D"/>
    <w:rsid w:val="00371B28"/>
    <w:rsid w:val="00372985"/>
    <w:rsid w:val="00372C22"/>
    <w:rsid w:val="003734DB"/>
    <w:rsid w:val="00373521"/>
    <w:rsid w:val="00375621"/>
    <w:rsid w:val="0037694B"/>
    <w:rsid w:val="003769BE"/>
    <w:rsid w:val="00376ED6"/>
    <w:rsid w:val="003770CB"/>
    <w:rsid w:val="0038012F"/>
    <w:rsid w:val="00380B6A"/>
    <w:rsid w:val="00381A25"/>
    <w:rsid w:val="00382320"/>
    <w:rsid w:val="00383334"/>
    <w:rsid w:val="003837AE"/>
    <w:rsid w:val="00383E5B"/>
    <w:rsid w:val="00384132"/>
    <w:rsid w:val="00384587"/>
    <w:rsid w:val="003845BD"/>
    <w:rsid w:val="003855AA"/>
    <w:rsid w:val="00385CA8"/>
    <w:rsid w:val="00387695"/>
    <w:rsid w:val="0039064E"/>
    <w:rsid w:val="00390858"/>
    <w:rsid w:val="003911A6"/>
    <w:rsid w:val="003932B3"/>
    <w:rsid w:val="0039435E"/>
    <w:rsid w:val="00394CD2"/>
    <w:rsid w:val="00395B17"/>
    <w:rsid w:val="00395D58"/>
    <w:rsid w:val="003A055C"/>
    <w:rsid w:val="003A0A8F"/>
    <w:rsid w:val="003A0F21"/>
    <w:rsid w:val="003A1D5F"/>
    <w:rsid w:val="003A3126"/>
    <w:rsid w:val="003A38D4"/>
    <w:rsid w:val="003A69A0"/>
    <w:rsid w:val="003A6E9B"/>
    <w:rsid w:val="003A79B8"/>
    <w:rsid w:val="003A7EE8"/>
    <w:rsid w:val="003B15E9"/>
    <w:rsid w:val="003B3175"/>
    <w:rsid w:val="003B42E8"/>
    <w:rsid w:val="003B4481"/>
    <w:rsid w:val="003B4F3C"/>
    <w:rsid w:val="003B5249"/>
    <w:rsid w:val="003B731D"/>
    <w:rsid w:val="003B73BA"/>
    <w:rsid w:val="003B7740"/>
    <w:rsid w:val="003B7CE7"/>
    <w:rsid w:val="003C00AF"/>
    <w:rsid w:val="003C0567"/>
    <w:rsid w:val="003C1167"/>
    <w:rsid w:val="003C23EC"/>
    <w:rsid w:val="003C26DB"/>
    <w:rsid w:val="003C2FE5"/>
    <w:rsid w:val="003C30F5"/>
    <w:rsid w:val="003C3B95"/>
    <w:rsid w:val="003C42B8"/>
    <w:rsid w:val="003C4382"/>
    <w:rsid w:val="003C4A63"/>
    <w:rsid w:val="003C6D09"/>
    <w:rsid w:val="003D0367"/>
    <w:rsid w:val="003D0D4C"/>
    <w:rsid w:val="003D10E0"/>
    <w:rsid w:val="003D1F78"/>
    <w:rsid w:val="003D3538"/>
    <w:rsid w:val="003D4041"/>
    <w:rsid w:val="003D4D04"/>
    <w:rsid w:val="003D4F91"/>
    <w:rsid w:val="003D5012"/>
    <w:rsid w:val="003D5BA8"/>
    <w:rsid w:val="003D604D"/>
    <w:rsid w:val="003E2833"/>
    <w:rsid w:val="003E3359"/>
    <w:rsid w:val="003E37A9"/>
    <w:rsid w:val="003E511E"/>
    <w:rsid w:val="003E52FD"/>
    <w:rsid w:val="003E53C7"/>
    <w:rsid w:val="003E550A"/>
    <w:rsid w:val="003E5F1A"/>
    <w:rsid w:val="003E6EBA"/>
    <w:rsid w:val="003F0298"/>
    <w:rsid w:val="003F1139"/>
    <w:rsid w:val="003F244F"/>
    <w:rsid w:val="003F26D2"/>
    <w:rsid w:val="003F42F5"/>
    <w:rsid w:val="003F520E"/>
    <w:rsid w:val="003F58E4"/>
    <w:rsid w:val="003F6739"/>
    <w:rsid w:val="003F75B4"/>
    <w:rsid w:val="0040032C"/>
    <w:rsid w:val="004010CD"/>
    <w:rsid w:val="00401B44"/>
    <w:rsid w:val="00401B78"/>
    <w:rsid w:val="0040272D"/>
    <w:rsid w:val="00402DAF"/>
    <w:rsid w:val="0040334D"/>
    <w:rsid w:val="0040342E"/>
    <w:rsid w:val="00403A0E"/>
    <w:rsid w:val="00410909"/>
    <w:rsid w:val="0041114C"/>
    <w:rsid w:val="0041151F"/>
    <w:rsid w:val="0041175C"/>
    <w:rsid w:val="004118CE"/>
    <w:rsid w:val="00411991"/>
    <w:rsid w:val="00412445"/>
    <w:rsid w:val="00412F11"/>
    <w:rsid w:val="0041369F"/>
    <w:rsid w:val="00413BF7"/>
    <w:rsid w:val="00414519"/>
    <w:rsid w:val="00414F7F"/>
    <w:rsid w:val="004154E8"/>
    <w:rsid w:val="00416CA1"/>
    <w:rsid w:val="00422429"/>
    <w:rsid w:val="00422527"/>
    <w:rsid w:val="00422C12"/>
    <w:rsid w:val="00424279"/>
    <w:rsid w:val="004250D6"/>
    <w:rsid w:val="0042768A"/>
    <w:rsid w:val="00432085"/>
    <w:rsid w:val="00432501"/>
    <w:rsid w:val="00432BFF"/>
    <w:rsid w:val="00432C0A"/>
    <w:rsid w:val="00433138"/>
    <w:rsid w:val="004335F3"/>
    <w:rsid w:val="0043476F"/>
    <w:rsid w:val="00434C4F"/>
    <w:rsid w:val="00434D1B"/>
    <w:rsid w:val="00434E38"/>
    <w:rsid w:val="00435284"/>
    <w:rsid w:val="00436092"/>
    <w:rsid w:val="004367BD"/>
    <w:rsid w:val="0043691E"/>
    <w:rsid w:val="00436F25"/>
    <w:rsid w:val="00437192"/>
    <w:rsid w:val="00437700"/>
    <w:rsid w:val="00440241"/>
    <w:rsid w:val="00440E00"/>
    <w:rsid w:val="0044155F"/>
    <w:rsid w:val="004417D4"/>
    <w:rsid w:val="00441A46"/>
    <w:rsid w:val="00441A75"/>
    <w:rsid w:val="00444203"/>
    <w:rsid w:val="00444214"/>
    <w:rsid w:val="00445636"/>
    <w:rsid w:val="00446728"/>
    <w:rsid w:val="004472B9"/>
    <w:rsid w:val="00447637"/>
    <w:rsid w:val="00447F50"/>
    <w:rsid w:val="00450157"/>
    <w:rsid w:val="00450442"/>
    <w:rsid w:val="004506A2"/>
    <w:rsid w:val="0045109B"/>
    <w:rsid w:val="00451F60"/>
    <w:rsid w:val="00452D10"/>
    <w:rsid w:val="00453C73"/>
    <w:rsid w:val="00455205"/>
    <w:rsid w:val="00455DE9"/>
    <w:rsid w:val="004560DB"/>
    <w:rsid w:val="004574DB"/>
    <w:rsid w:val="00457650"/>
    <w:rsid w:val="00457777"/>
    <w:rsid w:val="00457A7C"/>
    <w:rsid w:val="00460593"/>
    <w:rsid w:val="004609D3"/>
    <w:rsid w:val="00460E9E"/>
    <w:rsid w:val="00461060"/>
    <w:rsid w:val="00461488"/>
    <w:rsid w:val="00461730"/>
    <w:rsid w:val="004620ED"/>
    <w:rsid w:val="00463560"/>
    <w:rsid w:val="00464ED8"/>
    <w:rsid w:val="00465969"/>
    <w:rsid w:val="004661B0"/>
    <w:rsid w:val="00466723"/>
    <w:rsid w:val="00466ADC"/>
    <w:rsid w:val="004709F3"/>
    <w:rsid w:val="00471AD2"/>
    <w:rsid w:val="00474086"/>
    <w:rsid w:val="004749DA"/>
    <w:rsid w:val="004776DF"/>
    <w:rsid w:val="0048011B"/>
    <w:rsid w:val="00480422"/>
    <w:rsid w:val="00480842"/>
    <w:rsid w:val="00480D07"/>
    <w:rsid w:val="00480D61"/>
    <w:rsid w:val="004812BE"/>
    <w:rsid w:val="00481612"/>
    <w:rsid w:val="00482848"/>
    <w:rsid w:val="00483351"/>
    <w:rsid w:val="00484213"/>
    <w:rsid w:val="0048618B"/>
    <w:rsid w:val="00487251"/>
    <w:rsid w:val="0048729C"/>
    <w:rsid w:val="00487414"/>
    <w:rsid w:val="00487EA1"/>
    <w:rsid w:val="004907D2"/>
    <w:rsid w:val="00490E35"/>
    <w:rsid w:val="00492D94"/>
    <w:rsid w:val="00493378"/>
    <w:rsid w:val="00493549"/>
    <w:rsid w:val="0049372A"/>
    <w:rsid w:val="00494278"/>
    <w:rsid w:val="0049589D"/>
    <w:rsid w:val="00497D97"/>
    <w:rsid w:val="004A286A"/>
    <w:rsid w:val="004A31F2"/>
    <w:rsid w:val="004A31F3"/>
    <w:rsid w:val="004A32F5"/>
    <w:rsid w:val="004A45AD"/>
    <w:rsid w:val="004A4731"/>
    <w:rsid w:val="004A4CEB"/>
    <w:rsid w:val="004A4EC1"/>
    <w:rsid w:val="004A5973"/>
    <w:rsid w:val="004A6637"/>
    <w:rsid w:val="004A69DC"/>
    <w:rsid w:val="004A7610"/>
    <w:rsid w:val="004A777A"/>
    <w:rsid w:val="004B0418"/>
    <w:rsid w:val="004B0F02"/>
    <w:rsid w:val="004B0F39"/>
    <w:rsid w:val="004B1113"/>
    <w:rsid w:val="004B14CF"/>
    <w:rsid w:val="004B1EA7"/>
    <w:rsid w:val="004B2C8A"/>
    <w:rsid w:val="004B2E83"/>
    <w:rsid w:val="004B3056"/>
    <w:rsid w:val="004B361C"/>
    <w:rsid w:val="004B41C6"/>
    <w:rsid w:val="004B4C42"/>
    <w:rsid w:val="004B52EC"/>
    <w:rsid w:val="004B5A5B"/>
    <w:rsid w:val="004B67D2"/>
    <w:rsid w:val="004B795E"/>
    <w:rsid w:val="004B7ACB"/>
    <w:rsid w:val="004C36FF"/>
    <w:rsid w:val="004C464A"/>
    <w:rsid w:val="004C4C14"/>
    <w:rsid w:val="004C5658"/>
    <w:rsid w:val="004C59FC"/>
    <w:rsid w:val="004C6904"/>
    <w:rsid w:val="004D0433"/>
    <w:rsid w:val="004D421A"/>
    <w:rsid w:val="004D6517"/>
    <w:rsid w:val="004D71A5"/>
    <w:rsid w:val="004D739A"/>
    <w:rsid w:val="004D7C3F"/>
    <w:rsid w:val="004E0CD8"/>
    <w:rsid w:val="004E3F91"/>
    <w:rsid w:val="004E4F14"/>
    <w:rsid w:val="004E597B"/>
    <w:rsid w:val="004E6066"/>
    <w:rsid w:val="004E6B79"/>
    <w:rsid w:val="004F0270"/>
    <w:rsid w:val="004F1A21"/>
    <w:rsid w:val="004F3835"/>
    <w:rsid w:val="004F44A3"/>
    <w:rsid w:val="004F4A93"/>
    <w:rsid w:val="004F60B3"/>
    <w:rsid w:val="004F654D"/>
    <w:rsid w:val="004F658E"/>
    <w:rsid w:val="004F6EA1"/>
    <w:rsid w:val="004F7109"/>
    <w:rsid w:val="004F734C"/>
    <w:rsid w:val="004F7BA9"/>
    <w:rsid w:val="00500060"/>
    <w:rsid w:val="00500340"/>
    <w:rsid w:val="005009B4"/>
    <w:rsid w:val="005012AF"/>
    <w:rsid w:val="00501AC2"/>
    <w:rsid w:val="00501E30"/>
    <w:rsid w:val="005050E4"/>
    <w:rsid w:val="0050536E"/>
    <w:rsid w:val="00505DD9"/>
    <w:rsid w:val="00506307"/>
    <w:rsid w:val="00506AD8"/>
    <w:rsid w:val="0050743C"/>
    <w:rsid w:val="005074A9"/>
    <w:rsid w:val="00507547"/>
    <w:rsid w:val="0050759A"/>
    <w:rsid w:val="00507C48"/>
    <w:rsid w:val="00510034"/>
    <w:rsid w:val="00510174"/>
    <w:rsid w:val="00510325"/>
    <w:rsid w:val="0051034C"/>
    <w:rsid w:val="00510A22"/>
    <w:rsid w:val="00510A6D"/>
    <w:rsid w:val="00510C08"/>
    <w:rsid w:val="005126DC"/>
    <w:rsid w:val="00512C49"/>
    <w:rsid w:val="00512DB6"/>
    <w:rsid w:val="00513B1D"/>
    <w:rsid w:val="005145B1"/>
    <w:rsid w:val="00517219"/>
    <w:rsid w:val="00517B16"/>
    <w:rsid w:val="00517B6D"/>
    <w:rsid w:val="00517EE1"/>
    <w:rsid w:val="005202F3"/>
    <w:rsid w:val="005208D2"/>
    <w:rsid w:val="00520F71"/>
    <w:rsid w:val="005213DD"/>
    <w:rsid w:val="005231E8"/>
    <w:rsid w:val="005232D1"/>
    <w:rsid w:val="00524050"/>
    <w:rsid w:val="00524F5C"/>
    <w:rsid w:val="00525BB8"/>
    <w:rsid w:val="005276CA"/>
    <w:rsid w:val="00527BCA"/>
    <w:rsid w:val="00530062"/>
    <w:rsid w:val="00530243"/>
    <w:rsid w:val="005305C2"/>
    <w:rsid w:val="005329CA"/>
    <w:rsid w:val="005343C1"/>
    <w:rsid w:val="0053568A"/>
    <w:rsid w:val="00536355"/>
    <w:rsid w:val="0053747E"/>
    <w:rsid w:val="0054062A"/>
    <w:rsid w:val="005433E9"/>
    <w:rsid w:val="00543493"/>
    <w:rsid w:val="00545403"/>
    <w:rsid w:val="00546AC0"/>
    <w:rsid w:val="005504F6"/>
    <w:rsid w:val="00550594"/>
    <w:rsid w:val="0055067F"/>
    <w:rsid w:val="00552AF8"/>
    <w:rsid w:val="00553559"/>
    <w:rsid w:val="00553B5E"/>
    <w:rsid w:val="00555925"/>
    <w:rsid w:val="005567E9"/>
    <w:rsid w:val="00556983"/>
    <w:rsid w:val="00557787"/>
    <w:rsid w:val="00557D69"/>
    <w:rsid w:val="00560242"/>
    <w:rsid w:val="005603B5"/>
    <w:rsid w:val="005613A4"/>
    <w:rsid w:val="005621D2"/>
    <w:rsid w:val="00562278"/>
    <w:rsid w:val="005624CF"/>
    <w:rsid w:val="00563C3C"/>
    <w:rsid w:val="00563D8E"/>
    <w:rsid w:val="005640AC"/>
    <w:rsid w:val="0056546C"/>
    <w:rsid w:val="00565624"/>
    <w:rsid w:val="0056578E"/>
    <w:rsid w:val="005657F0"/>
    <w:rsid w:val="00565E82"/>
    <w:rsid w:val="0056631B"/>
    <w:rsid w:val="00566EF5"/>
    <w:rsid w:val="00567D88"/>
    <w:rsid w:val="00570A18"/>
    <w:rsid w:val="00570ACF"/>
    <w:rsid w:val="00571CDC"/>
    <w:rsid w:val="00571F8D"/>
    <w:rsid w:val="00572B50"/>
    <w:rsid w:val="00573AD5"/>
    <w:rsid w:val="00573BDF"/>
    <w:rsid w:val="0057488A"/>
    <w:rsid w:val="00574B81"/>
    <w:rsid w:val="00574E07"/>
    <w:rsid w:val="0057688E"/>
    <w:rsid w:val="00580797"/>
    <w:rsid w:val="00580C51"/>
    <w:rsid w:val="00581BF8"/>
    <w:rsid w:val="005827FA"/>
    <w:rsid w:val="005829DA"/>
    <w:rsid w:val="005848F7"/>
    <w:rsid w:val="0058586B"/>
    <w:rsid w:val="005904D1"/>
    <w:rsid w:val="00591ECD"/>
    <w:rsid w:val="0059346D"/>
    <w:rsid w:val="00593948"/>
    <w:rsid w:val="00593FC0"/>
    <w:rsid w:val="00595011"/>
    <w:rsid w:val="00595BF6"/>
    <w:rsid w:val="00595F81"/>
    <w:rsid w:val="0059602E"/>
    <w:rsid w:val="00596BA6"/>
    <w:rsid w:val="0059766A"/>
    <w:rsid w:val="00597B5D"/>
    <w:rsid w:val="00597C61"/>
    <w:rsid w:val="005A01ED"/>
    <w:rsid w:val="005A120C"/>
    <w:rsid w:val="005A128D"/>
    <w:rsid w:val="005A27EF"/>
    <w:rsid w:val="005A2DC8"/>
    <w:rsid w:val="005A3334"/>
    <w:rsid w:val="005A3DD7"/>
    <w:rsid w:val="005A4441"/>
    <w:rsid w:val="005A475C"/>
    <w:rsid w:val="005A597C"/>
    <w:rsid w:val="005A5FA7"/>
    <w:rsid w:val="005A5FAD"/>
    <w:rsid w:val="005A64A2"/>
    <w:rsid w:val="005A687E"/>
    <w:rsid w:val="005A722B"/>
    <w:rsid w:val="005A761B"/>
    <w:rsid w:val="005A771E"/>
    <w:rsid w:val="005A7EF7"/>
    <w:rsid w:val="005B1436"/>
    <w:rsid w:val="005B181E"/>
    <w:rsid w:val="005B22FD"/>
    <w:rsid w:val="005B2B43"/>
    <w:rsid w:val="005B31D9"/>
    <w:rsid w:val="005B3C11"/>
    <w:rsid w:val="005B4021"/>
    <w:rsid w:val="005B41C4"/>
    <w:rsid w:val="005B482E"/>
    <w:rsid w:val="005B629D"/>
    <w:rsid w:val="005B690D"/>
    <w:rsid w:val="005B704C"/>
    <w:rsid w:val="005B730C"/>
    <w:rsid w:val="005C010F"/>
    <w:rsid w:val="005C2303"/>
    <w:rsid w:val="005C30D3"/>
    <w:rsid w:val="005C39D7"/>
    <w:rsid w:val="005C3E43"/>
    <w:rsid w:val="005C4662"/>
    <w:rsid w:val="005C73C1"/>
    <w:rsid w:val="005C7C8E"/>
    <w:rsid w:val="005D0121"/>
    <w:rsid w:val="005D07D9"/>
    <w:rsid w:val="005D1389"/>
    <w:rsid w:val="005D1C3A"/>
    <w:rsid w:val="005D39AD"/>
    <w:rsid w:val="005D3F1D"/>
    <w:rsid w:val="005D4512"/>
    <w:rsid w:val="005D56DB"/>
    <w:rsid w:val="005D5A14"/>
    <w:rsid w:val="005D5B61"/>
    <w:rsid w:val="005D60A8"/>
    <w:rsid w:val="005D7B5D"/>
    <w:rsid w:val="005E0A27"/>
    <w:rsid w:val="005E10DF"/>
    <w:rsid w:val="005E13A0"/>
    <w:rsid w:val="005E2587"/>
    <w:rsid w:val="005E4406"/>
    <w:rsid w:val="005E549C"/>
    <w:rsid w:val="005E57F0"/>
    <w:rsid w:val="005E5D7F"/>
    <w:rsid w:val="005F18ED"/>
    <w:rsid w:val="005F1EE7"/>
    <w:rsid w:val="005F2270"/>
    <w:rsid w:val="005F310D"/>
    <w:rsid w:val="005F32AB"/>
    <w:rsid w:val="005F33AB"/>
    <w:rsid w:val="005F33F1"/>
    <w:rsid w:val="005F3A97"/>
    <w:rsid w:val="005F627C"/>
    <w:rsid w:val="005F63A3"/>
    <w:rsid w:val="005F734A"/>
    <w:rsid w:val="005F7AF5"/>
    <w:rsid w:val="006016AE"/>
    <w:rsid w:val="00602599"/>
    <w:rsid w:val="00602AF2"/>
    <w:rsid w:val="00602DD5"/>
    <w:rsid w:val="00603202"/>
    <w:rsid w:val="00603257"/>
    <w:rsid w:val="00603936"/>
    <w:rsid w:val="00604949"/>
    <w:rsid w:val="006052E1"/>
    <w:rsid w:val="00605549"/>
    <w:rsid w:val="00605DAC"/>
    <w:rsid w:val="00605E24"/>
    <w:rsid w:val="00606078"/>
    <w:rsid w:val="00607A52"/>
    <w:rsid w:val="006108C0"/>
    <w:rsid w:val="0061175D"/>
    <w:rsid w:val="00613214"/>
    <w:rsid w:val="006139A0"/>
    <w:rsid w:val="00614012"/>
    <w:rsid w:val="006142F9"/>
    <w:rsid w:val="0061436A"/>
    <w:rsid w:val="00614B3D"/>
    <w:rsid w:val="006201FD"/>
    <w:rsid w:val="00620A3D"/>
    <w:rsid w:val="00621470"/>
    <w:rsid w:val="0062285F"/>
    <w:rsid w:val="00623A9A"/>
    <w:rsid w:val="00624014"/>
    <w:rsid w:val="00624C0C"/>
    <w:rsid w:val="006254D3"/>
    <w:rsid w:val="006259B5"/>
    <w:rsid w:val="00627BDC"/>
    <w:rsid w:val="0063123F"/>
    <w:rsid w:val="00633F3D"/>
    <w:rsid w:val="00634F06"/>
    <w:rsid w:val="00634FC0"/>
    <w:rsid w:val="006358A9"/>
    <w:rsid w:val="00635950"/>
    <w:rsid w:val="00635F0B"/>
    <w:rsid w:val="00636367"/>
    <w:rsid w:val="00637634"/>
    <w:rsid w:val="006378DD"/>
    <w:rsid w:val="00640E9F"/>
    <w:rsid w:val="00641781"/>
    <w:rsid w:val="00641EEA"/>
    <w:rsid w:val="006422E4"/>
    <w:rsid w:val="0064319D"/>
    <w:rsid w:val="00643940"/>
    <w:rsid w:val="0064395A"/>
    <w:rsid w:val="00643A08"/>
    <w:rsid w:val="006445EA"/>
    <w:rsid w:val="0064539B"/>
    <w:rsid w:val="006460AF"/>
    <w:rsid w:val="00646622"/>
    <w:rsid w:val="006472AF"/>
    <w:rsid w:val="00647E35"/>
    <w:rsid w:val="006500FD"/>
    <w:rsid w:val="00650F71"/>
    <w:rsid w:val="00651901"/>
    <w:rsid w:val="00651FE4"/>
    <w:rsid w:val="0065234F"/>
    <w:rsid w:val="006528A5"/>
    <w:rsid w:val="00653927"/>
    <w:rsid w:val="006543BE"/>
    <w:rsid w:val="00654EFD"/>
    <w:rsid w:val="00655B0B"/>
    <w:rsid w:val="00657792"/>
    <w:rsid w:val="0065798A"/>
    <w:rsid w:val="006617A6"/>
    <w:rsid w:val="00662745"/>
    <w:rsid w:val="0066366E"/>
    <w:rsid w:val="00664222"/>
    <w:rsid w:val="00665980"/>
    <w:rsid w:val="00665AC5"/>
    <w:rsid w:val="00666716"/>
    <w:rsid w:val="006728A7"/>
    <w:rsid w:val="006729D0"/>
    <w:rsid w:val="00672C0D"/>
    <w:rsid w:val="00673005"/>
    <w:rsid w:val="006736C4"/>
    <w:rsid w:val="00673989"/>
    <w:rsid w:val="006739E1"/>
    <w:rsid w:val="006750D7"/>
    <w:rsid w:val="0067687A"/>
    <w:rsid w:val="00676AAA"/>
    <w:rsid w:val="006807AE"/>
    <w:rsid w:val="0068109E"/>
    <w:rsid w:val="00682A7B"/>
    <w:rsid w:val="00682B5B"/>
    <w:rsid w:val="00683402"/>
    <w:rsid w:val="00684A97"/>
    <w:rsid w:val="00684E80"/>
    <w:rsid w:val="00685496"/>
    <w:rsid w:val="00686163"/>
    <w:rsid w:val="00686825"/>
    <w:rsid w:val="006875B9"/>
    <w:rsid w:val="00690388"/>
    <w:rsid w:val="00690C00"/>
    <w:rsid w:val="00691226"/>
    <w:rsid w:val="00691EB2"/>
    <w:rsid w:val="006923A1"/>
    <w:rsid w:val="0069411A"/>
    <w:rsid w:val="0069437F"/>
    <w:rsid w:val="006958A8"/>
    <w:rsid w:val="00695FA7"/>
    <w:rsid w:val="0069700D"/>
    <w:rsid w:val="0069785F"/>
    <w:rsid w:val="006A17AC"/>
    <w:rsid w:val="006A4280"/>
    <w:rsid w:val="006A448B"/>
    <w:rsid w:val="006A50C5"/>
    <w:rsid w:val="006A50EA"/>
    <w:rsid w:val="006A5B40"/>
    <w:rsid w:val="006A607F"/>
    <w:rsid w:val="006A6C55"/>
    <w:rsid w:val="006A7735"/>
    <w:rsid w:val="006A7B2F"/>
    <w:rsid w:val="006B099F"/>
    <w:rsid w:val="006B16AB"/>
    <w:rsid w:val="006B228D"/>
    <w:rsid w:val="006B37DC"/>
    <w:rsid w:val="006B4A68"/>
    <w:rsid w:val="006B5E40"/>
    <w:rsid w:val="006B66EF"/>
    <w:rsid w:val="006B7132"/>
    <w:rsid w:val="006B76D7"/>
    <w:rsid w:val="006B7C2D"/>
    <w:rsid w:val="006C06A4"/>
    <w:rsid w:val="006C13D9"/>
    <w:rsid w:val="006C142F"/>
    <w:rsid w:val="006C2843"/>
    <w:rsid w:val="006C4434"/>
    <w:rsid w:val="006C5738"/>
    <w:rsid w:val="006C59B9"/>
    <w:rsid w:val="006C60DE"/>
    <w:rsid w:val="006C6591"/>
    <w:rsid w:val="006C6B52"/>
    <w:rsid w:val="006C705D"/>
    <w:rsid w:val="006C7A93"/>
    <w:rsid w:val="006D05CE"/>
    <w:rsid w:val="006D0C3C"/>
    <w:rsid w:val="006D0EC2"/>
    <w:rsid w:val="006D105B"/>
    <w:rsid w:val="006D21AC"/>
    <w:rsid w:val="006D39C0"/>
    <w:rsid w:val="006D3B71"/>
    <w:rsid w:val="006D52E1"/>
    <w:rsid w:val="006D53B7"/>
    <w:rsid w:val="006D5F76"/>
    <w:rsid w:val="006D797B"/>
    <w:rsid w:val="006E10FC"/>
    <w:rsid w:val="006E2A79"/>
    <w:rsid w:val="006E2B11"/>
    <w:rsid w:val="006E3EE5"/>
    <w:rsid w:val="006E4CE9"/>
    <w:rsid w:val="006E58FF"/>
    <w:rsid w:val="006E67DE"/>
    <w:rsid w:val="006F024E"/>
    <w:rsid w:val="006F1672"/>
    <w:rsid w:val="006F234D"/>
    <w:rsid w:val="006F2579"/>
    <w:rsid w:val="006F29FE"/>
    <w:rsid w:val="006F32FC"/>
    <w:rsid w:val="006F3456"/>
    <w:rsid w:val="006F4E49"/>
    <w:rsid w:val="006F5EBE"/>
    <w:rsid w:val="006F6114"/>
    <w:rsid w:val="006F7771"/>
    <w:rsid w:val="006F7956"/>
    <w:rsid w:val="006F7C27"/>
    <w:rsid w:val="0070026B"/>
    <w:rsid w:val="00700B25"/>
    <w:rsid w:val="00700D0F"/>
    <w:rsid w:val="0070359E"/>
    <w:rsid w:val="00704596"/>
    <w:rsid w:val="00704A24"/>
    <w:rsid w:val="00704C19"/>
    <w:rsid w:val="007058A8"/>
    <w:rsid w:val="0071087D"/>
    <w:rsid w:val="00714582"/>
    <w:rsid w:val="00714911"/>
    <w:rsid w:val="00715787"/>
    <w:rsid w:val="00715F33"/>
    <w:rsid w:val="007160A2"/>
    <w:rsid w:val="00716103"/>
    <w:rsid w:val="0071614D"/>
    <w:rsid w:val="00720517"/>
    <w:rsid w:val="00721D63"/>
    <w:rsid w:val="007223C6"/>
    <w:rsid w:val="00722974"/>
    <w:rsid w:val="00723DB2"/>
    <w:rsid w:val="00725681"/>
    <w:rsid w:val="007264EF"/>
    <w:rsid w:val="00727764"/>
    <w:rsid w:val="00730575"/>
    <w:rsid w:val="00730866"/>
    <w:rsid w:val="007308C4"/>
    <w:rsid w:val="0073107C"/>
    <w:rsid w:val="007336FD"/>
    <w:rsid w:val="0073409F"/>
    <w:rsid w:val="00734F72"/>
    <w:rsid w:val="007358F7"/>
    <w:rsid w:val="007366F1"/>
    <w:rsid w:val="00736A55"/>
    <w:rsid w:val="007373B2"/>
    <w:rsid w:val="007406ED"/>
    <w:rsid w:val="007409A0"/>
    <w:rsid w:val="00740C1F"/>
    <w:rsid w:val="00740DFD"/>
    <w:rsid w:val="00741585"/>
    <w:rsid w:val="00741F36"/>
    <w:rsid w:val="007427DD"/>
    <w:rsid w:val="00742AEA"/>
    <w:rsid w:val="00742C54"/>
    <w:rsid w:val="00743639"/>
    <w:rsid w:val="00743E36"/>
    <w:rsid w:val="00743F10"/>
    <w:rsid w:val="00744B7D"/>
    <w:rsid w:val="00744D23"/>
    <w:rsid w:val="00746827"/>
    <w:rsid w:val="00746AAA"/>
    <w:rsid w:val="007472A3"/>
    <w:rsid w:val="0074777B"/>
    <w:rsid w:val="00750370"/>
    <w:rsid w:val="00752184"/>
    <w:rsid w:val="00752AFB"/>
    <w:rsid w:val="00753E5B"/>
    <w:rsid w:val="00754325"/>
    <w:rsid w:val="00755A66"/>
    <w:rsid w:val="00761146"/>
    <w:rsid w:val="00761EEE"/>
    <w:rsid w:val="007622BF"/>
    <w:rsid w:val="00762626"/>
    <w:rsid w:val="00763244"/>
    <w:rsid w:val="00764C07"/>
    <w:rsid w:val="0076651B"/>
    <w:rsid w:val="0076730E"/>
    <w:rsid w:val="00767C8C"/>
    <w:rsid w:val="00770AAC"/>
    <w:rsid w:val="00770FAF"/>
    <w:rsid w:val="00771361"/>
    <w:rsid w:val="00771A55"/>
    <w:rsid w:val="007721CD"/>
    <w:rsid w:val="00772FC2"/>
    <w:rsid w:val="00773ADD"/>
    <w:rsid w:val="00773C0E"/>
    <w:rsid w:val="007745FD"/>
    <w:rsid w:val="0077478E"/>
    <w:rsid w:val="00774884"/>
    <w:rsid w:val="007749A2"/>
    <w:rsid w:val="0077671C"/>
    <w:rsid w:val="00776FD9"/>
    <w:rsid w:val="00780640"/>
    <w:rsid w:val="00780BDA"/>
    <w:rsid w:val="00780D49"/>
    <w:rsid w:val="00780F91"/>
    <w:rsid w:val="00781249"/>
    <w:rsid w:val="00782DDE"/>
    <w:rsid w:val="007838A1"/>
    <w:rsid w:val="00784658"/>
    <w:rsid w:val="00785775"/>
    <w:rsid w:val="00785892"/>
    <w:rsid w:val="007865AF"/>
    <w:rsid w:val="0078673E"/>
    <w:rsid w:val="00787F22"/>
    <w:rsid w:val="00790334"/>
    <w:rsid w:val="00791B7B"/>
    <w:rsid w:val="00791D4F"/>
    <w:rsid w:val="00792269"/>
    <w:rsid w:val="007957B8"/>
    <w:rsid w:val="007959F1"/>
    <w:rsid w:val="007959F3"/>
    <w:rsid w:val="0079606D"/>
    <w:rsid w:val="007A36B2"/>
    <w:rsid w:val="007A4BEF"/>
    <w:rsid w:val="007A62B3"/>
    <w:rsid w:val="007A68C4"/>
    <w:rsid w:val="007B09D1"/>
    <w:rsid w:val="007B0E82"/>
    <w:rsid w:val="007B1EDD"/>
    <w:rsid w:val="007B2D7C"/>
    <w:rsid w:val="007B38F2"/>
    <w:rsid w:val="007B4844"/>
    <w:rsid w:val="007B4912"/>
    <w:rsid w:val="007B54EA"/>
    <w:rsid w:val="007B571B"/>
    <w:rsid w:val="007B66B4"/>
    <w:rsid w:val="007B67F0"/>
    <w:rsid w:val="007B7C31"/>
    <w:rsid w:val="007B7C9C"/>
    <w:rsid w:val="007C0313"/>
    <w:rsid w:val="007C0351"/>
    <w:rsid w:val="007C1097"/>
    <w:rsid w:val="007C14E7"/>
    <w:rsid w:val="007C1960"/>
    <w:rsid w:val="007C4499"/>
    <w:rsid w:val="007C484F"/>
    <w:rsid w:val="007C50B6"/>
    <w:rsid w:val="007C5794"/>
    <w:rsid w:val="007C58CB"/>
    <w:rsid w:val="007C5BB7"/>
    <w:rsid w:val="007C6387"/>
    <w:rsid w:val="007C729F"/>
    <w:rsid w:val="007C77CA"/>
    <w:rsid w:val="007C7B10"/>
    <w:rsid w:val="007D0750"/>
    <w:rsid w:val="007D0C14"/>
    <w:rsid w:val="007D0DD6"/>
    <w:rsid w:val="007D103C"/>
    <w:rsid w:val="007D1229"/>
    <w:rsid w:val="007D128D"/>
    <w:rsid w:val="007D3425"/>
    <w:rsid w:val="007D3A5F"/>
    <w:rsid w:val="007D3D97"/>
    <w:rsid w:val="007D6D16"/>
    <w:rsid w:val="007D71D7"/>
    <w:rsid w:val="007E1409"/>
    <w:rsid w:val="007E1CEB"/>
    <w:rsid w:val="007E1DA3"/>
    <w:rsid w:val="007E28AE"/>
    <w:rsid w:val="007E3196"/>
    <w:rsid w:val="007E417C"/>
    <w:rsid w:val="007E4DAF"/>
    <w:rsid w:val="007E4F2E"/>
    <w:rsid w:val="007E55BD"/>
    <w:rsid w:val="007E6B7F"/>
    <w:rsid w:val="007E6F06"/>
    <w:rsid w:val="007E7B06"/>
    <w:rsid w:val="007F07F1"/>
    <w:rsid w:val="007F1382"/>
    <w:rsid w:val="007F1D6B"/>
    <w:rsid w:val="007F2031"/>
    <w:rsid w:val="007F21C9"/>
    <w:rsid w:val="007F235D"/>
    <w:rsid w:val="007F2CD3"/>
    <w:rsid w:val="007F3D1A"/>
    <w:rsid w:val="007F418D"/>
    <w:rsid w:val="007F5B10"/>
    <w:rsid w:val="007F6604"/>
    <w:rsid w:val="00800160"/>
    <w:rsid w:val="00802289"/>
    <w:rsid w:val="0080262D"/>
    <w:rsid w:val="00802C09"/>
    <w:rsid w:val="00802F47"/>
    <w:rsid w:val="008036B3"/>
    <w:rsid w:val="008043BE"/>
    <w:rsid w:val="008058E9"/>
    <w:rsid w:val="00805FCC"/>
    <w:rsid w:val="008077E5"/>
    <w:rsid w:val="00807E28"/>
    <w:rsid w:val="00810661"/>
    <w:rsid w:val="0081077B"/>
    <w:rsid w:val="0081092F"/>
    <w:rsid w:val="00810BFA"/>
    <w:rsid w:val="008129C0"/>
    <w:rsid w:val="00813542"/>
    <w:rsid w:val="008156F2"/>
    <w:rsid w:val="0081587D"/>
    <w:rsid w:val="00815C7C"/>
    <w:rsid w:val="00816B28"/>
    <w:rsid w:val="00816C79"/>
    <w:rsid w:val="00817850"/>
    <w:rsid w:val="00820030"/>
    <w:rsid w:val="008205A4"/>
    <w:rsid w:val="00821319"/>
    <w:rsid w:val="00821802"/>
    <w:rsid w:val="00821FB1"/>
    <w:rsid w:val="0082308B"/>
    <w:rsid w:val="008238A0"/>
    <w:rsid w:val="008275D3"/>
    <w:rsid w:val="00830EDB"/>
    <w:rsid w:val="00831B4D"/>
    <w:rsid w:val="00831F16"/>
    <w:rsid w:val="0083232C"/>
    <w:rsid w:val="00832519"/>
    <w:rsid w:val="0083270D"/>
    <w:rsid w:val="00832830"/>
    <w:rsid w:val="00832B1C"/>
    <w:rsid w:val="00833650"/>
    <w:rsid w:val="00833D46"/>
    <w:rsid w:val="00834180"/>
    <w:rsid w:val="008351D5"/>
    <w:rsid w:val="00836488"/>
    <w:rsid w:val="008364FA"/>
    <w:rsid w:val="008366A1"/>
    <w:rsid w:val="00836DDF"/>
    <w:rsid w:val="00836F28"/>
    <w:rsid w:val="0083737D"/>
    <w:rsid w:val="00837D05"/>
    <w:rsid w:val="008406F1"/>
    <w:rsid w:val="00841BD0"/>
    <w:rsid w:val="00842E52"/>
    <w:rsid w:val="00843A03"/>
    <w:rsid w:val="00843A27"/>
    <w:rsid w:val="008460F6"/>
    <w:rsid w:val="008467E3"/>
    <w:rsid w:val="0084759A"/>
    <w:rsid w:val="008527DA"/>
    <w:rsid w:val="0085384D"/>
    <w:rsid w:val="00855D2E"/>
    <w:rsid w:val="00855E6C"/>
    <w:rsid w:val="008563E5"/>
    <w:rsid w:val="00856847"/>
    <w:rsid w:val="00857A23"/>
    <w:rsid w:val="00857B05"/>
    <w:rsid w:val="00857BEA"/>
    <w:rsid w:val="008608F5"/>
    <w:rsid w:val="00862ACE"/>
    <w:rsid w:val="008635DF"/>
    <w:rsid w:val="00863B6F"/>
    <w:rsid w:val="0086403B"/>
    <w:rsid w:val="00864F07"/>
    <w:rsid w:val="00865A3E"/>
    <w:rsid w:val="00866B33"/>
    <w:rsid w:val="00867E3D"/>
    <w:rsid w:val="00867E7D"/>
    <w:rsid w:val="00870FFD"/>
    <w:rsid w:val="00872B34"/>
    <w:rsid w:val="008732C1"/>
    <w:rsid w:val="00873402"/>
    <w:rsid w:val="00873E0E"/>
    <w:rsid w:val="00873E9F"/>
    <w:rsid w:val="00874736"/>
    <w:rsid w:val="00874ECD"/>
    <w:rsid w:val="00875367"/>
    <w:rsid w:val="0088054A"/>
    <w:rsid w:val="0088061E"/>
    <w:rsid w:val="00880C50"/>
    <w:rsid w:val="00880D8F"/>
    <w:rsid w:val="008811CE"/>
    <w:rsid w:val="00881A9F"/>
    <w:rsid w:val="00881B59"/>
    <w:rsid w:val="00883C53"/>
    <w:rsid w:val="00890A78"/>
    <w:rsid w:val="00891B18"/>
    <w:rsid w:val="0089225A"/>
    <w:rsid w:val="00894E69"/>
    <w:rsid w:val="008951CE"/>
    <w:rsid w:val="00895726"/>
    <w:rsid w:val="008963E3"/>
    <w:rsid w:val="00896EEE"/>
    <w:rsid w:val="00897037"/>
    <w:rsid w:val="008A0E32"/>
    <w:rsid w:val="008A18F1"/>
    <w:rsid w:val="008A37FC"/>
    <w:rsid w:val="008A403E"/>
    <w:rsid w:val="008A49DE"/>
    <w:rsid w:val="008A51F0"/>
    <w:rsid w:val="008A535D"/>
    <w:rsid w:val="008A54FC"/>
    <w:rsid w:val="008A58CB"/>
    <w:rsid w:val="008A59F6"/>
    <w:rsid w:val="008A5FEE"/>
    <w:rsid w:val="008A7088"/>
    <w:rsid w:val="008A722E"/>
    <w:rsid w:val="008A7586"/>
    <w:rsid w:val="008A7758"/>
    <w:rsid w:val="008A7C4E"/>
    <w:rsid w:val="008A7DFB"/>
    <w:rsid w:val="008B195F"/>
    <w:rsid w:val="008B1D3F"/>
    <w:rsid w:val="008B29ED"/>
    <w:rsid w:val="008B2B6F"/>
    <w:rsid w:val="008B2F5B"/>
    <w:rsid w:val="008B3397"/>
    <w:rsid w:val="008B3AE3"/>
    <w:rsid w:val="008B4B77"/>
    <w:rsid w:val="008B4D61"/>
    <w:rsid w:val="008B514F"/>
    <w:rsid w:val="008B5167"/>
    <w:rsid w:val="008B6B7A"/>
    <w:rsid w:val="008B78CF"/>
    <w:rsid w:val="008B7C18"/>
    <w:rsid w:val="008C02B9"/>
    <w:rsid w:val="008C16BA"/>
    <w:rsid w:val="008C17EB"/>
    <w:rsid w:val="008C1A0F"/>
    <w:rsid w:val="008C374E"/>
    <w:rsid w:val="008C4ED4"/>
    <w:rsid w:val="008C58D2"/>
    <w:rsid w:val="008C680E"/>
    <w:rsid w:val="008C682E"/>
    <w:rsid w:val="008C6E08"/>
    <w:rsid w:val="008C749B"/>
    <w:rsid w:val="008D01BA"/>
    <w:rsid w:val="008D0A16"/>
    <w:rsid w:val="008D0D01"/>
    <w:rsid w:val="008D39C6"/>
    <w:rsid w:val="008D3C64"/>
    <w:rsid w:val="008D5081"/>
    <w:rsid w:val="008D5162"/>
    <w:rsid w:val="008D5269"/>
    <w:rsid w:val="008D6435"/>
    <w:rsid w:val="008D6986"/>
    <w:rsid w:val="008D6E27"/>
    <w:rsid w:val="008D74FD"/>
    <w:rsid w:val="008D77FD"/>
    <w:rsid w:val="008D7AE4"/>
    <w:rsid w:val="008E0FC7"/>
    <w:rsid w:val="008E27A4"/>
    <w:rsid w:val="008E2E7D"/>
    <w:rsid w:val="008E357B"/>
    <w:rsid w:val="008E5181"/>
    <w:rsid w:val="008E56C4"/>
    <w:rsid w:val="008E63B2"/>
    <w:rsid w:val="008E7265"/>
    <w:rsid w:val="008E758F"/>
    <w:rsid w:val="008E7711"/>
    <w:rsid w:val="008E7A7F"/>
    <w:rsid w:val="008F05AB"/>
    <w:rsid w:val="008F23DC"/>
    <w:rsid w:val="008F26B7"/>
    <w:rsid w:val="008F3E20"/>
    <w:rsid w:val="008F4CB3"/>
    <w:rsid w:val="008F5009"/>
    <w:rsid w:val="008F57B7"/>
    <w:rsid w:val="008F6326"/>
    <w:rsid w:val="008F66A1"/>
    <w:rsid w:val="00900681"/>
    <w:rsid w:val="00900D80"/>
    <w:rsid w:val="009015D8"/>
    <w:rsid w:val="0090172E"/>
    <w:rsid w:val="00902985"/>
    <w:rsid w:val="00903BD6"/>
    <w:rsid w:val="0090623F"/>
    <w:rsid w:val="0090709C"/>
    <w:rsid w:val="0090793B"/>
    <w:rsid w:val="00907B7E"/>
    <w:rsid w:val="00907D1C"/>
    <w:rsid w:val="00910655"/>
    <w:rsid w:val="0091103C"/>
    <w:rsid w:val="0091329E"/>
    <w:rsid w:val="0091390D"/>
    <w:rsid w:val="0091493E"/>
    <w:rsid w:val="009154B6"/>
    <w:rsid w:val="00916781"/>
    <w:rsid w:val="00917186"/>
    <w:rsid w:val="009171EC"/>
    <w:rsid w:val="00917302"/>
    <w:rsid w:val="009173AA"/>
    <w:rsid w:val="00920879"/>
    <w:rsid w:val="00921023"/>
    <w:rsid w:val="00923301"/>
    <w:rsid w:val="00923BEC"/>
    <w:rsid w:val="00924EB6"/>
    <w:rsid w:val="00924FEA"/>
    <w:rsid w:val="00925706"/>
    <w:rsid w:val="00925BFE"/>
    <w:rsid w:val="00925ED2"/>
    <w:rsid w:val="00926916"/>
    <w:rsid w:val="00926A48"/>
    <w:rsid w:val="009273A7"/>
    <w:rsid w:val="009300D9"/>
    <w:rsid w:val="00932584"/>
    <w:rsid w:val="009329FD"/>
    <w:rsid w:val="00932F69"/>
    <w:rsid w:val="00934022"/>
    <w:rsid w:val="009359B1"/>
    <w:rsid w:val="00935CD8"/>
    <w:rsid w:val="009364F1"/>
    <w:rsid w:val="00937B05"/>
    <w:rsid w:val="0094114F"/>
    <w:rsid w:val="0094323A"/>
    <w:rsid w:val="00943648"/>
    <w:rsid w:val="0094387D"/>
    <w:rsid w:val="00945723"/>
    <w:rsid w:val="00945818"/>
    <w:rsid w:val="00950DAE"/>
    <w:rsid w:val="00951550"/>
    <w:rsid w:val="00951C1B"/>
    <w:rsid w:val="009521E5"/>
    <w:rsid w:val="00953AFA"/>
    <w:rsid w:val="009550AB"/>
    <w:rsid w:val="00955A9B"/>
    <w:rsid w:val="00955CAC"/>
    <w:rsid w:val="00955EF5"/>
    <w:rsid w:val="009565AD"/>
    <w:rsid w:val="00956AC4"/>
    <w:rsid w:val="00957508"/>
    <w:rsid w:val="00961CC0"/>
    <w:rsid w:val="00962AAA"/>
    <w:rsid w:val="009631D4"/>
    <w:rsid w:val="0096404C"/>
    <w:rsid w:val="00967718"/>
    <w:rsid w:val="009677F0"/>
    <w:rsid w:val="009706FD"/>
    <w:rsid w:val="009709F9"/>
    <w:rsid w:val="00971392"/>
    <w:rsid w:val="00971D35"/>
    <w:rsid w:val="0097280D"/>
    <w:rsid w:val="00973458"/>
    <w:rsid w:val="00973FCD"/>
    <w:rsid w:val="009753E2"/>
    <w:rsid w:val="00975E41"/>
    <w:rsid w:val="0098020A"/>
    <w:rsid w:val="00981316"/>
    <w:rsid w:val="009827EB"/>
    <w:rsid w:val="009828C1"/>
    <w:rsid w:val="00982DF0"/>
    <w:rsid w:val="0098371A"/>
    <w:rsid w:val="00985801"/>
    <w:rsid w:val="00985B35"/>
    <w:rsid w:val="009866F3"/>
    <w:rsid w:val="00986A8E"/>
    <w:rsid w:val="00987238"/>
    <w:rsid w:val="009924B3"/>
    <w:rsid w:val="009927E3"/>
    <w:rsid w:val="00992DA7"/>
    <w:rsid w:val="00993AF4"/>
    <w:rsid w:val="009954F8"/>
    <w:rsid w:val="00995DD2"/>
    <w:rsid w:val="00996045"/>
    <w:rsid w:val="00997E2E"/>
    <w:rsid w:val="009A00EC"/>
    <w:rsid w:val="009A18F3"/>
    <w:rsid w:val="009A1F5C"/>
    <w:rsid w:val="009A26C8"/>
    <w:rsid w:val="009A3489"/>
    <w:rsid w:val="009A45D4"/>
    <w:rsid w:val="009A4F3A"/>
    <w:rsid w:val="009A5BCF"/>
    <w:rsid w:val="009A6454"/>
    <w:rsid w:val="009B0257"/>
    <w:rsid w:val="009B09A9"/>
    <w:rsid w:val="009B1360"/>
    <w:rsid w:val="009B2142"/>
    <w:rsid w:val="009B3E88"/>
    <w:rsid w:val="009B4BCD"/>
    <w:rsid w:val="009B4F87"/>
    <w:rsid w:val="009B6A0A"/>
    <w:rsid w:val="009B6C4F"/>
    <w:rsid w:val="009B7A7E"/>
    <w:rsid w:val="009C00E4"/>
    <w:rsid w:val="009C0D11"/>
    <w:rsid w:val="009C15E2"/>
    <w:rsid w:val="009C2C6C"/>
    <w:rsid w:val="009C3A26"/>
    <w:rsid w:val="009C3D22"/>
    <w:rsid w:val="009C44B0"/>
    <w:rsid w:val="009C462F"/>
    <w:rsid w:val="009C5E1E"/>
    <w:rsid w:val="009C6D37"/>
    <w:rsid w:val="009D0490"/>
    <w:rsid w:val="009D0B15"/>
    <w:rsid w:val="009D20F3"/>
    <w:rsid w:val="009D362B"/>
    <w:rsid w:val="009D38FD"/>
    <w:rsid w:val="009D516A"/>
    <w:rsid w:val="009D661B"/>
    <w:rsid w:val="009D6DFE"/>
    <w:rsid w:val="009D7596"/>
    <w:rsid w:val="009E0028"/>
    <w:rsid w:val="009E1009"/>
    <w:rsid w:val="009E16FA"/>
    <w:rsid w:val="009E2594"/>
    <w:rsid w:val="009E42D0"/>
    <w:rsid w:val="009E4D9E"/>
    <w:rsid w:val="009E50B9"/>
    <w:rsid w:val="009E56F6"/>
    <w:rsid w:val="009E57EF"/>
    <w:rsid w:val="009E5D1D"/>
    <w:rsid w:val="009E6614"/>
    <w:rsid w:val="009F087A"/>
    <w:rsid w:val="009F091D"/>
    <w:rsid w:val="009F17D5"/>
    <w:rsid w:val="009F2284"/>
    <w:rsid w:val="009F2D35"/>
    <w:rsid w:val="009F33E8"/>
    <w:rsid w:val="009F377D"/>
    <w:rsid w:val="009F3931"/>
    <w:rsid w:val="009F3C6D"/>
    <w:rsid w:val="009F438F"/>
    <w:rsid w:val="009F46B8"/>
    <w:rsid w:val="009F488E"/>
    <w:rsid w:val="009F4C92"/>
    <w:rsid w:val="009F61B3"/>
    <w:rsid w:val="009F65C0"/>
    <w:rsid w:val="00A00516"/>
    <w:rsid w:val="00A0067E"/>
    <w:rsid w:val="00A00E19"/>
    <w:rsid w:val="00A02AEF"/>
    <w:rsid w:val="00A0316B"/>
    <w:rsid w:val="00A033E0"/>
    <w:rsid w:val="00A03450"/>
    <w:rsid w:val="00A03934"/>
    <w:rsid w:val="00A03B5F"/>
    <w:rsid w:val="00A0407C"/>
    <w:rsid w:val="00A04E25"/>
    <w:rsid w:val="00A05C70"/>
    <w:rsid w:val="00A06161"/>
    <w:rsid w:val="00A061BD"/>
    <w:rsid w:val="00A06F50"/>
    <w:rsid w:val="00A07BB4"/>
    <w:rsid w:val="00A1027D"/>
    <w:rsid w:val="00A103AC"/>
    <w:rsid w:val="00A10758"/>
    <w:rsid w:val="00A10905"/>
    <w:rsid w:val="00A118F5"/>
    <w:rsid w:val="00A11D5C"/>
    <w:rsid w:val="00A127F1"/>
    <w:rsid w:val="00A13065"/>
    <w:rsid w:val="00A13261"/>
    <w:rsid w:val="00A146F4"/>
    <w:rsid w:val="00A149BA"/>
    <w:rsid w:val="00A154A2"/>
    <w:rsid w:val="00A158BD"/>
    <w:rsid w:val="00A16854"/>
    <w:rsid w:val="00A16E40"/>
    <w:rsid w:val="00A17B21"/>
    <w:rsid w:val="00A2123E"/>
    <w:rsid w:val="00A23113"/>
    <w:rsid w:val="00A233E7"/>
    <w:rsid w:val="00A24AB0"/>
    <w:rsid w:val="00A25245"/>
    <w:rsid w:val="00A25F97"/>
    <w:rsid w:val="00A2635B"/>
    <w:rsid w:val="00A26A12"/>
    <w:rsid w:val="00A3059B"/>
    <w:rsid w:val="00A31C09"/>
    <w:rsid w:val="00A32401"/>
    <w:rsid w:val="00A330E9"/>
    <w:rsid w:val="00A33533"/>
    <w:rsid w:val="00A34092"/>
    <w:rsid w:val="00A351F6"/>
    <w:rsid w:val="00A35CB3"/>
    <w:rsid w:val="00A35D18"/>
    <w:rsid w:val="00A36A1C"/>
    <w:rsid w:val="00A37B4F"/>
    <w:rsid w:val="00A404BF"/>
    <w:rsid w:val="00A419E5"/>
    <w:rsid w:val="00A423A2"/>
    <w:rsid w:val="00A425AB"/>
    <w:rsid w:val="00A44981"/>
    <w:rsid w:val="00A44FFC"/>
    <w:rsid w:val="00A45A1D"/>
    <w:rsid w:val="00A45C42"/>
    <w:rsid w:val="00A46C33"/>
    <w:rsid w:val="00A46CEB"/>
    <w:rsid w:val="00A46F84"/>
    <w:rsid w:val="00A47B93"/>
    <w:rsid w:val="00A47FE4"/>
    <w:rsid w:val="00A50904"/>
    <w:rsid w:val="00A511F0"/>
    <w:rsid w:val="00A52651"/>
    <w:rsid w:val="00A54877"/>
    <w:rsid w:val="00A54F5A"/>
    <w:rsid w:val="00A55E28"/>
    <w:rsid w:val="00A5681C"/>
    <w:rsid w:val="00A5688C"/>
    <w:rsid w:val="00A569AA"/>
    <w:rsid w:val="00A57E53"/>
    <w:rsid w:val="00A60158"/>
    <w:rsid w:val="00A60E2B"/>
    <w:rsid w:val="00A6114C"/>
    <w:rsid w:val="00A61277"/>
    <w:rsid w:val="00A6136E"/>
    <w:rsid w:val="00A6179A"/>
    <w:rsid w:val="00A62B3E"/>
    <w:rsid w:val="00A62DC5"/>
    <w:rsid w:val="00A6440C"/>
    <w:rsid w:val="00A65261"/>
    <w:rsid w:val="00A65875"/>
    <w:rsid w:val="00A662D1"/>
    <w:rsid w:val="00A6717E"/>
    <w:rsid w:val="00A71182"/>
    <w:rsid w:val="00A726C9"/>
    <w:rsid w:val="00A74810"/>
    <w:rsid w:val="00A74B6E"/>
    <w:rsid w:val="00A75CB5"/>
    <w:rsid w:val="00A764E8"/>
    <w:rsid w:val="00A7744D"/>
    <w:rsid w:val="00A80105"/>
    <w:rsid w:val="00A80A57"/>
    <w:rsid w:val="00A820FD"/>
    <w:rsid w:val="00A822FC"/>
    <w:rsid w:val="00A83A69"/>
    <w:rsid w:val="00A84102"/>
    <w:rsid w:val="00A845E6"/>
    <w:rsid w:val="00A8463E"/>
    <w:rsid w:val="00A846F7"/>
    <w:rsid w:val="00A8553F"/>
    <w:rsid w:val="00A856F0"/>
    <w:rsid w:val="00A85AF8"/>
    <w:rsid w:val="00A87F0F"/>
    <w:rsid w:val="00A907A5"/>
    <w:rsid w:val="00A93697"/>
    <w:rsid w:val="00A94206"/>
    <w:rsid w:val="00A945BE"/>
    <w:rsid w:val="00A94D6D"/>
    <w:rsid w:val="00A957A5"/>
    <w:rsid w:val="00A957FC"/>
    <w:rsid w:val="00A95B4F"/>
    <w:rsid w:val="00A95DB8"/>
    <w:rsid w:val="00AA0EA4"/>
    <w:rsid w:val="00AA42BC"/>
    <w:rsid w:val="00AA4D1D"/>
    <w:rsid w:val="00AA5475"/>
    <w:rsid w:val="00AA55A9"/>
    <w:rsid w:val="00AA56A4"/>
    <w:rsid w:val="00AA7963"/>
    <w:rsid w:val="00AB04E8"/>
    <w:rsid w:val="00AB0730"/>
    <w:rsid w:val="00AB0DF7"/>
    <w:rsid w:val="00AB17AE"/>
    <w:rsid w:val="00AB17D7"/>
    <w:rsid w:val="00AB2C1F"/>
    <w:rsid w:val="00AB2C79"/>
    <w:rsid w:val="00AB3938"/>
    <w:rsid w:val="00AB50F3"/>
    <w:rsid w:val="00AB5F9B"/>
    <w:rsid w:val="00AB7113"/>
    <w:rsid w:val="00AC0131"/>
    <w:rsid w:val="00AC0C60"/>
    <w:rsid w:val="00AC0E28"/>
    <w:rsid w:val="00AC0F89"/>
    <w:rsid w:val="00AC1224"/>
    <w:rsid w:val="00AC20C7"/>
    <w:rsid w:val="00AC25EC"/>
    <w:rsid w:val="00AC2B29"/>
    <w:rsid w:val="00AC3587"/>
    <w:rsid w:val="00AC3C1E"/>
    <w:rsid w:val="00AC6DFE"/>
    <w:rsid w:val="00AC75C5"/>
    <w:rsid w:val="00AD06DA"/>
    <w:rsid w:val="00AD37A3"/>
    <w:rsid w:val="00AD3839"/>
    <w:rsid w:val="00AD5A5B"/>
    <w:rsid w:val="00AD5B9C"/>
    <w:rsid w:val="00AD63B8"/>
    <w:rsid w:val="00AD72DF"/>
    <w:rsid w:val="00AD781C"/>
    <w:rsid w:val="00AD782D"/>
    <w:rsid w:val="00AE0C02"/>
    <w:rsid w:val="00AE0C7A"/>
    <w:rsid w:val="00AE1DC7"/>
    <w:rsid w:val="00AE1F4F"/>
    <w:rsid w:val="00AE2B51"/>
    <w:rsid w:val="00AE31C9"/>
    <w:rsid w:val="00AE32B9"/>
    <w:rsid w:val="00AE534A"/>
    <w:rsid w:val="00AE5E3D"/>
    <w:rsid w:val="00AE63B1"/>
    <w:rsid w:val="00AE76D6"/>
    <w:rsid w:val="00AF0506"/>
    <w:rsid w:val="00AF0A62"/>
    <w:rsid w:val="00AF0FB2"/>
    <w:rsid w:val="00AF2CB7"/>
    <w:rsid w:val="00AF3047"/>
    <w:rsid w:val="00AF4482"/>
    <w:rsid w:val="00AF4A8A"/>
    <w:rsid w:val="00AF5D57"/>
    <w:rsid w:val="00AF5E56"/>
    <w:rsid w:val="00AF6658"/>
    <w:rsid w:val="00AF66BF"/>
    <w:rsid w:val="00AF70B2"/>
    <w:rsid w:val="00AF7BBC"/>
    <w:rsid w:val="00AF7D27"/>
    <w:rsid w:val="00B01DE2"/>
    <w:rsid w:val="00B01EF7"/>
    <w:rsid w:val="00B02F24"/>
    <w:rsid w:val="00B0318D"/>
    <w:rsid w:val="00B04A22"/>
    <w:rsid w:val="00B04A3F"/>
    <w:rsid w:val="00B05082"/>
    <w:rsid w:val="00B05A49"/>
    <w:rsid w:val="00B06C3D"/>
    <w:rsid w:val="00B06D54"/>
    <w:rsid w:val="00B0717A"/>
    <w:rsid w:val="00B11038"/>
    <w:rsid w:val="00B11632"/>
    <w:rsid w:val="00B13CD5"/>
    <w:rsid w:val="00B14035"/>
    <w:rsid w:val="00B14135"/>
    <w:rsid w:val="00B1551D"/>
    <w:rsid w:val="00B15BDD"/>
    <w:rsid w:val="00B16494"/>
    <w:rsid w:val="00B178C6"/>
    <w:rsid w:val="00B201E1"/>
    <w:rsid w:val="00B2088C"/>
    <w:rsid w:val="00B216BA"/>
    <w:rsid w:val="00B21B5F"/>
    <w:rsid w:val="00B21DA0"/>
    <w:rsid w:val="00B22C53"/>
    <w:rsid w:val="00B23032"/>
    <w:rsid w:val="00B253F3"/>
    <w:rsid w:val="00B25DE9"/>
    <w:rsid w:val="00B3122A"/>
    <w:rsid w:val="00B335EE"/>
    <w:rsid w:val="00B3373E"/>
    <w:rsid w:val="00B33E29"/>
    <w:rsid w:val="00B34E8C"/>
    <w:rsid w:val="00B35112"/>
    <w:rsid w:val="00B35D11"/>
    <w:rsid w:val="00B36533"/>
    <w:rsid w:val="00B371D6"/>
    <w:rsid w:val="00B37386"/>
    <w:rsid w:val="00B37F22"/>
    <w:rsid w:val="00B401C5"/>
    <w:rsid w:val="00B413F9"/>
    <w:rsid w:val="00B41429"/>
    <w:rsid w:val="00B420B9"/>
    <w:rsid w:val="00B42D44"/>
    <w:rsid w:val="00B434E4"/>
    <w:rsid w:val="00B444D2"/>
    <w:rsid w:val="00B45A0C"/>
    <w:rsid w:val="00B45A2B"/>
    <w:rsid w:val="00B45ECA"/>
    <w:rsid w:val="00B47FD4"/>
    <w:rsid w:val="00B506FC"/>
    <w:rsid w:val="00B50988"/>
    <w:rsid w:val="00B50E8D"/>
    <w:rsid w:val="00B54142"/>
    <w:rsid w:val="00B544B4"/>
    <w:rsid w:val="00B548B1"/>
    <w:rsid w:val="00B54F0D"/>
    <w:rsid w:val="00B5552E"/>
    <w:rsid w:val="00B55FAC"/>
    <w:rsid w:val="00B56888"/>
    <w:rsid w:val="00B5714E"/>
    <w:rsid w:val="00B57587"/>
    <w:rsid w:val="00B5793A"/>
    <w:rsid w:val="00B57A20"/>
    <w:rsid w:val="00B57B39"/>
    <w:rsid w:val="00B57D5B"/>
    <w:rsid w:val="00B603F2"/>
    <w:rsid w:val="00B61343"/>
    <w:rsid w:val="00B625BC"/>
    <w:rsid w:val="00B627EE"/>
    <w:rsid w:val="00B63B63"/>
    <w:rsid w:val="00B63DDB"/>
    <w:rsid w:val="00B6474F"/>
    <w:rsid w:val="00B655ED"/>
    <w:rsid w:val="00B657FE"/>
    <w:rsid w:val="00B65D69"/>
    <w:rsid w:val="00B65DC2"/>
    <w:rsid w:val="00B7017D"/>
    <w:rsid w:val="00B71BF1"/>
    <w:rsid w:val="00B7293B"/>
    <w:rsid w:val="00B72A2B"/>
    <w:rsid w:val="00B73455"/>
    <w:rsid w:val="00B73910"/>
    <w:rsid w:val="00B73CFE"/>
    <w:rsid w:val="00B74670"/>
    <w:rsid w:val="00B74BD2"/>
    <w:rsid w:val="00B751FD"/>
    <w:rsid w:val="00B75296"/>
    <w:rsid w:val="00B7647B"/>
    <w:rsid w:val="00B77504"/>
    <w:rsid w:val="00B81B0D"/>
    <w:rsid w:val="00B8537F"/>
    <w:rsid w:val="00B862AF"/>
    <w:rsid w:val="00B87B2D"/>
    <w:rsid w:val="00B9061D"/>
    <w:rsid w:val="00B90D36"/>
    <w:rsid w:val="00B912A6"/>
    <w:rsid w:val="00B93480"/>
    <w:rsid w:val="00B93C36"/>
    <w:rsid w:val="00B9460A"/>
    <w:rsid w:val="00B95C86"/>
    <w:rsid w:val="00B96878"/>
    <w:rsid w:val="00B97128"/>
    <w:rsid w:val="00B9760F"/>
    <w:rsid w:val="00B97D14"/>
    <w:rsid w:val="00B97D7A"/>
    <w:rsid w:val="00BA07B4"/>
    <w:rsid w:val="00BA0BA9"/>
    <w:rsid w:val="00BA13CC"/>
    <w:rsid w:val="00BA27E9"/>
    <w:rsid w:val="00BA2ACB"/>
    <w:rsid w:val="00BA315F"/>
    <w:rsid w:val="00BA3481"/>
    <w:rsid w:val="00BA359C"/>
    <w:rsid w:val="00BA5363"/>
    <w:rsid w:val="00BA618F"/>
    <w:rsid w:val="00BA7FFA"/>
    <w:rsid w:val="00BB0314"/>
    <w:rsid w:val="00BB16BD"/>
    <w:rsid w:val="00BB1AE0"/>
    <w:rsid w:val="00BB32A7"/>
    <w:rsid w:val="00BB349B"/>
    <w:rsid w:val="00BB42DA"/>
    <w:rsid w:val="00BB48A0"/>
    <w:rsid w:val="00BB4908"/>
    <w:rsid w:val="00BB4BC0"/>
    <w:rsid w:val="00BB4D7E"/>
    <w:rsid w:val="00BB4E43"/>
    <w:rsid w:val="00BB4FCA"/>
    <w:rsid w:val="00BB5676"/>
    <w:rsid w:val="00BB5E69"/>
    <w:rsid w:val="00BB61EC"/>
    <w:rsid w:val="00BB6F7B"/>
    <w:rsid w:val="00BC0C88"/>
    <w:rsid w:val="00BC14D1"/>
    <w:rsid w:val="00BC2A46"/>
    <w:rsid w:val="00BC3456"/>
    <w:rsid w:val="00BC4B2B"/>
    <w:rsid w:val="00BC4CEB"/>
    <w:rsid w:val="00BC5B7D"/>
    <w:rsid w:val="00BC63D6"/>
    <w:rsid w:val="00BC668E"/>
    <w:rsid w:val="00BC70ED"/>
    <w:rsid w:val="00BD14AE"/>
    <w:rsid w:val="00BD215B"/>
    <w:rsid w:val="00BD3528"/>
    <w:rsid w:val="00BD3F50"/>
    <w:rsid w:val="00BD56A9"/>
    <w:rsid w:val="00BD5F05"/>
    <w:rsid w:val="00BD619E"/>
    <w:rsid w:val="00BE0AF2"/>
    <w:rsid w:val="00BE19AA"/>
    <w:rsid w:val="00BE239E"/>
    <w:rsid w:val="00BE23B1"/>
    <w:rsid w:val="00BE2CFB"/>
    <w:rsid w:val="00BE40F1"/>
    <w:rsid w:val="00BE50CC"/>
    <w:rsid w:val="00BE6247"/>
    <w:rsid w:val="00BF116D"/>
    <w:rsid w:val="00BF1E33"/>
    <w:rsid w:val="00BF2260"/>
    <w:rsid w:val="00BF271B"/>
    <w:rsid w:val="00BF2792"/>
    <w:rsid w:val="00BF2E40"/>
    <w:rsid w:val="00BF3562"/>
    <w:rsid w:val="00BF4D73"/>
    <w:rsid w:val="00BF7010"/>
    <w:rsid w:val="00BF7EB6"/>
    <w:rsid w:val="00C01E9F"/>
    <w:rsid w:val="00C02ED4"/>
    <w:rsid w:val="00C04720"/>
    <w:rsid w:val="00C04C5F"/>
    <w:rsid w:val="00C0502F"/>
    <w:rsid w:val="00C05AC8"/>
    <w:rsid w:val="00C05FF1"/>
    <w:rsid w:val="00C06BFD"/>
    <w:rsid w:val="00C074EE"/>
    <w:rsid w:val="00C07573"/>
    <w:rsid w:val="00C103B5"/>
    <w:rsid w:val="00C12004"/>
    <w:rsid w:val="00C129C8"/>
    <w:rsid w:val="00C12D38"/>
    <w:rsid w:val="00C14A4E"/>
    <w:rsid w:val="00C16193"/>
    <w:rsid w:val="00C17A1E"/>
    <w:rsid w:val="00C20B58"/>
    <w:rsid w:val="00C215CA"/>
    <w:rsid w:val="00C234FF"/>
    <w:rsid w:val="00C243BA"/>
    <w:rsid w:val="00C249D8"/>
    <w:rsid w:val="00C263B4"/>
    <w:rsid w:val="00C2760B"/>
    <w:rsid w:val="00C27BB4"/>
    <w:rsid w:val="00C30619"/>
    <w:rsid w:val="00C31C64"/>
    <w:rsid w:val="00C31CB8"/>
    <w:rsid w:val="00C34AAA"/>
    <w:rsid w:val="00C34FE8"/>
    <w:rsid w:val="00C35C33"/>
    <w:rsid w:val="00C365D7"/>
    <w:rsid w:val="00C37C4B"/>
    <w:rsid w:val="00C37EFC"/>
    <w:rsid w:val="00C402E4"/>
    <w:rsid w:val="00C41C08"/>
    <w:rsid w:val="00C4270D"/>
    <w:rsid w:val="00C42761"/>
    <w:rsid w:val="00C43308"/>
    <w:rsid w:val="00C43A5A"/>
    <w:rsid w:val="00C4472F"/>
    <w:rsid w:val="00C44C8C"/>
    <w:rsid w:val="00C45787"/>
    <w:rsid w:val="00C459E4"/>
    <w:rsid w:val="00C45F75"/>
    <w:rsid w:val="00C477E1"/>
    <w:rsid w:val="00C51154"/>
    <w:rsid w:val="00C524F5"/>
    <w:rsid w:val="00C55F60"/>
    <w:rsid w:val="00C569EA"/>
    <w:rsid w:val="00C57598"/>
    <w:rsid w:val="00C5782D"/>
    <w:rsid w:val="00C604F8"/>
    <w:rsid w:val="00C60957"/>
    <w:rsid w:val="00C60FEA"/>
    <w:rsid w:val="00C61B38"/>
    <w:rsid w:val="00C61E37"/>
    <w:rsid w:val="00C63F7D"/>
    <w:rsid w:val="00C65434"/>
    <w:rsid w:val="00C66147"/>
    <w:rsid w:val="00C665D9"/>
    <w:rsid w:val="00C67376"/>
    <w:rsid w:val="00C71DFB"/>
    <w:rsid w:val="00C72384"/>
    <w:rsid w:val="00C74685"/>
    <w:rsid w:val="00C7498D"/>
    <w:rsid w:val="00C74D09"/>
    <w:rsid w:val="00C75F17"/>
    <w:rsid w:val="00C76FD1"/>
    <w:rsid w:val="00C77008"/>
    <w:rsid w:val="00C77889"/>
    <w:rsid w:val="00C803D2"/>
    <w:rsid w:val="00C810E3"/>
    <w:rsid w:val="00C835C3"/>
    <w:rsid w:val="00C84407"/>
    <w:rsid w:val="00C85057"/>
    <w:rsid w:val="00C865C7"/>
    <w:rsid w:val="00C8676C"/>
    <w:rsid w:val="00C86B74"/>
    <w:rsid w:val="00C877DF"/>
    <w:rsid w:val="00C90388"/>
    <w:rsid w:val="00C919FF"/>
    <w:rsid w:val="00C92831"/>
    <w:rsid w:val="00C94998"/>
    <w:rsid w:val="00C949ED"/>
    <w:rsid w:val="00CA0D61"/>
    <w:rsid w:val="00CA0D8B"/>
    <w:rsid w:val="00CA175B"/>
    <w:rsid w:val="00CA34A1"/>
    <w:rsid w:val="00CA445B"/>
    <w:rsid w:val="00CA52F4"/>
    <w:rsid w:val="00CA5E08"/>
    <w:rsid w:val="00CA6C83"/>
    <w:rsid w:val="00CA716F"/>
    <w:rsid w:val="00CB18B3"/>
    <w:rsid w:val="00CB3479"/>
    <w:rsid w:val="00CB4367"/>
    <w:rsid w:val="00CB4C36"/>
    <w:rsid w:val="00CB4EEA"/>
    <w:rsid w:val="00CB4FFE"/>
    <w:rsid w:val="00CB513D"/>
    <w:rsid w:val="00CB70FB"/>
    <w:rsid w:val="00CB797B"/>
    <w:rsid w:val="00CB7E97"/>
    <w:rsid w:val="00CC03DE"/>
    <w:rsid w:val="00CC05FA"/>
    <w:rsid w:val="00CC13E9"/>
    <w:rsid w:val="00CC2032"/>
    <w:rsid w:val="00CC23A6"/>
    <w:rsid w:val="00CC274D"/>
    <w:rsid w:val="00CC2E37"/>
    <w:rsid w:val="00CC34E8"/>
    <w:rsid w:val="00CC43F2"/>
    <w:rsid w:val="00CC4CB0"/>
    <w:rsid w:val="00CC7A3A"/>
    <w:rsid w:val="00CD00DA"/>
    <w:rsid w:val="00CD0521"/>
    <w:rsid w:val="00CD27C4"/>
    <w:rsid w:val="00CD29DA"/>
    <w:rsid w:val="00CD3480"/>
    <w:rsid w:val="00CD3F0F"/>
    <w:rsid w:val="00CD45B1"/>
    <w:rsid w:val="00CD5D81"/>
    <w:rsid w:val="00CD5F9A"/>
    <w:rsid w:val="00CD629D"/>
    <w:rsid w:val="00CD725B"/>
    <w:rsid w:val="00CE008B"/>
    <w:rsid w:val="00CE085D"/>
    <w:rsid w:val="00CE0FA6"/>
    <w:rsid w:val="00CE120D"/>
    <w:rsid w:val="00CE178E"/>
    <w:rsid w:val="00CE1D97"/>
    <w:rsid w:val="00CE2071"/>
    <w:rsid w:val="00CE4756"/>
    <w:rsid w:val="00CE6C60"/>
    <w:rsid w:val="00CE6C91"/>
    <w:rsid w:val="00CE7E99"/>
    <w:rsid w:val="00CF081F"/>
    <w:rsid w:val="00CF1A21"/>
    <w:rsid w:val="00CF31BC"/>
    <w:rsid w:val="00CF6EFD"/>
    <w:rsid w:val="00CF78C6"/>
    <w:rsid w:val="00CF798F"/>
    <w:rsid w:val="00D01676"/>
    <w:rsid w:val="00D0324A"/>
    <w:rsid w:val="00D037FA"/>
    <w:rsid w:val="00D04DDA"/>
    <w:rsid w:val="00D05D4C"/>
    <w:rsid w:val="00D06B35"/>
    <w:rsid w:val="00D1009E"/>
    <w:rsid w:val="00D10AF5"/>
    <w:rsid w:val="00D11DC6"/>
    <w:rsid w:val="00D142C7"/>
    <w:rsid w:val="00D14314"/>
    <w:rsid w:val="00D15342"/>
    <w:rsid w:val="00D164BE"/>
    <w:rsid w:val="00D16954"/>
    <w:rsid w:val="00D20015"/>
    <w:rsid w:val="00D201B1"/>
    <w:rsid w:val="00D20C0D"/>
    <w:rsid w:val="00D20EFF"/>
    <w:rsid w:val="00D21357"/>
    <w:rsid w:val="00D22B69"/>
    <w:rsid w:val="00D24046"/>
    <w:rsid w:val="00D249D4"/>
    <w:rsid w:val="00D24DE1"/>
    <w:rsid w:val="00D2577D"/>
    <w:rsid w:val="00D25AB7"/>
    <w:rsid w:val="00D26105"/>
    <w:rsid w:val="00D26FE3"/>
    <w:rsid w:val="00D277CF"/>
    <w:rsid w:val="00D27CE5"/>
    <w:rsid w:val="00D30541"/>
    <w:rsid w:val="00D308E4"/>
    <w:rsid w:val="00D30993"/>
    <w:rsid w:val="00D30BCA"/>
    <w:rsid w:val="00D32058"/>
    <w:rsid w:val="00D322BE"/>
    <w:rsid w:val="00D32851"/>
    <w:rsid w:val="00D3380A"/>
    <w:rsid w:val="00D33D2C"/>
    <w:rsid w:val="00D349D0"/>
    <w:rsid w:val="00D34EB9"/>
    <w:rsid w:val="00D352E5"/>
    <w:rsid w:val="00D359A0"/>
    <w:rsid w:val="00D3667B"/>
    <w:rsid w:val="00D37CA2"/>
    <w:rsid w:val="00D43025"/>
    <w:rsid w:val="00D43E00"/>
    <w:rsid w:val="00D4410A"/>
    <w:rsid w:val="00D4509F"/>
    <w:rsid w:val="00D45D25"/>
    <w:rsid w:val="00D460EE"/>
    <w:rsid w:val="00D46816"/>
    <w:rsid w:val="00D470EB"/>
    <w:rsid w:val="00D47C68"/>
    <w:rsid w:val="00D50A81"/>
    <w:rsid w:val="00D50B88"/>
    <w:rsid w:val="00D549D8"/>
    <w:rsid w:val="00D556C3"/>
    <w:rsid w:val="00D57F45"/>
    <w:rsid w:val="00D6014B"/>
    <w:rsid w:val="00D606F0"/>
    <w:rsid w:val="00D60AD8"/>
    <w:rsid w:val="00D631AA"/>
    <w:rsid w:val="00D634A3"/>
    <w:rsid w:val="00D63A64"/>
    <w:rsid w:val="00D648AF"/>
    <w:rsid w:val="00D65A84"/>
    <w:rsid w:val="00D6665D"/>
    <w:rsid w:val="00D6770D"/>
    <w:rsid w:val="00D67D7D"/>
    <w:rsid w:val="00D71CC0"/>
    <w:rsid w:val="00D737C4"/>
    <w:rsid w:val="00D737E3"/>
    <w:rsid w:val="00D739CE"/>
    <w:rsid w:val="00D74354"/>
    <w:rsid w:val="00D75906"/>
    <w:rsid w:val="00D7758F"/>
    <w:rsid w:val="00D80899"/>
    <w:rsid w:val="00D814D8"/>
    <w:rsid w:val="00D8237C"/>
    <w:rsid w:val="00D82A9C"/>
    <w:rsid w:val="00D844D3"/>
    <w:rsid w:val="00D84854"/>
    <w:rsid w:val="00D8507D"/>
    <w:rsid w:val="00D85C0D"/>
    <w:rsid w:val="00D85ED4"/>
    <w:rsid w:val="00D86246"/>
    <w:rsid w:val="00D87097"/>
    <w:rsid w:val="00D87132"/>
    <w:rsid w:val="00D91035"/>
    <w:rsid w:val="00D92A0B"/>
    <w:rsid w:val="00D933CE"/>
    <w:rsid w:val="00D97C98"/>
    <w:rsid w:val="00DA035F"/>
    <w:rsid w:val="00DA2BFF"/>
    <w:rsid w:val="00DA3605"/>
    <w:rsid w:val="00DA389F"/>
    <w:rsid w:val="00DA41C2"/>
    <w:rsid w:val="00DA6A6E"/>
    <w:rsid w:val="00DA747E"/>
    <w:rsid w:val="00DA7B4D"/>
    <w:rsid w:val="00DA7C3D"/>
    <w:rsid w:val="00DB01B8"/>
    <w:rsid w:val="00DB0495"/>
    <w:rsid w:val="00DB0C13"/>
    <w:rsid w:val="00DB0CE0"/>
    <w:rsid w:val="00DB10FD"/>
    <w:rsid w:val="00DB1137"/>
    <w:rsid w:val="00DB120A"/>
    <w:rsid w:val="00DB170B"/>
    <w:rsid w:val="00DB25EF"/>
    <w:rsid w:val="00DB29EA"/>
    <w:rsid w:val="00DB2B36"/>
    <w:rsid w:val="00DB4E83"/>
    <w:rsid w:val="00DB5B25"/>
    <w:rsid w:val="00DB5CE5"/>
    <w:rsid w:val="00DB61F1"/>
    <w:rsid w:val="00DB6850"/>
    <w:rsid w:val="00DB6B47"/>
    <w:rsid w:val="00DB6E3C"/>
    <w:rsid w:val="00DB7D2F"/>
    <w:rsid w:val="00DC1F4E"/>
    <w:rsid w:val="00DC24E5"/>
    <w:rsid w:val="00DC4377"/>
    <w:rsid w:val="00DC65C5"/>
    <w:rsid w:val="00DC7249"/>
    <w:rsid w:val="00DC737B"/>
    <w:rsid w:val="00DC7EFD"/>
    <w:rsid w:val="00DD09E2"/>
    <w:rsid w:val="00DD2BAB"/>
    <w:rsid w:val="00DD31CD"/>
    <w:rsid w:val="00DD389B"/>
    <w:rsid w:val="00DD7486"/>
    <w:rsid w:val="00DD77C8"/>
    <w:rsid w:val="00DD784C"/>
    <w:rsid w:val="00DD7B5F"/>
    <w:rsid w:val="00DE0F4E"/>
    <w:rsid w:val="00DE1325"/>
    <w:rsid w:val="00DE14DC"/>
    <w:rsid w:val="00DE1D02"/>
    <w:rsid w:val="00DE38CE"/>
    <w:rsid w:val="00DE3909"/>
    <w:rsid w:val="00DE3ABD"/>
    <w:rsid w:val="00DE4E29"/>
    <w:rsid w:val="00DE4F16"/>
    <w:rsid w:val="00DE5D19"/>
    <w:rsid w:val="00DE61A7"/>
    <w:rsid w:val="00DE697E"/>
    <w:rsid w:val="00DE7394"/>
    <w:rsid w:val="00DE7620"/>
    <w:rsid w:val="00DF087C"/>
    <w:rsid w:val="00DF10A9"/>
    <w:rsid w:val="00DF24E3"/>
    <w:rsid w:val="00DF252A"/>
    <w:rsid w:val="00DF39E1"/>
    <w:rsid w:val="00DF3B8F"/>
    <w:rsid w:val="00DF5046"/>
    <w:rsid w:val="00DF56F2"/>
    <w:rsid w:val="00DF59A9"/>
    <w:rsid w:val="00DF66C7"/>
    <w:rsid w:val="00DF6706"/>
    <w:rsid w:val="00DF6885"/>
    <w:rsid w:val="00DF69C4"/>
    <w:rsid w:val="00DF7E15"/>
    <w:rsid w:val="00E01052"/>
    <w:rsid w:val="00E01E84"/>
    <w:rsid w:val="00E02075"/>
    <w:rsid w:val="00E02496"/>
    <w:rsid w:val="00E0281A"/>
    <w:rsid w:val="00E028F1"/>
    <w:rsid w:val="00E03F5F"/>
    <w:rsid w:val="00E04896"/>
    <w:rsid w:val="00E04EA6"/>
    <w:rsid w:val="00E04FD5"/>
    <w:rsid w:val="00E05363"/>
    <w:rsid w:val="00E058E3"/>
    <w:rsid w:val="00E07474"/>
    <w:rsid w:val="00E07634"/>
    <w:rsid w:val="00E07B64"/>
    <w:rsid w:val="00E11961"/>
    <w:rsid w:val="00E13F45"/>
    <w:rsid w:val="00E15030"/>
    <w:rsid w:val="00E1592D"/>
    <w:rsid w:val="00E15A9B"/>
    <w:rsid w:val="00E20903"/>
    <w:rsid w:val="00E225E8"/>
    <w:rsid w:val="00E22C63"/>
    <w:rsid w:val="00E234F9"/>
    <w:rsid w:val="00E23D3D"/>
    <w:rsid w:val="00E24B97"/>
    <w:rsid w:val="00E24F34"/>
    <w:rsid w:val="00E25B8C"/>
    <w:rsid w:val="00E30AEE"/>
    <w:rsid w:val="00E30EF3"/>
    <w:rsid w:val="00E3176F"/>
    <w:rsid w:val="00E31AE0"/>
    <w:rsid w:val="00E31B2C"/>
    <w:rsid w:val="00E31B31"/>
    <w:rsid w:val="00E3264C"/>
    <w:rsid w:val="00E33314"/>
    <w:rsid w:val="00E35530"/>
    <w:rsid w:val="00E36A76"/>
    <w:rsid w:val="00E36C6D"/>
    <w:rsid w:val="00E36C9B"/>
    <w:rsid w:val="00E37211"/>
    <w:rsid w:val="00E37D07"/>
    <w:rsid w:val="00E4017F"/>
    <w:rsid w:val="00E402F3"/>
    <w:rsid w:val="00E40305"/>
    <w:rsid w:val="00E41434"/>
    <w:rsid w:val="00E43C5B"/>
    <w:rsid w:val="00E43FB0"/>
    <w:rsid w:val="00E446F8"/>
    <w:rsid w:val="00E452D0"/>
    <w:rsid w:val="00E45FC0"/>
    <w:rsid w:val="00E46AE5"/>
    <w:rsid w:val="00E46DB8"/>
    <w:rsid w:val="00E47E3B"/>
    <w:rsid w:val="00E500F9"/>
    <w:rsid w:val="00E50C5C"/>
    <w:rsid w:val="00E5129E"/>
    <w:rsid w:val="00E5174E"/>
    <w:rsid w:val="00E51910"/>
    <w:rsid w:val="00E5302E"/>
    <w:rsid w:val="00E537BF"/>
    <w:rsid w:val="00E5422D"/>
    <w:rsid w:val="00E55C64"/>
    <w:rsid w:val="00E55E55"/>
    <w:rsid w:val="00E579AD"/>
    <w:rsid w:val="00E60AB8"/>
    <w:rsid w:val="00E613D7"/>
    <w:rsid w:val="00E614F9"/>
    <w:rsid w:val="00E61EAF"/>
    <w:rsid w:val="00E61F2C"/>
    <w:rsid w:val="00E62F3D"/>
    <w:rsid w:val="00E630D5"/>
    <w:rsid w:val="00E630F8"/>
    <w:rsid w:val="00E6314E"/>
    <w:rsid w:val="00E64173"/>
    <w:rsid w:val="00E66A40"/>
    <w:rsid w:val="00E66B23"/>
    <w:rsid w:val="00E674B3"/>
    <w:rsid w:val="00E6772B"/>
    <w:rsid w:val="00E67866"/>
    <w:rsid w:val="00E70C94"/>
    <w:rsid w:val="00E71881"/>
    <w:rsid w:val="00E72005"/>
    <w:rsid w:val="00E72205"/>
    <w:rsid w:val="00E72F2A"/>
    <w:rsid w:val="00E73A6D"/>
    <w:rsid w:val="00E73F25"/>
    <w:rsid w:val="00E74241"/>
    <w:rsid w:val="00E757A6"/>
    <w:rsid w:val="00E76FDF"/>
    <w:rsid w:val="00E77863"/>
    <w:rsid w:val="00E77BA7"/>
    <w:rsid w:val="00E81D7B"/>
    <w:rsid w:val="00E822C3"/>
    <w:rsid w:val="00E82F21"/>
    <w:rsid w:val="00E8305F"/>
    <w:rsid w:val="00E83AF7"/>
    <w:rsid w:val="00E83CBE"/>
    <w:rsid w:val="00E841CE"/>
    <w:rsid w:val="00E8558D"/>
    <w:rsid w:val="00E8603D"/>
    <w:rsid w:val="00E86043"/>
    <w:rsid w:val="00E86D83"/>
    <w:rsid w:val="00E907EA"/>
    <w:rsid w:val="00E912FF"/>
    <w:rsid w:val="00E9179B"/>
    <w:rsid w:val="00E91A4D"/>
    <w:rsid w:val="00E91AD6"/>
    <w:rsid w:val="00E9255F"/>
    <w:rsid w:val="00E9256D"/>
    <w:rsid w:val="00E935AB"/>
    <w:rsid w:val="00E93660"/>
    <w:rsid w:val="00E94303"/>
    <w:rsid w:val="00E95471"/>
    <w:rsid w:val="00E95EF1"/>
    <w:rsid w:val="00E96B2B"/>
    <w:rsid w:val="00E96DB5"/>
    <w:rsid w:val="00E97B73"/>
    <w:rsid w:val="00EA2B8C"/>
    <w:rsid w:val="00EA325C"/>
    <w:rsid w:val="00EA3761"/>
    <w:rsid w:val="00EA40E2"/>
    <w:rsid w:val="00EA485E"/>
    <w:rsid w:val="00EB019F"/>
    <w:rsid w:val="00EB0887"/>
    <w:rsid w:val="00EB0A04"/>
    <w:rsid w:val="00EB0FF9"/>
    <w:rsid w:val="00EB1F3C"/>
    <w:rsid w:val="00EB2379"/>
    <w:rsid w:val="00EB26D8"/>
    <w:rsid w:val="00EB3C37"/>
    <w:rsid w:val="00EB458A"/>
    <w:rsid w:val="00EB5263"/>
    <w:rsid w:val="00EB6E3F"/>
    <w:rsid w:val="00EC1A9A"/>
    <w:rsid w:val="00EC1DB4"/>
    <w:rsid w:val="00EC1F8C"/>
    <w:rsid w:val="00EC1F8F"/>
    <w:rsid w:val="00EC1FBD"/>
    <w:rsid w:val="00EC2699"/>
    <w:rsid w:val="00EC28C0"/>
    <w:rsid w:val="00EC3553"/>
    <w:rsid w:val="00EC71C5"/>
    <w:rsid w:val="00EC76AC"/>
    <w:rsid w:val="00EC79E4"/>
    <w:rsid w:val="00EC7DCE"/>
    <w:rsid w:val="00ED060A"/>
    <w:rsid w:val="00ED1545"/>
    <w:rsid w:val="00ED268E"/>
    <w:rsid w:val="00ED3188"/>
    <w:rsid w:val="00ED38F7"/>
    <w:rsid w:val="00ED39B7"/>
    <w:rsid w:val="00ED3ED1"/>
    <w:rsid w:val="00ED43D7"/>
    <w:rsid w:val="00ED4654"/>
    <w:rsid w:val="00ED60D5"/>
    <w:rsid w:val="00ED6CE1"/>
    <w:rsid w:val="00ED7766"/>
    <w:rsid w:val="00EE1D17"/>
    <w:rsid w:val="00EE2E4E"/>
    <w:rsid w:val="00EE3B33"/>
    <w:rsid w:val="00EE42EA"/>
    <w:rsid w:val="00EE552A"/>
    <w:rsid w:val="00EE58F6"/>
    <w:rsid w:val="00EE68E7"/>
    <w:rsid w:val="00EE76DA"/>
    <w:rsid w:val="00EE7F5B"/>
    <w:rsid w:val="00EF00A2"/>
    <w:rsid w:val="00EF0EE6"/>
    <w:rsid w:val="00EF1B47"/>
    <w:rsid w:val="00EF2300"/>
    <w:rsid w:val="00EF29A4"/>
    <w:rsid w:val="00EF362E"/>
    <w:rsid w:val="00EF40FB"/>
    <w:rsid w:val="00EF42B3"/>
    <w:rsid w:val="00EF63A6"/>
    <w:rsid w:val="00EF6C31"/>
    <w:rsid w:val="00EF7417"/>
    <w:rsid w:val="00EF7972"/>
    <w:rsid w:val="00EF7A36"/>
    <w:rsid w:val="00F0034D"/>
    <w:rsid w:val="00F02F1E"/>
    <w:rsid w:val="00F042D8"/>
    <w:rsid w:val="00F049DB"/>
    <w:rsid w:val="00F055EC"/>
    <w:rsid w:val="00F07364"/>
    <w:rsid w:val="00F07CAD"/>
    <w:rsid w:val="00F11221"/>
    <w:rsid w:val="00F11276"/>
    <w:rsid w:val="00F1137A"/>
    <w:rsid w:val="00F12A25"/>
    <w:rsid w:val="00F12DE3"/>
    <w:rsid w:val="00F12FD5"/>
    <w:rsid w:val="00F131F2"/>
    <w:rsid w:val="00F1378E"/>
    <w:rsid w:val="00F140CC"/>
    <w:rsid w:val="00F14F85"/>
    <w:rsid w:val="00F15387"/>
    <w:rsid w:val="00F15916"/>
    <w:rsid w:val="00F15D90"/>
    <w:rsid w:val="00F16D65"/>
    <w:rsid w:val="00F16ED6"/>
    <w:rsid w:val="00F1765D"/>
    <w:rsid w:val="00F2011F"/>
    <w:rsid w:val="00F203E7"/>
    <w:rsid w:val="00F2140E"/>
    <w:rsid w:val="00F21E16"/>
    <w:rsid w:val="00F227BF"/>
    <w:rsid w:val="00F22CB1"/>
    <w:rsid w:val="00F24A58"/>
    <w:rsid w:val="00F25D52"/>
    <w:rsid w:val="00F27283"/>
    <w:rsid w:val="00F277FB"/>
    <w:rsid w:val="00F30841"/>
    <w:rsid w:val="00F33821"/>
    <w:rsid w:val="00F33D8C"/>
    <w:rsid w:val="00F33FEE"/>
    <w:rsid w:val="00F34401"/>
    <w:rsid w:val="00F37478"/>
    <w:rsid w:val="00F37F2B"/>
    <w:rsid w:val="00F40696"/>
    <w:rsid w:val="00F41F7F"/>
    <w:rsid w:val="00F42216"/>
    <w:rsid w:val="00F428BE"/>
    <w:rsid w:val="00F42CD5"/>
    <w:rsid w:val="00F43668"/>
    <w:rsid w:val="00F519AC"/>
    <w:rsid w:val="00F52150"/>
    <w:rsid w:val="00F525D8"/>
    <w:rsid w:val="00F54069"/>
    <w:rsid w:val="00F54160"/>
    <w:rsid w:val="00F54C95"/>
    <w:rsid w:val="00F5509C"/>
    <w:rsid w:val="00F55FAF"/>
    <w:rsid w:val="00F56F50"/>
    <w:rsid w:val="00F605FA"/>
    <w:rsid w:val="00F614FC"/>
    <w:rsid w:val="00F620C3"/>
    <w:rsid w:val="00F64373"/>
    <w:rsid w:val="00F651B5"/>
    <w:rsid w:val="00F65AB1"/>
    <w:rsid w:val="00F66F5C"/>
    <w:rsid w:val="00F70CC7"/>
    <w:rsid w:val="00F710EF"/>
    <w:rsid w:val="00F7172C"/>
    <w:rsid w:val="00F71DD1"/>
    <w:rsid w:val="00F73784"/>
    <w:rsid w:val="00F76585"/>
    <w:rsid w:val="00F77F48"/>
    <w:rsid w:val="00F8078E"/>
    <w:rsid w:val="00F82759"/>
    <w:rsid w:val="00F82908"/>
    <w:rsid w:val="00F83A04"/>
    <w:rsid w:val="00F871FA"/>
    <w:rsid w:val="00F90889"/>
    <w:rsid w:val="00F910D3"/>
    <w:rsid w:val="00F913EF"/>
    <w:rsid w:val="00F914DF"/>
    <w:rsid w:val="00F9251E"/>
    <w:rsid w:val="00F92AB6"/>
    <w:rsid w:val="00F9449D"/>
    <w:rsid w:val="00F95C15"/>
    <w:rsid w:val="00F96831"/>
    <w:rsid w:val="00F97C98"/>
    <w:rsid w:val="00F97CC2"/>
    <w:rsid w:val="00F97D9F"/>
    <w:rsid w:val="00FA0610"/>
    <w:rsid w:val="00FA1D5D"/>
    <w:rsid w:val="00FA244B"/>
    <w:rsid w:val="00FA3AC8"/>
    <w:rsid w:val="00FA404E"/>
    <w:rsid w:val="00FA525F"/>
    <w:rsid w:val="00FA5D14"/>
    <w:rsid w:val="00FA79C9"/>
    <w:rsid w:val="00FA7BEA"/>
    <w:rsid w:val="00FA7DF4"/>
    <w:rsid w:val="00FA7FBA"/>
    <w:rsid w:val="00FB11B2"/>
    <w:rsid w:val="00FB15B2"/>
    <w:rsid w:val="00FB206F"/>
    <w:rsid w:val="00FB2204"/>
    <w:rsid w:val="00FB2350"/>
    <w:rsid w:val="00FB2645"/>
    <w:rsid w:val="00FB330A"/>
    <w:rsid w:val="00FB411E"/>
    <w:rsid w:val="00FB4141"/>
    <w:rsid w:val="00FB46DF"/>
    <w:rsid w:val="00FB5434"/>
    <w:rsid w:val="00FB62A5"/>
    <w:rsid w:val="00FB7D37"/>
    <w:rsid w:val="00FB7D94"/>
    <w:rsid w:val="00FB7F5D"/>
    <w:rsid w:val="00FC05DA"/>
    <w:rsid w:val="00FC128A"/>
    <w:rsid w:val="00FC18D2"/>
    <w:rsid w:val="00FC24DE"/>
    <w:rsid w:val="00FC2EBE"/>
    <w:rsid w:val="00FC323A"/>
    <w:rsid w:val="00FC4020"/>
    <w:rsid w:val="00FC4258"/>
    <w:rsid w:val="00FC4E9F"/>
    <w:rsid w:val="00FC5D30"/>
    <w:rsid w:val="00FC60B1"/>
    <w:rsid w:val="00FC70B3"/>
    <w:rsid w:val="00FD2610"/>
    <w:rsid w:val="00FD2AF0"/>
    <w:rsid w:val="00FD3DF3"/>
    <w:rsid w:val="00FD4522"/>
    <w:rsid w:val="00FD4643"/>
    <w:rsid w:val="00FD47FC"/>
    <w:rsid w:val="00FD4B3B"/>
    <w:rsid w:val="00FD4B91"/>
    <w:rsid w:val="00FD605D"/>
    <w:rsid w:val="00FD67C0"/>
    <w:rsid w:val="00FD6BB3"/>
    <w:rsid w:val="00FD6E68"/>
    <w:rsid w:val="00FD7775"/>
    <w:rsid w:val="00FE086E"/>
    <w:rsid w:val="00FE0AB1"/>
    <w:rsid w:val="00FE0E92"/>
    <w:rsid w:val="00FE44B4"/>
    <w:rsid w:val="00FE4F84"/>
    <w:rsid w:val="00FF2575"/>
    <w:rsid w:val="00FF2A9F"/>
    <w:rsid w:val="00FF4610"/>
    <w:rsid w:val="00FF471E"/>
    <w:rsid w:val="00FF4DB3"/>
    <w:rsid w:val="00FF4FEB"/>
    <w:rsid w:val="00FF522F"/>
    <w:rsid w:val="00FF6B00"/>
    <w:rsid w:val="00FF6C7D"/>
    <w:rsid w:val="00FF75D5"/>
    <w:rsid w:val="00FF7C69"/>
    <w:rsid w:val="00FF7E25"/>
    <w:rsid w:val="00FF7F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9532BA8-4482-4F49-89AA-DBC1ADB7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1C4"/>
    <w:rPr>
      <w:sz w:val="28"/>
      <w:szCs w:val="28"/>
    </w:rPr>
  </w:style>
  <w:style w:type="paragraph" w:styleId="Heading1">
    <w:name w:val="heading 1"/>
    <w:basedOn w:val="Normal"/>
    <w:next w:val="Normal"/>
    <w:qFormat/>
    <w:rsid w:val="006B228D"/>
    <w:pPr>
      <w:keepNext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6B228D"/>
    <w:pPr>
      <w:keepNext/>
      <w:ind w:left="851" w:firstLine="142"/>
      <w:outlineLvl w:val="1"/>
    </w:pPr>
    <w:rPr>
      <w:sz w:val="32"/>
      <w:szCs w:val="32"/>
    </w:rPr>
  </w:style>
  <w:style w:type="paragraph" w:styleId="Heading3">
    <w:name w:val="heading 3"/>
    <w:basedOn w:val="ListParagraph"/>
    <w:next w:val="Normal"/>
    <w:qFormat/>
    <w:rsid w:val="00A35CB3"/>
    <w:pPr>
      <w:numPr>
        <w:ilvl w:val="1"/>
        <w:numId w:val="10"/>
      </w:numPr>
      <w:spacing w:after="240" w:line="276" w:lineRule="auto"/>
      <w:outlineLvl w:val="2"/>
    </w:pPr>
    <w:rPr>
      <w:rFonts w:ascii="TH Sarabun New" w:hAnsi="TH Sarabun New" w:cs="TH Sarabun New"/>
    </w:rPr>
  </w:style>
  <w:style w:type="paragraph" w:styleId="Heading4">
    <w:name w:val="heading 4"/>
    <w:basedOn w:val="Normal"/>
    <w:next w:val="Normal"/>
    <w:qFormat/>
    <w:rsid w:val="007308C4"/>
    <w:pPr>
      <w:keepNext/>
      <w:tabs>
        <w:tab w:val="left" w:pos="993"/>
      </w:tabs>
      <w:ind w:left="426"/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qFormat/>
    <w:rsid w:val="006B228D"/>
    <w:pPr>
      <w:keepNext/>
      <w:tabs>
        <w:tab w:val="left" w:pos="993"/>
      </w:tabs>
      <w:ind w:left="426"/>
      <w:outlineLvl w:val="4"/>
    </w:pPr>
    <w:rPr>
      <w:i/>
      <w:iCs/>
      <w:sz w:val="32"/>
      <w:szCs w:val="32"/>
    </w:rPr>
  </w:style>
  <w:style w:type="paragraph" w:styleId="Heading6">
    <w:name w:val="heading 6"/>
    <w:basedOn w:val="Normal"/>
    <w:next w:val="Normal"/>
    <w:qFormat/>
    <w:rsid w:val="006B228D"/>
    <w:pPr>
      <w:keepNext/>
      <w:tabs>
        <w:tab w:val="left" w:pos="993"/>
      </w:tabs>
      <w:ind w:left="426" w:firstLine="567"/>
      <w:outlineLvl w:val="5"/>
    </w:pPr>
    <w:rPr>
      <w:sz w:val="32"/>
      <w:szCs w:val="32"/>
    </w:rPr>
  </w:style>
  <w:style w:type="paragraph" w:styleId="Heading7">
    <w:name w:val="heading 7"/>
    <w:basedOn w:val="Normal"/>
    <w:next w:val="Normal"/>
    <w:qFormat/>
    <w:rsid w:val="006B228D"/>
    <w:pPr>
      <w:keepNext/>
      <w:outlineLvl w:val="6"/>
    </w:pPr>
    <w:rPr>
      <w:sz w:val="32"/>
      <w:szCs w:val="32"/>
    </w:rPr>
  </w:style>
  <w:style w:type="paragraph" w:styleId="Heading8">
    <w:name w:val="heading 8"/>
    <w:basedOn w:val="Normal"/>
    <w:next w:val="Normal"/>
    <w:qFormat/>
    <w:rsid w:val="006B228D"/>
    <w:pPr>
      <w:keepNext/>
      <w:tabs>
        <w:tab w:val="left" w:pos="993"/>
      </w:tabs>
      <w:jc w:val="center"/>
      <w:outlineLvl w:val="7"/>
    </w:pPr>
    <w:rPr>
      <w:b/>
      <w:bCs/>
      <w:sz w:val="32"/>
      <w:szCs w:val="32"/>
    </w:rPr>
  </w:style>
  <w:style w:type="paragraph" w:styleId="Heading9">
    <w:name w:val="heading 9"/>
    <w:basedOn w:val="Normal"/>
    <w:next w:val="Normal"/>
    <w:qFormat/>
    <w:rsid w:val="006B228D"/>
    <w:pPr>
      <w:keepNext/>
      <w:tabs>
        <w:tab w:val="left" w:pos="993"/>
      </w:tabs>
      <w:ind w:firstLine="1134"/>
      <w:outlineLvl w:val="8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6B228D"/>
    <w:pPr>
      <w:ind w:left="851"/>
    </w:pPr>
  </w:style>
  <w:style w:type="paragraph" w:styleId="BodyTextIndent2">
    <w:name w:val="Body Text Indent 2"/>
    <w:basedOn w:val="Normal"/>
    <w:rsid w:val="006B228D"/>
    <w:pPr>
      <w:ind w:left="284" w:firstLine="567"/>
    </w:pPr>
    <w:rPr>
      <w:sz w:val="32"/>
      <w:szCs w:val="32"/>
    </w:rPr>
  </w:style>
  <w:style w:type="paragraph" w:styleId="BodyTextIndent3">
    <w:name w:val="Body Text Indent 3"/>
    <w:basedOn w:val="Normal"/>
    <w:rsid w:val="006B228D"/>
    <w:pPr>
      <w:ind w:left="426" w:firstLine="567"/>
    </w:pPr>
    <w:rPr>
      <w:sz w:val="32"/>
      <w:szCs w:val="32"/>
    </w:rPr>
  </w:style>
  <w:style w:type="paragraph" w:styleId="Header">
    <w:name w:val="header"/>
    <w:aliases w:val="h, อักขระ,อักขระ"/>
    <w:basedOn w:val="Normal"/>
    <w:link w:val="HeaderChar"/>
    <w:uiPriority w:val="99"/>
    <w:rsid w:val="006B228D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 Char, อักขระ Char,อักขระ Char"/>
    <w:link w:val="Header"/>
    <w:uiPriority w:val="99"/>
    <w:rsid w:val="00653927"/>
    <w:rPr>
      <w:sz w:val="28"/>
      <w:szCs w:val="28"/>
    </w:rPr>
  </w:style>
  <w:style w:type="paragraph" w:styleId="Footer">
    <w:name w:val="footer"/>
    <w:basedOn w:val="Normal"/>
    <w:link w:val="FooterChar"/>
    <w:rsid w:val="006B228D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rsid w:val="00653927"/>
    <w:rPr>
      <w:sz w:val="28"/>
      <w:szCs w:val="28"/>
    </w:rPr>
  </w:style>
  <w:style w:type="paragraph" w:styleId="DocumentMap">
    <w:name w:val="Document Map"/>
    <w:basedOn w:val="Normal"/>
    <w:semiHidden/>
    <w:rsid w:val="006B228D"/>
    <w:pPr>
      <w:shd w:val="clear" w:color="auto" w:fill="000080"/>
    </w:pPr>
  </w:style>
  <w:style w:type="paragraph" w:styleId="BodyText">
    <w:name w:val="Body Text"/>
    <w:basedOn w:val="Normal"/>
    <w:link w:val="BodyTextChar"/>
    <w:rsid w:val="006B228D"/>
    <w:rPr>
      <w:sz w:val="32"/>
      <w:szCs w:val="32"/>
    </w:rPr>
  </w:style>
  <w:style w:type="character" w:customStyle="1" w:styleId="BodyTextChar">
    <w:name w:val="Body Text Char"/>
    <w:link w:val="BodyText"/>
    <w:rsid w:val="004D7C3F"/>
    <w:rPr>
      <w:sz w:val="32"/>
      <w:szCs w:val="32"/>
    </w:rPr>
  </w:style>
  <w:style w:type="paragraph" w:styleId="Title">
    <w:name w:val="Title"/>
    <w:basedOn w:val="Normal"/>
    <w:qFormat/>
    <w:rsid w:val="006B22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FFFFFF"/>
      <w:jc w:val="center"/>
    </w:pPr>
    <w:rPr>
      <w:b/>
      <w:bCs/>
      <w:sz w:val="36"/>
      <w:szCs w:val="36"/>
    </w:rPr>
  </w:style>
  <w:style w:type="character" w:styleId="PageNumber">
    <w:name w:val="page number"/>
    <w:basedOn w:val="DefaultParagraphFont"/>
    <w:rsid w:val="006B228D"/>
  </w:style>
  <w:style w:type="paragraph" w:styleId="Subtitle">
    <w:name w:val="Subtitle"/>
    <w:basedOn w:val="Normal"/>
    <w:qFormat/>
    <w:rsid w:val="006B228D"/>
    <w:pPr>
      <w:tabs>
        <w:tab w:val="left" w:pos="7200"/>
      </w:tabs>
      <w:jc w:val="both"/>
    </w:pPr>
    <w:rPr>
      <w:b/>
      <w:bCs/>
      <w:sz w:val="36"/>
      <w:szCs w:val="36"/>
      <w:lang w:val="th-TH"/>
    </w:rPr>
  </w:style>
  <w:style w:type="table" w:styleId="TableGrid">
    <w:name w:val="Table Grid"/>
    <w:basedOn w:val="TableNormal"/>
    <w:rsid w:val="00E613D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à¹×éÍàÃ×èÍ§"/>
    <w:basedOn w:val="Normal"/>
    <w:rsid w:val="00607A52"/>
    <w:pPr>
      <w:ind w:right="386"/>
    </w:pPr>
    <w:rPr>
      <w:rFonts w:ascii="Times New Roman" w:eastAsia="Times New Roman" w:hAnsi="Times New Roman" w:cs="Cordia New"/>
    </w:rPr>
  </w:style>
  <w:style w:type="paragraph" w:styleId="BlockText">
    <w:name w:val="Block Text"/>
    <w:basedOn w:val="Normal"/>
    <w:rsid w:val="00607A52"/>
    <w:pPr>
      <w:tabs>
        <w:tab w:val="left" w:pos="-2410"/>
        <w:tab w:val="left" w:pos="1134"/>
        <w:tab w:val="left" w:pos="1701"/>
        <w:tab w:val="left" w:pos="1985"/>
      </w:tabs>
      <w:ind w:left="1560" w:right="-99" w:hanging="142"/>
    </w:pPr>
    <w:rPr>
      <w:rFonts w:ascii="Angsana New" w:eastAsia="Angsana New"/>
      <w:snapToGrid w:val="0"/>
      <w:color w:val="000000"/>
      <w:sz w:val="32"/>
      <w:szCs w:val="32"/>
      <w:lang w:eastAsia="th-TH"/>
    </w:rPr>
  </w:style>
  <w:style w:type="paragraph" w:styleId="BodyText2">
    <w:name w:val="Body Text 2"/>
    <w:basedOn w:val="Normal"/>
    <w:rsid w:val="00607A52"/>
    <w:rPr>
      <w:rFonts w:ascii="Angsana New"/>
      <w:sz w:val="32"/>
      <w:szCs w:val="32"/>
    </w:rPr>
  </w:style>
  <w:style w:type="paragraph" w:customStyle="1" w:styleId="Default">
    <w:name w:val="Default"/>
    <w:rsid w:val="00607A52"/>
    <w:pPr>
      <w:autoSpaceDE w:val="0"/>
      <w:autoSpaceDN w:val="0"/>
      <w:adjustRightInd w:val="0"/>
    </w:pPr>
    <w:rPr>
      <w:rFonts w:ascii="Angsana New" w:eastAsia="SimSun" w:hAnsi="Angsana New"/>
      <w:color w:val="000000"/>
      <w:sz w:val="24"/>
      <w:szCs w:val="24"/>
      <w:lang w:eastAsia="zh-CN"/>
    </w:rPr>
  </w:style>
  <w:style w:type="paragraph" w:customStyle="1" w:styleId="Heading11">
    <w:name w:val="Heading 11"/>
    <w:basedOn w:val="Default"/>
    <w:next w:val="Default"/>
    <w:rsid w:val="00607A52"/>
    <w:rPr>
      <w:color w:val="auto"/>
    </w:rPr>
  </w:style>
  <w:style w:type="paragraph" w:customStyle="1" w:styleId="a0">
    <w:name w:val="??????????"/>
    <w:basedOn w:val="Default"/>
    <w:next w:val="Default"/>
    <w:rsid w:val="00607A52"/>
    <w:rPr>
      <w:color w:val="auto"/>
    </w:rPr>
  </w:style>
  <w:style w:type="paragraph" w:styleId="PlainText">
    <w:name w:val="Plain Text"/>
    <w:basedOn w:val="Normal"/>
    <w:rsid w:val="00187913"/>
    <w:rPr>
      <w:rFonts w:cs="Cordia New"/>
    </w:rPr>
  </w:style>
  <w:style w:type="paragraph" w:styleId="BalloonText">
    <w:name w:val="Balloon Text"/>
    <w:basedOn w:val="Normal"/>
    <w:semiHidden/>
    <w:rsid w:val="004417D4"/>
    <w:rPr>
      <w:rFonts w:ascii="Tahoma" w:hAnsi="Tahoma"/>
      <w:sz w:val="16"/>
      <w:szCs w:val="18"/>
    </w:rPr>
  </w:style>
  <w:style w:type="table" w:styleId="TableContemporary">
    <w:name w:val="Table Contemporary"/>
    <w:basedOn w:val="TableNormal"/>
    <w:rsid w:val="00700D0F"/>
    <w:rPr>
      <w:rFonts w:ascii="Times New Roman" w:eastAsia="Times New Roman" w:hAnsi="Times New Roma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Hyperlink">
    <w:name w:val="Hyperlink"/>
    <w:rsid w:val="009F65C0"/>
    <w:rPr>
      <w:color w:val="0000FF"/>
      <w:u w:val="single"/>
      <w:lang w:bidi="th-TH"/>
    </w:rPr>
  </w:style>
  <w:style w:type="paragraph" w:customStyle="1" w:styleId="h3">
    <w:name w:val="h3"/>
    <w:basedOn w:val="Normal"/>
    <w:rsid w:val="009F65C0"/>
    <w:pPr>
      <w:tabs>
        <w:tab w:val="left" w:pos="720"/>
      </w:tabs>
      <w:spacing w:before="120"/>
    </w:pPr>
    <w:rPr>
      <w:rFonts w:ascii="AngsanaUPC" w:eastAsia="Times New Roman" w:hAnsi="AngsanaUPC" w:cs="AngsanaUPC"/>
      <w:b/>
      <w:bCs/>
      <w:sz w:val="32"/>
      <w:szCs w:val="32"/>
    </w:rPr>
  </w:style>
  <w:style w:type="table" w:styleId="TableColumns4">
    <w:name w:val="Table Columns 4"/>
    <w:basedOn w:val="TableNormal"/>
    <w:rsid w:val="003D5BA8"/>
    <w:rPr>
      <w:rFonts w:ascii="Times New Roman" w:eastAsia="Times New Roman" w:hAnsi="Times New Roma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paragraph" w:customStyle="1" w:styleId="PageName">
    <w:name w:val="_Page_Name"/>
    <w:basedOn w:val="Normal"/>
    <w:rsid w:val="00C92831"/>
    <w:pPr>
      <w:spacing w:line="240" w:lineRule="atLeast"/>
      <w:jc w:val="center"/>
    </w:pPr>
    <w:rPr>
      <w:rFonts w:eastAsia="Times New Roman" w:cs="Cordia New"/>
      <w:b/>
      <w:bCs/>
      <w:sz w:val="40"/>
      <w:szCs w:val="40"/>
    </w:rPr>
  </w:style>
  <w:style w:type="paragraph" w:customStyle="1" w:styleId="StyleStyle9ptBoldBefore2ptAfter2ptNotBold">
    <w:name w:val="Style Style 9 pt Bold Before:  2 pt After:  2 pt + Not Bold"/>
    <w:basedOn w:val="Normal"/>
    <w:uiPriority w:val="99"/>
    <w:rsid w:val="009E57EF"/>
    <w:pPr>
      <w:numPr>
        <w:numId w:val="1"/>
      </w:numPr>
    </w:pPr>
    <w:rPr>
      <w:rFonts w:ascii="Times New Roman" w:eastAsia="Times New Roman" w:hAnsi="Times New Roman"/>
      <w:sz w:val="24"/>
      <w:szCs w:val="24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B3373E"/>
    <w:pPr>
      <w:ind w:left="720"/>
      <w:contextualSpacing/>
    </w:pPr>
    <w:rPr>
      <w:szCs w:val="35"/>
    </w:rPr>
  </w:style>
  <w:style w:type="character" w:customStyle="1" w:styleId="apple-converted-space">
    <w:name w:val="apple-converted-space"/>
    <w:basedOn w:val="DefaultParagraphFont"/>
    <w:rsid w:val="00620A3D"/>
  </w:style>
  <w:style w:type="paragraph" w:customStyle="1" w:styleId="prj0">
    <w:name w:val="prj0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eastAsia="Times New Roman" w:cs="Cordia New"/>
      <w:sz w:val="20"/>
      <w:szCs w:val="20"/>
    </w:rPr>
  </w:style>
  <w:style w:type="paragraph" w:customStyle="1" w:styleId="prj1">
    <w:name w:val="prj1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TH SarabunPSK" w:eastAsia="Times New Roman" w:hAnsi="TH SarabunPSK" w:cs="TH SarabunPSK"/>
      <w:sz w:val="26"/>
      <w:szCs w:val="26"/>
    </w:rPr>
  </w:style>
  <w:style w:type="paragraph" w:customStyle="1" w:styleId="NIDAHeader1">
    <w:name w:val="NIDA Header 1"/>
    <w:basedOn w:val="Normal"/>
    <w:link w:val="NIDAHeader1Char"/>
    <w:qFormat/>
    <w:rsid w:val="00270617"/>
    <w:pPr>
      <w:numPr>
        <w:numId w:val="2"/>
      </w:numPr>
      <w:outlineLvl w:val="0"/>
    </w:pPr>
    <w:rPr>
      <w:rFonts w:ascii="Browallia New" w:eastAsia="Times New Roman" w:hAnsi="Browallia New" w:cs="Browallia New"/>
      <w:b/>
      <w:bCs/>
      <w:sz w:val="32"/>
      <w:szCs w:val="32"/>
    </w:rPr>
  </w:style>
  <w:style w:type="character" w:customStyle="1" w:styleId="NIDAHeader1Char">
    <w:name w:val="NIDA Header 1 Char"/>
    <w:link w:val="NIDAHeader1"/>
    <w:rsid w:val="00270617"/>
    <w:rPr>
      <w:rFonts w:ascii="Browallia New" w:eastAsia="Times New Roman" w:hAnsi="Browallia New" w:cs="Browallia New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6F7C27"/>
    <w:rPr>
      <w:rFonts w:asciiTheme="minorHAnsi" w:eastAsiaTheme="minorEastAsia" w:hAnsiTheme="minorHAnsi" w:cstheme="minorBidi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F7C27"/>
    <w:rPr>
      <w:rFonts w:asciiTheme="minorHAnsi" w:eastAsiaTheme="minorEastAsia" w:hAnsiTheme="minorHAnsi" w:cstheme="minorBidi"/>
      <w:sz w:val="22"/>
      <w:szCs w:val="28"/>
    </w:rPr>
  </w:style>
  <w:style w:type="paragraph" w:customStyle="1" w:styleId="THHeading16">
    <w:name w:val="TH Heading16"/>
    <w:basedOn w:val="Heading1"/>
    <w:link w:val="THHeading16Char"/>
    <w:autoRedefine/>
    <w:qFormat/>
    <w:rsid w:val="00240C80"/>
    <w:pPr>
      <w:keepNext w:val="0"/>
      <w:spacing w:before="100" w:beforeAutospacing="1" w:after="100" w:afterAutospacing="1" w:line="276" w:lineRule="auto"/>
      <w:jc w:val="center"/>
    </w:pPr>
    <w:rPr>
      <w:rFonts w:ascii="TH Sarabun New" w:eastAsia="Times New Roman" w:hAnsi="TH Sarabun New" w:cs="TH Sarabun New"/>
      <w:kern w:val="36"/>
      <w:sz w:val="36"/>
      <w:szCs w:val="36"/>
    </w:rPr>
  </w:style>
  <w:style w:type="character" w:customStyle="1" w:styleId="THHeading16Char">
    <w:name w:val="TH Heading16 Char"/>
    <w:basedOn w:val="DefaultParagraphFont"/>
    <w:link w:val="THHeading16"/>
    <w:rsid w:val="00240C80"/>
    <w:rPr>
      <w:rFonts w:ascii="TH Sarabun New" w:eastAsia="Times New Roman" w:hAnsi="TH Sarabun New" w:cs="TH Sarabun New"/>
      <w:b/>
      <w:bCs/>
      <w:kern w:val="36"/>
      <w:sz w:val="36"/>
      <w:szCs w:val="36"/>
    </w:rPr>
  </w:style>
  <w:style w:type="paragraph" w:styleId="Caption">
    <w:name w:val="caption"/>
    <w:basedOn w:val="Normal"/>
    <w:next w:val="Normal"/>
    <w:unhideWhenUsed/>
    <w:qFormat/>
    <w:rsid w:val="00C77889"/>
    <w:pPr>
      <w:spacing w:before="240" w:after="200"/>
      <w:jc w:val="center"/>
    </w:pPr>
    <w:rPr>
      <w:rFonts w:ascii="TH Sarabun New" w:hAnsi="TH Sarabun New" w:cs="TH Sarabun New"/>
      <w:sz w:val="32"/>
      <w:szCs w:val="32"/>
    </w:rPr>
  </w:style>
  <w:style w:type="numbering" w:customStyle="1" w:styleId="Style1">
    <w:name w:val="Style1"/>
    <w:uiPriority w:val="99"/>
    <w:rsid w:val="00312EF4"/>
    <w:pPr>
      <w:numPr>
        <w:numId w:val="5"/>
      </w:numPr>
    </w:pPr>
  </w:style>
  <w:style w:type="numbering" w:customStyle="1" w:styleId="Style2">
    <w:name w:val="Style2"/>
    <w:uiPriority w:val="99"/>
    <w:rsid w:val="007308C4"/>
    <w:pPr>
      <w:numPr>
        <w:numId w:val="7"/>
      </w:numPr>
    </w:pPr>
  </w:style>
  <w:style w:type="numbering" w:customStyle="1" w:styleId="Style3">
    <w:name w:val="Style3"/>
    <w:uiPriority w:val="99"/>
    <w:rsid w:val="00E225E8"/>
    <w:pPr>
      <w:numPr>
        <w:numId w:val="9"/>
      </w:numPr>
    </w:pPr>
  </w:style>
  <w:style w:type="paragraph" w:customStyle="1" w:styleId="Sublevel3">
    <w:name w:val="Sub_level3"/>
    <w:basedOn w:val="Heading4"/>
    <w:link w:val="Sublevel3Char"/>
    <w:qFormat/>
    <w:rsid w:val="0056546C"/>
    <w:pPr>
      <w:numPr>
        <w:numId w:val="31"/>
      </w:numPr>
      <w:spacing w:after="240"/>
      <w:ind w:left="1560"/>
    </w:pPr>
    <w:rPr>
      <w:rFonts w:ascii="TH Sarabun New" w:hAnsi="TH Sarabun New" w:cs="TH Sarabun New"/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6546C"/>
    <w:rPr>
      <w:sz w:val="28"/>
      <w:szCs w:val="35"/>
    </w:rPr>
  </w:style>
  <w:style w:type="character" w:customStyle="1" w:styleId="Sublevel3Char">
    <w:name w:val="Sub_level3 Char"/>
    <w:basedOn w:val="ListParagraphChar"/>
    <w:link w:val="Sublevel3"/>
    <w:rsid w:val="0056546C"/>
    <w:rPr>
      <w:rFonts w:ascii="TH Sarabun New" w:hAnsi="TH Sarabun New" w:cs="TH Sarabun New"/>
      <w:b/>
      <w:bCs/>
      <w:sz w:val="32"/>
      <w:szCs w:val="32"/>
    </w:rPr>
  </w:style>
  <w:style w:type="paragraph" w:styleId="List3">
    <w:name w:val="List 3"/>
    <w:basedOn w:val="Normal"/>
    <w:semiHidden/>
    <w:unhideWhenUsed/>
    <w:rsid w:val="0056546C"/>
    <w:pPr>
      <w:ind w:left="849" w:hanging="283"/>
      <w:contextualSpacing/>
    </w:pPr>
    <w:rPr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7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6.vsdx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header" Target="header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MS\CMMI\2Testing\YIT_TMP_TSTPL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59004E-630A-4281-9FF3-374FDB965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YIT_TMP_TSTPLN</Template>
  <TotalTime>324</TotalTime>
  <Pages>16</Pages>
  <Words>1599</Words>
  <Characters>9117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User Document Manual</vt:lpstr>
      <vt:lpstr>User Document Manual</vt:lpstr>
    </vt:vector>
  </TitlesOfParts>
  <Company>thailand</Company>
  <LinksUpToDate>false</LinksUpToDate>
  <CharactersWithSpaces>10695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Document Manual</dc:title>
  <dc:creator>Pichit</dc:creator>
  <cp:lastModifiedBy>Cherry</cp:lastModifiedBy>
  <cp:revision>58</cp:revision>
  <cp:lastPrinted>2015-02-12T21:55:00Z</cp:lastPrinted>
  <dcterms:created xsi:type="dcterms:W3CDTF">2015-03-26T09:01:00Z</dcterms:created>
  <dcterms:modified xsi:type="dcterms:W3CDTF">2015-03-27T07:21:00Z</dcterms:modified>
</cp:coreProperties>
</file>