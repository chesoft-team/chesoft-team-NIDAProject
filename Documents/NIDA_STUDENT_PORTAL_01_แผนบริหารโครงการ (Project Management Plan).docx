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5217" w:rsidRDefault="00F33D8C" w:rsidP="005C39D7">
      <w:pPr>
        <w:jc w:val="right"/>
        <w:rPr>
          <w:rFonts w:ascii="TH SarabunPSK" w:hAnsi="TH SarabunPSK" w:cs="TH SarabunPSK"/>
          <w:b/>
          <w:bCs/>
          <w:i/>
          <w:iCs/>
          <w:sz w:val="72"/>
          <w:szCs w:val="72"/>
        </w:rPr>
      </w:pPr>
      <w:bookmarkStart w:id="0" w:name="_Toc320114306"/>
      <w:bookmarkStart w:id="1" w:name="_Toc344284038"/>
      <w:r w:rsidRPr="00F33D8C">
        <w:rPr>
          <w:rFonts w:ascii="TH SarabunPSK" w:hAnsi="TH SarabunPSK" w:cs="TH SarabunPSK"/>
          <w:b/>
          <w:bCs/>
          <w:i/>
          <w:iCs/>
          <w:sz w:val="72"/>
          <w:szCs w:val="72"/>
          <w:cs/>
        </w:rPr>
        <w:t>โครงการพัฒนาสถาบันบัณฑิตพัฒนบริหารศาสตร์</w:t>
      </w:r>
      <w:bookmarkEnd w:id="0"/>
      <w:bookmarkEnd w:id="1"/>
      <w:r w:rsidRPr="00F33D8C">
        <w:rPr>
          <w:rFonts w:ascii="TH SarabunPSK" w:hAnsi="TH SarabunPSK" w:cs="TH SarabunPSK" w:hint="cs"/>
          <w:b/>
          <w:bCs/>
          <w:i/>
          <w:iCs/>
          <w:sz w:val="72"/>
          <w:szCs w:val="72"/>
          <w:cs/>
        </w:rPr>
        <w:br/>
      </w:r>
      <w:r w:rsidRPr="00F33D8C">
        <w:rPr>
          <w:rFonts w:ascii="TH SarabunPSK" w:hAnsi="TH SarabunPSK" w:cs="TH SarabunPSK"/>
          <w:b/>
          <w:bCs/>
          <w:i/>
          <w:iCs/>
          <w:sz w:val="72"/>
          <w:szCs w:val="72"/>
          <w:cs/>
        </w:rPr>
        <w:t>เพื่อเป็นสถาบันการศึกษาระดับมาตรฐานโลก</w:t>
      </w:r>
    </w:p>
    <w:p w:rsidR="00FD4522" w:rsidRPr="00F33D8C" w:rsidRDefault="00FD4522" w:rsidP="005C39D7">
      <w:pPr>
        <w:jc w:val="right"/>
        <w:rPr>
          <w:rFonts w:ascii="TH SarabunPSK" w:hAnsi="TH SarabunPSK" w:cs="TH SarabunPSK"/>
          <w:b/>
          <w:bCs/>
          <w:i/>
          <w:iCs/>
          <w:sz w:val="72"/>
          <w:szCs w:val="72"/>
        </w:rPr>
      </w:pPr>
      <w:r>
        <w:rPr>
          <w:rFonts w:ascii="TH SarabunPSK" w:hAnsi="TH SarabunPSK" w:cs="TH SarabunPSK"/>
          <w:b/>
          <w:bCs/>
          <w:i/>
          <w:iCs/>
          <w:sz w:val="72"/>
          <w:szCs w:val="72"/>
        </w:rPr>
        <w:t>(Student Portal)</w:t>
      </w:r>
    </w:p>
    <w:p w:rsidR="00095BFE" w:rsidRPr="008574BA" w:rsidRDefault="00095BFE" w:rsidP="00015213">
      <w:pPr>
        <w:jc w:val="right"/>
        <w:rPr>
          <w:rFonts w:ascii="TH SarabunPSK" w:hAnsi="TH SarabunPSK" w:cs="TH SarabunPSK"/>
          <w:b/>
          <w:bCs/>
          <w:sz w:val="52"/>
          <w:szCs w:val="52"/>
        </w:rPr>
      </w:pPr>
    </w:p>
    <w:p w:rsidR="00C402E4" w:rsidRPr="00F33D8C" w:rsidRDefault="00C402E4" w:rsidP="00C402E4">
      <w:pPr>
        <w:jc w:val="right"/>
        <w:rPr>
          <w:rFonts w:ascii="TH SarabunPSK" w:hAnsi="TH SarabunPSK" w:cs="TH SarabunPSK"/>
          <w:b/>
          <w:bCs/>
          <w:i/>
          <w:iCs/>
          <w:sz w:val="72"/>
          <w:szCs w:val="72"/>
        </w:rPr>
      </w:pPr>
      <w:r w:rsidRPr="0013626E">
        <w:rPr>
          <w:rFonts w:ascii="TH SarabunPSK" w:hAnsi="TH SarabunPSK" w:cs="TH SarabunPSK"/>
          <w:b/>
          <w:bCs/>
          <w:i/>
          <w:iCs/>
          <w:sz w:val="72"/>
          <w:szCs w:val="72"/>
          <w:cs/>
        </w:rPr>
        <w:t>สัญญาเลขที่ 27-2558</w:t>
      </w:r>
    </w:p>
    <w:p w:rsidR="00C402E4" w:rsidRPr="008574BA" w:rsidRDefault="00C402E4" w:rsidP="00015213">
      <w:pPr>
        <w:jc w:val="right"/>
        <w:rPr>
          <w:rFonts w:ascii="TH SarabunPSK" w:hAnsi="TH SarabunPSK" w:cs="TH SarabunPSK"/>
          <w:b/>
          <w:bCs/>
          <w:sz w:val="52"/>
          <w:szCs w:val="52"/>
        </w:rPr>
      </w:pPr>
    </w:p>
    <w:p w:rsidR="008574BA" w:rsidRDefault="008574BA" w:rsidP="0056578E">
      <w:pPr>
        <w:jc w:val="right"/>
        <w:rPr>
          <w:rFonts w:ascii="TH SarabunPSK" w:hAnsi="TH SarabunPSK" w:cs="TH SarabunPSK"/>
          <w:b/>
          <w:bCs/>
          <w:i/>
          <w:iCs/>
          <w:sz w:val="72"/>
          <w:szCs w:val="72"/>
        </w:rPr>
      </w:pPr>
      <w:r w:rsidRPr="008574BA">
        <w:rPr>
          <w:rFonts w:ascii="TH SarabunPSK" w:hAnsi="TH SarabunPSK" w:cs="TH SarabunPSK"/>
          <w:b/>
          <w:bCs/>
          <w:i/>
          <w:iCs/>
          <w:sz w:val="72"/>
          <w:szCs w:val="72"/>
          <w:cs/>
        </w:rPr>
        <w:t xml:space="preserve">แผนบริหารโครงการ </w:t>
      </w:r>
    </w:p>
    <w:p w:rsidR="008574BA" w:rsidRDefault="008574BA" w:rsidP="0056578E">
      <w:pPr>
        <w:jc w:val="right"/>
        <w:rPr>
          <w:rFonts w:ascii="TH SarabunPSK" w:hAnsi="TH SarabunPSK" w:cs="TH SarabunPSK"/>
          <w:b/>
          <w:bCs/>
          <w:i/>
          <w:iCs/>
          <w:sz w:val="72"/>
          <w:szCs w:val="72"/>
        </w:rPr>
      </w:pPr>
      <w:r w:rsidRPr="008574BA">
        <w:rPr>
          <w:rFonts w:ascii="TH SarabunPSK" w:hAnsi="TH SarabunPSK" w:cs="TH SarabunPSK"/>
          <w:b/>
          <w:bCs/>
          <w:i/>
          <w:iCs/>
          <w:sz w:val="72"/>
          <w:szCs w:val="72"/>
          <w:cs/>
        </w:rPr>
        <w:t>(</w:t>
      </w:r>
      <w:r w:rsidRPr="008574BA">
        <w:rPr>
          <w:rFonts w:ascii="TH SarabunPSK" w:hAnsi="TH SarabunPSK" w:cs="TH SarabunPSK"/>
          <w:b/>
          <w:bCs/>
          <w:i/>
          <w:iCs/>
          <w:sz w:val="72"/>
          <w:szCs w:val="72"/>
        </w:rPr>
        <w:t>Project Management Plan)</w:t>
      </w:r>
    </w:p>
    <w:p w:rsidR="0056578E" w:rsidRPr="004D421A" w:rsidRDefault="008574BA" w:rsidP="0056578E">
      <w:pPr>
        <w:jc w:val="right"/>
        <w:rPr>
          <w:rFonts w:ascii="TH SarabunPSK" w:hAnsi="TH SarabunPSK" w:cs="TH SarabunPSK"/>
          <w:b/>
          <w:bCs/>
          <w:color w:val="333333"/>
          <w:sz w:val="52"/>
          <w:szCs w:val="52"/>
        </w:rPr>
      </w:pPr>
      <w:r>
        <w:rPr>
          <w:rFonts w:ascii="TH SarabunPSK" w:hAnsi="TH SarabunPSK" w:cs="TH SarabunPSK"/>
          <w:b/>
          <w:bCs/>
          <w:color w:val="333333"/>
          <w:sz w:val="52"/>
          <w:szCs w:val="52"/>
        </w:rPr>
        <w:t xml:space="preserve"> </w:t>
      </w:r>
      <w:r w:rsidR="00C402E4">
        <w:rPr>
          <w:rFonts w:ascii="TH SarabunPSK" w:hAnsi="TH SarabunPSK" w:cs="TH SarabunPSK"/>
          <w:b/>
          <w:bCs/>
          <w:color w:val="333333"/>
          <w:sz w:val="52"/>
          <w:szCs w:val="52"/>
        </w:rPr>
        <w:t>Version 2</w:t>
      </w:r>
      <w:r w:rsidR="008B3397">
        <w:rPr>
          <w:rFonts w:ascii="TH SarabunPSK" w:hAnsi="TH SarabunPSK" w:cs="TH SarabunPSK"/>
          <w:b/>
          <w:bCs/>
          <w:color w:val="333333"/>
          <w:sz w:val="52"/>
          <w:szCs w:val="52"/>
        </w:rPr>
        <w:t>.0</w:t>
      </w:r>
    </w:p>
    <w:p w:rsidR="00015213" w:rsidRDefault="00015213" w:rsidP="00015213">
      <w:pPr>
        <w:rPr>
          <w:rFonts w:cs="Cordia New"/>
          <w:b/>
          <w:bCs/>
          <w:color w:val="333333"/>
          <w:sz w:val="44"/>
          <w:szCs w:val="44"/>
        </w:rPr>
      </w:pPr>
    </w:p>
    <w:p w:rsidR="00015213" w:rsidRPr="00FD47FC" w:rsidRDefault="00015213" w:rsidP="005F7AF5">
      <w:pPr>
        <w:rPr>
          <w:rFonts w:cs="Cordia New"/>
          <w:sz w:val="96"/>
          <w:szCs w:val="96"/>
        </w:rPr>
        <w:sectPr w:rsidR="00015213" w:rsidRPr="00FD47FC" w:rsidSect="00C71DFB">
          <w:headerReference w:type="default" r:id="rId9"/>
          <w:footerReference w:type="even" r:id="rId10"/>
          <w:footerReference w:type="default" r:id="rId11"/>
          <w:pgSz w:w="11907" w:h="16840" w:code="9"/>
          <w:pgMar w:top="3686" w:right="737" w:bottom="737" w:left="737" w:header="425" w:footer="760" w:gutter="0"/>
          <w:cols w:space="720"/>
          <w:docGrid w:linePitch="381"/>
        </w:sectPr>
      </w:pPr>
    </w:p>
    <w:p w:rsidR="0009793D" w:rsidRPr="004D421A" w:rsidRDefault="0009793D" w:rsidP="0009793D">
      <w:pPr>
        <w:pStyle w:val="PageName"/>
        <w:rPr>
          <w:rFonts w:ascii="TH SarabunPSK" w:hAnsi="TH SarabunPSK" w:cs="TH SarabunPSK"/>
          <w:sz w:val="36"/>
          <w:szCs w:val="36"/>
        </w:rPr>
      </w:pPr>
      <w:r w:rsidRPr="004D421A">
        <w:rPr>
          <w:rFonts w:ascii="TH SarabunPSK" w:hAnsi="TH SarabunPSK" w:cs="TH SarabunPSK"/>
          <w:sz w:val="36"/>
          <w:szCs w:val="36"/>
        </w:rPr>
        <w:lastRenderedPageBreak/>
        <w:t>Document Control Page</w:t>
      </w:r>
    </w:p>
    <w:p w:rsidR="0009793D" w:rsidRPr="004D421A" w:rsidRDefault="0009793D" w:rsidP="0009793D">
      <w:pPr>
        <w:rPr>
          <w:rFonts w:ascii="TH SarabunPSK" w:hAnsi="TH SarabunPSK" w:cs="TH SarabunPSK"/>
          <w:sz w:val="32"/>
          <w:szCs w:val="32"/>
        </w:rPr>
      </w:pPr>
    </w:p>
    <w:tbl>
      <w:tblPr>
        <w:tblW w:w="9815" w:type="dxa"/>
        <w:jc w:val="center"/>
        <w:tblLayout w:type="fixed"/>
        <w:tblLook w:val="0000" w:firstRow="0" w:lastRow="0" w:firstColumn="0" w:lastColumn="0" w:noHBand="0" w:noVBand="0"/>
      </w:tblPr>
      <w:tblGrid>
        <w:gridCol w:w="1394"/>
        <w:gridCol w:w="252"/>
        <w:gridCol w:w="8169"/>
      </w:tblGrid>
      <w:tr w:rsidR="0009793D" w:rsidRPr="004D421A" w:rsidTr="0009379C">
        <w:trPr>
          <w:jc w:val="center"/>
        </w:trPr>
        <w:tc>
          <w:tcPr>
            <w:tcW w:w="1394" w:type="dxa"/>
            <w:vAlign w:val="center"/>
          </w:tcPr>
          <w:p w:rsidR="0009793D" w:rsidRPr="004D421A" w:rsidRDefault="0009793D" w:rsidP="0009379C">
            <w:pPr>
              <w:ind w:left="-8" w:firstLine="8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D421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File Name</w:t>
            </w:r>
          </w:p>
        </w:tc>
        <w:tc>
          <w:tcPr>
            <w:tcW w:w="252" w:type="dxa"/>
            <w:vAlign w:val="center"/>
          </w:tcPr>
          <w:p w:rsidR="0009793D" w:rsidRPr="004D421A" w:rsidRDefault="0009793D" w:rsidP="0009379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D421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8169" w:type="dxa"/>
            <w:vAlign w:val="center"/>
          </w:tcPr>
          <w:p w:rsidR="0009793D" w:rsidRPr="001D00FC" w:rsidRDefault="00CE1D97" w:rsidP="008574BA">
            <w:pPr>
              <w:pStyle w:val="Footer"/>
              <w:tabs>
                <w:tab w:val="clear" w:pos="4153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NIDA</w:t>
            </w:r>
            <w:r w:rsidR="00FB206F" w:rsidRPr="001D00FC"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="00FD4522">
              <w:rPr>
                <w:rFonts w:ascii="TH SarabunPSK" w:hAnsi="TH SarabunPSK" w:cs="TH SarabunPSK"/>
                <w:sz w:val="32"/>
                <w:szCs w:val="32"/>
              </w:rPr>
              <w:t>STUDENT_PORTAL_</w:t>
            </w:r>
            <w:r w:rsidR="00C402E4">
              <w:rPr>
                <w:rFonts w:ascii="TH SarabunPSK" w:hAnsi="TH SarabunPSK" w:cs="TH SarabunPSK"/>
                <w:sz w:val="32"/>
                <w:szCs w:val="32"/>
              </w:rPr>
              <w:t>01_</w:t>
            </w:r>
            <w:r w:rsidR="008574BA" w:rsidRPr="008574BA">
              <w:rPr>
                <w:rFonts w:ascii="TH SarabunPSK" w:hAnsi="TH SarabunPSK" w:cs="TH SarabunPSK"/>
                <w:sz w:val="32"/>
                <w:szCs w:val="32"/>
                <w:cs/>
              </w:rPr>
              <w:t>แผนบริหารโครงการ (</w:t>
            </w:r>
            <w:r w:rsidR="008574BA" w:rsidRPr="008574BA">
              <w:rPr>
                <w:rFonts w:ascii="TH SarabunPSK" w:hAnsi="TH SarabunPSK" w:cs="TH SarabunPSK"/>
                <w:sz w:val="32"/>
                <w:szCs w:val="32"/>
              </w:rPr>
              <w:t>Project Management Plan)</w:t>
            </w:r>
          </w:p>
        </w:tc>
      </w:tr>
    </w:tbl>
    <w:p w:rsidR="0009793D" w:rsidRPr="004D421A" w:rsidRDefault="0009793D" w:rsidP="0009793D">
      <w:pPr>
        <w:rPr>
          <w:rFonts w:ascii="TH SarabunPSK" w:hAnsi="TH SarabunPSK" w:cs="TH SarabunPSK"/>
          <w:sz w:val="32"/>
          <w:szCs w:val="32"/>
        </w:rPr>
      </w:pPr>
    </w:p>
    <w:tbl>
      <w:tblPr>
        <w:tblW w:w="9639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134"/>
        <w:gridCol w:w="3546"/>
        <w:gridCol w:w="1350"/>
        <w:gridCol w:w="1440"/>
        <w:gridCol w:w="1260"/>
        <w:gridCol w:w="909"/>
      </w:tblGrid>
      <w:tr w:rsidR="0009793D" w:rsidRPr="004D421A" w:rsidTr="000E2E92">
        <w:trPr>
          <w:tblHeader/>
        </w:trPr>
        <w:tc>
          <w:tcPr>
            <w:tcW w:w="1134" w:type="dxa"/>
            <w:shd w:val="clear" w:color="auto" w:fill="E0E0E0"/>
            <w:vAlign w:val="center"/>
          </w:tcPr>
          <w:p w:rsidR="0009793D" w:rsidRPr="004D421A" w:rsidRDefault="0009793D" w:rsidP="0009379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D421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Version</w:t>
            </w:r>
          </w:p>
        </w:tc>
        <w:tc>
          <w:tcPr>
            <w:tcW w:w="3546" w:type="dxa"/>
            <w:shd w:val="clear" w:color="auto" w:fill="E0E0E0"/>
            <w:vAlign w:val="center"/>
          </w:tcPr>
          <w:p w:rsidR="0009793D" w:rsidRPr="004D421A" w:rsidRDefault="0009793D" w:rsidP="0009379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D421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Change Description</w:t>
            </w:r>
          </w:p>
        </w:tc>
        <w:tc>
          <w:tcPr>
            <w:tcW w:w="1350" w:type="dxa"/>
            <w:shd w:val="clear" w:color="auto" w:fill="E0E0E0"/>
            <w:vAlign w:val="center"/>
          </w:tcPr>
          <w:p w:rsidR="0009793D" w:rsidRPr="004D421A" w:rsidRDefault="0009793D" w:rsidP="0009379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D421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Performed</w:t>
            </w:r>
          </w:p>
          <w:p w:rsidR="0009793D" w:rsidRPr="004D421A" w:rsidRDefault="0009793D" w:rsidP="0009379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D421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by / Date</w:t>
            </w:r>
          </w:p>
        </w:tc>
        <w:tc>
          <w:tcPr>
            <w:tcW w:w="1440" w:type="dxa"/>
            <w:shd w:val="clear" w:color="auto" w:fill="E0E0E0"/>
            <w:vAlign w:val="center"/>
          </w:tcPr>
          <w:p w:rsidR="0009793D" w:rsidRPr="004D421A" w:rsidRDefault="0009793D" w:rsidP="0009379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D421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Reviewed</w:t>
            </w:r>
          </w:p>
          <w:p w:rsidR="0009793D" w:rsidRPr="004D421A" w:rsidRDefault="0009793D" w:rsidP="0009379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D421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by / Date</w:t>
            </w:r>
          </w:p>
        </w:tc>
        <w:tc>
          <w:tcPr>
            <w:tcW w:w="1260" w:type="dxa"/>
            <w:shd w:val="clear" w:color="auto" w:fill="E0E0E0"/>
            <w:vAlign w:val="center"/>
          </w:tcPr>
          <w:p w:rsidR="0009793D" w:rsidRPr="004D421A" w:rsidRDefault="0009793D" w:rsidP="0009379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D421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Approved</w:t>
            </w:r>
          </w:p>
          <w:p w:rsidR="0009793D" w:rsidRPr="004D421A" w:rsidRDefault="0009793D" w:rsidP="0009379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D421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by / Date</w:t>
            </w:r>
          </w:p>
        </w:tc>
        <w:tc>
          <w:tcPr>
            <w:tcW w:w="909" w:type="dxa"/>
            <w:shd w:val="clear" w:color="auto" w:fill="E0E0E0"/>
            <w:vAlign w:val="center"/>
          </w:tcPr>
          <w:p w:rsidR="0009793D" w:rsidRPr="004D421A" w:rsidRDefault="0009793D" w:rsidP="0009379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D421A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Remark</w:t>
            </w:r>
          </w:p>
        </w:tc>
      </w:tr>
      <w:tr w:rsidR="0009793D" w:rsidRPr="004D421A" w:rsidTr="000E2E92">
        <w:trPr>
          <w:trHeight w:val="745"/>
        </w:trPr>
        <w:tc>
          <w:tcPr>
            <w:tcW w:w="1134" w:type="dxa"/>
          </w:tcPr>
          <w:p w:rsidR="0009793D" w:rsidRPr="004D421A" w:rsidRDefault="0009793D" w:rsidP="0009379C">
            <w:pPr>
              <w:spacing w:line="276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D421A">
              <w:rPr>
                <w:rFonts w:ascii="TH SarabunPSK" w:hAnsi="TH SarabunPSK" w:cs="TH SarabunPSK"/>
                <w:sz w:val="32"/>
                <w:szCs w:val="32"/>
              </w:rPr>
              <w:t>1.0</w:t>
            </w:r>
          </w:p>
          <w:p w:rsidR="0009793D" w:rsidRPr="004D421A" w:rsidRDefault="0009793D" w:rsidP="0009379C">
            <w:pPr>
              <w:spacing w:line="276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546" w:type="dxa"/>
          </w:tcPr>
          <w:p w:rsidR="0009793D" w:rsidRPr="004D421A" w:rsidRDefault="00C402E4" w:rsidP="0009379C">
            <w:pPr>
              <w:spacing w:line="27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Create Document</w:t>
            </w:r>
          </w:p>
        </w:tc>
        <w:tc>
          <w:tcPr>
            <w:tcW w:w="1350" w:type="dxa"/>
          </w:tcPr>
          <w:p w:rsidR="0009793D" w:rsidRPr="004D421A" w:rsidRDefault="0009793D" w:rsidP="00C234F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D421A">
              <w:rPr>
                <w:rFonts w:ascii="TH SarabunPSK" w:hAnsi="TH SarabunPSK" w:cs="TH SarabunPSK"/>
                <w:sz w:val="32"/>
                <w:szCs w:val="32"/>
              </w:rPr>
              <w:t>PM</w:t>
            </w:r>
          </w:p>
          <w:p w:rsidR="0009793D" w:rsidRPr="004D421A" w:rsidRDefault="00501E30" w:rsidP="00501E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  <w:r w:rsidRPr="000E2E92">
              <w:rPr>
                <w:rFonts w:ascii="TH SarabunPSK" w:hAnsi="TH SarabunPSK" w:cs="TH SarabunPSK"/>
                <w:sz w:val="32"/>
                <w:szCs w:val="32"/>
              </w:rPr>
              <w:t>/</w:t>
            </w:r>
            <w:r>
              <w:rPr>
                <w:rFonts w:ascii="TH SarabunPSK" w:hAnsi="TH SarabunPSK" w:cs="TH SarabunPSK"/>
                <w:sz w:val="32"/>
                <w:szCs w:val="32"/>
              </w:rPr>
              <w:t>01</w:t>
            </w:r>
            <w:r w:rsidRPr="000E2E92">
              <w:rPr>
                <w:rFonts w:ascii="TH SarabunPSK" w:hAnsi="TH SarabunPSK" w:cs="TH SarabunPSK"/>
                <w:sz w:val="32"/>
                <w:szCs w:val="32"/>
              </w:rPr>
              <w:t>/255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40" w:type="dxa"/>
          </w:tcPr>
          <w:p w:rsidR="0009793D" w:rsidRDefault="000E2E92" w:rsidP="000E2E9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E2E92">
              <w:rPr>
                <w:rFonts w:ascii="TH SarabunPSK" w:hAnsi="TH SarabunPSK" w:cs="TH SarabunPSK"/>
                <w:sz w:val="32"/>
                <w:szCs w:val="32"/>
              </w:rPr>
              <w:t>Project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E2E92">
              <w:rPr>
                <w:rFonts w:ascii="TH SarabunPSK" w:hAnsi="TH SarabunPSK" w:cs="TH SarabunPSK"/>
                <w:sz w:val="32"/>
                <w:szCs w:val="32"/>
              </w:rPr>
              <w:t>Team</w:t>
            </w:r>
          </w:p>
          <w:p w:rsidR="000E2E92" w:rsidRPr="004D421A" w:rsidRDefault="00501E30" w:rsidP="00501E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  <w:r w:rsidRPr="000E2E92">
              <w:rPr>
                <w:rFonts w:ascii="TH SarabunPSK" w:hAnsi="TH SarabunPSK" w:cs="TH SarabunPSK"/>
                <w:sz w:val="32"/>
                <w:szCs w:val="32"/>
              </w:rPr>
              <w:t>/</w:t>
            </w:r>
            <w:r>
              <w:rPr>
                <w:rFonts w:ascii="TH SarabunPSK" w:hAnsi="TH SarabunPSK" w:cs="TH SarabunPSK"/>
                <w:sz w:val="32"/>
                <w:szCs w:val="32"/>
              </w:rPr>
              <w:t>01</w:t>
            </w:r>
            <w:r w:rsidRPr="000E2E92">
              <w:rPr>
                <w:rFonts w:ascii="TH SarabunPSK" w:hAnsi="TH SarabunPSK" w:cs="TH SarabunPSK"/>
                <w:sz w:val="32"/>
                <w:szCs w:val="32"/>
              </w:rPr>
              <w:t>/255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260" w:type="dxa"/>
          </w:tcPr>
          <w:p w:rsidR="005343C1" w:rsidRPr="004D421A" w:rsidRDefault="000E2E92" w:rsidP="005343C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SM</w:t>
            </w:r>
          </w:p>
          <w:p w:rsidR="0009793D" w:rsidRPr="004D421A" w:rsidRDefault="00501E30" w:rsidP="00501E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26</w:t>
            </w:r>
            <w:r w:rsidRPr="000E2E92">
              <w:rPr>
                <w:rFonts w:ascii="TH SarabunPSK" w:hAnsi="TH SarabunPSK" w:cs="TH SarabunPSK"/>
                <w:sz w:val="32"/>
                <w:szCs w:val="32"/>
              </w:rPr>
              <w:t>/</w:t>
            </w:r>
            <w:r>
              <w:rPr>
                <w:rFonts w:ascii="TH SarabunPSK" w:hAnsi="TH SarabunPSK" w:cs="TH SarabunPSK"/>
                <w:sz w:val="32"/>
                <w:szCs w:val="32"/>
              </w:rPr>
              <w:t>01</w:t>
            </w:r>
            <w:r w:rsidRPr="000E2E92">
              <w:rPr>
                <w:rFonts w:ascii="TH SarabunPSK" w:hAnsi="TH SarabunPSK" w:cs="TH SarabunPSK"/>
                <w:sz w:val="32"/>
                <w:szCs w:val="32"/>
              </w:rPr>
              <w:t>/255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909" w:type="dxa"/>
          </w:tcPr>
          <w:p w:rsidR="0009793D" w:rsidRPr="004D421A" w:rsidRDefault="0009793D" w:rsidP="0009379C">
            <w:pPr>
              <w:spacing w:line="276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D421A">
              <w:rPr>
                <w:rFonts w:ascii="TH SarabunPSK" w:hAnsi="TH SarabunPSK" w:cs="TH SarabunPSK"/>
                <w:sz w:val="32"/>
                <w:szCs w:val="32"/>
              </w:rPr>
              <w:t>N/A</w:t>
            </w:r>
          </w:p>
        </w:tc>
      </w:tr>
      <w:tr w:rsidR="00C402E4" w:rsidRPr="004D421A" w:rsidTr="000E2E92">
        <w:trPr>
          <w:trHeight w:val="745"/>
        </w:trPr>
        <w:tc>
          <w:tcPr>
            <w:tcW w:w="1134" w:type="dxa"/>
          </w:tcPr>
          <w:p w:rsidR="00C402E4" w:rsidRPr="004D421A" w:rsidRDefault="00C402E4" w:rsidP="00C402E4">
            <w:pPr>
              <w:spacing w:line="276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D421A">
              <w:rPr>
                <w:rFonts w:ascii="TH SarabunPSK" w:hAnsi="TH SarabunPSK" w:cs="TH SarabunPSK"/>
                <w:sz w:val="32"/>
                <w:szCs w:val="32"/>
              </w:rPr>
              <w:t>.0</w:t>
            </w:r>
          </w:p>
          <w:p w:rsidR="00C402E4" w:rsidRPr="004D421A" w:rsidRDefault="00C402E4" w:rsidP="00C402E4">
            <w:pPr>
              <w:spacing w:line="276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546" w:type="dxa"/>
          </w:tcPr>
          <w:p w:rsidR="00C402E4" w:rsidRPr="004D421A" w:rsidRDefault="00C402E4" w:rsidP="00C402E4">
            <w:pPr>
              <w:spacing w:line="276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Revise Document</w:t>
            </w:r>
          </w:p>
        </w:tc>
        <w:tc>
          <w:tcPr>
            <w:tcW w:w="1350" w:type="dxa"/>
          </w:tcPr>
          <w:p w:rsidR="00C402E4" w:rsidRPr="004D421A" w:rsidRDefault="00C402E4" w:rsidP="00C40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D421A">
              <w:rPr>
                <w:rFonts w:ascii="TH SarabunPSK" w:hAnsi="TH SarabunPSK" w:cs="TH SarabunPSK"/>
                <w:sz w:val="32"/>
                <w:szCs w:val="32"/>
              </w:rPr>
              <w:t>PM</w:t>
            </w:r>
          </w:p>
          <w:p w:rsidR="00C402E4" w:rsidRPr="004D421A" w:rsidRDefault="00C402E4" w:rsidP="00C40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E2E92">
              <w:rPr>
                <w:rFonts w:ascii="TH SarabunPSK" w:hAnsi="TH SarabunPSK" w:cs="TH SarabunPSK"/>
                <w:sz w:val="32"/>
                <w:szCs w:val="32"/>
              </w:rPr>
              <w:t>/</w:t>
            </w:r>
            <w:r>
              <w:rPr>
                <w:rFonts w:ascii="TH SarabunPSK" w:hAnsi="TH SarabunPSK" w:cs="TH SarabunPSK"/>
                <w:sz w:val="32"/>
                <w:szCs w:val="32"/>
              </w:rPr>
              <w:t>02</w:t>
            </w:r>
            <w:r w:rsidRPr="000E2E92">
              <w:rPr>
                <w:rFonts w:ascii="TH SarabunPSK" w:hAnsi="TH SarabunPSK" w:cs="TH SarabunPSK"/>
                <w:sz w:val="32"/>
                <w:szCs w:val="32"/>
              </w:rPr>
              <w:t>/255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40" w:type="dxa"/>
          </w:tcPr>
          <w:p w:rsidR="00C402E4" w:rsidRDefault="00C402E4" w:rsidP="00C40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E2E92">
              <w:rPr>
                <w:rFonts w:ascii="TH SarabunPSK" w:hAnsi="TH SarabunPSK" w:cs="TH SarabunPSK"/>
                <w:sz w:val="32"/>
                <w:szCs w:val="32"/>
              </w:rPr>
              <w:t>Project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E2E92">
              <w:rPr>
                <w:rFonts w:ascii="TH SarabunPSK" w:hAnsi="TH SarabunPSK" w:cs="TH SarabunPSK"/>
                <w:sz w:val="32"/>
                <w:szCs w:val="32"/>
              </w:rPr>
              <w:t>Team</w:t>
            </w:r>
          </w:p>
          <w:p w:rsidR="00C402E4" w:rsidRPr="004D421A" w:rsidRDefault="00C402E4" w:rsidP="00C40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E2E92">
              <w:rPr>
                <w:rFonts w:ascii="TH SarabunPSK" w:hAnsi="TH SarabunPSK" w:cs="TH SarabunPSK"/>
                <w:sz w:val="32"/>
                <w:szCs w:val="32"/>
              </w:rPr>
              <w:t>/</w:t>
            </w:r>
            <w:r>
              <w:rPr>
                <w:rFonts w:ascii="TH SarabunPSK" w:hAnsi="TH SarabunPSK" w:cs="TH SarabunPSK"/>
                <w:sz w:val="32"/>
                <w:szCs w:val="32"/>
              </w:rPr>
              <w:t>02</w:t>
            </w:r>
            <w:r w:rsidRPr="000E2E92">
              <w:rPr>
                <w:rFonts w:ascii="TH SarabunPSK" w:hAnsi="TH SarabunPSK" w:cs="TH SarabunPSK"/>
                <w:sz w:val="32"/>
                <w:szCs w:val="32"/>
              </w:rPr>
              <w:t>/255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260" w:type="dxa"/>
          </w:tcPr>
          <w:p w:rsidR="00C402E4" w:rsidRPr="004D421A" w:rsidRDefault="00C402E4" w:rsidP="00C40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SM</w:t>
            </w:r>
          </w:p>
          <w:p w:rsidR="00C402E4" w:rsidRPr="004D421A" w:rsidRDefault="00C402E4" w:rsidP="00C402E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0E2E92">
              <w:rPr>
                <w:rFonts w:ascii="TH SarabunPSK" w:hAnsi="TH SarabunPSK" w:cs="TH SarabunPSK"/>
                <w:sz w:val="32"/>
                <w:szCs w:val="32"/>
              </w:rPr>
              <w:t>/</w:t>
            </w:r>
            <w:r>
              <w:rPr>
                <w:rFonts w:ascii="TH SarabunPSK" w:hAnsi="TH SarabunPSK" w:cs="TH SarabunPSK"/>
                <w:sz w:val="32"/>
                <w:szCs w:val="32"/>
              </w:rPr>
              <w:t>02</w:t>
            </w:r>
            <w:r w:rsidRPr="000E2E92">
              <w:rPr>
                <w:rFonts w:ascii="TH SarabunPSK" w:hAnsi="TH SarabunPSK" w:cs="TH SarabunPSK"/>
                <w:sz w:val="32"/>
                <w:szCs w:val="32"/>
              </w:rPr>
              <w:t>/255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909" w:type="dxa"/>
          </w:tcPr>
          <w:p w:rsidR="00C402E4" w:rsidRPr="004D421A" w:rsidRDefault="00C402E4" w:rsidP="00C402E4">
            <w:pPr>
              <w:spacing w:line="276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D421A">
              <w:rPr>
                <w:rFonts w:ascii="TH SarabunPSK" w:hAnsi="TH SarabunPSK" w:cs="TH SarabunPSK"/>
                <w:sz w:val="32"/>
                <w:szCs w:val="32"/>
              </w:rPr>
              <w:t>N/A</w:t>
            </w:r>
          </w:p>
        </w:tc>
      </w:tr>
    </w:tbl>
    <w:p w:rsidR="007058A8" w:rsidRPr="004D421A" w:rsidRDefault="007058A8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  <w:sectPr w:rsidR="0009793D" w:rsidRPr="004D421A" w:rsidSect="006C705D">
          <w:headerReference w:type="default" r:id="rId12"/>
          <w:footerReference w:type="default" r:id="rId13"/>
          <w:pgSz w:w="11907" w:h="16840" w:code="9"/>
          <w:pgMar w:top="1440" w:right="851" w:bottom="1440" w:left="1440" w:header="425" w:footer="170" w:gutter="0"/>
          <w:pgNumType w:fmt="upperRoman" w:start="1"/>
          <w:cols w:space="720"/>
        </w:sectPr>
      </w:pPr>
    </w:p>
    <w:p w:rsidR="0009793D" w:rsidRPr="004D421A" w:rsidRDefault="00C402E4" w:rsidP="006C705D">
      <w:pPr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250190</wp:posOffset>
                </wp:positionV>
                <wp:extent cx="6109335" cy="6368415"/>
                <wp:effectExtent l="0" t="0" r="24765" b="13335"/>
                <wp:wrapNone/>
                <wp:docPr id="3" name="Rounded 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9335" cy="6368415"/>
                        </a:xfrm>
                        <a:prstGeom prst="roundRect">
                          <a:avLst>
                            <a:gd name="adj" fmla="val 184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61E33" w:rsidRPr="004B5A5B" w:rsidRDefault="00F61E33" w:rsidP="004B5A5B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</w:pPr>
                            <w:r w:rsidRPr="004B5A5B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สารบัญ</w:t>
                            </w:r>
                          </w:p>
                          <w:p w:rsidR="00F61E33" w:rsidRPr="004B5A5B" w:rsidRDefault="00F61E33" w:rsidP="004B5A5B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tbl>
                            <w:tblPr>
                              <w:tblW w:w="9356" w:type="dxa"/>
                              <w:tblBorders>
                                <w:insideH w:val="single" w:sz="18" w:space="0" w:color="FFFFFF"/>
                                <w:insideV w:val="single" w:sz="18" w:space="0" w:color="FFFFFF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7797"/>
                              <w:gridCol w:w="1559"/>
                            </w:tblGrid>
                            <w:tr w:rsidR="00F61E33" w:rsidRPr="004B5A5B" w:rsidTr="00B11632">
                              <w:trPr>
                                <w:trHeight w:val="305"/>
                              </w:trPr>
                              <w:tc>
                                <w:tcPr>
                                  <w:tcW w:w="7797" w:type="dxa"/>
                                  <w:shd w:val="pct20" w:color="000000" w:fill="FFFFFF"/>
                                </w:tcPr>
                                <w:p w:rsidR="00F61E33" w:rsidRPr="004B5A5B" w:rsidRDefault="00F61E33" w:rsidP="00560242">
                                  <w:pPr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s/>
                                    </w:rPr>
                                  </w:pPr>
                                  <w:r w:rsidRPr="004B5A5B"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s/>
                                    </w:rPr>
                                    <w:t>เรื่อง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shd w:val="pct20" w:color="000000" w:fill="FFFFFF"/>
                                </w:tcPr>
                                <w:p w:rsidR="00F61E33" w:rsidRPr="004B5A5B" w:rsidRDefault="00F61E33" w:rsidP="00B11632">
                                  <w:pPr>
                                    <w:jc w:val="right"/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</w:rPr>
                                  </w:pPr>
                                  <w:r w:rsidRPr="004B5A5B">
                                    <w:rPr>
                                      <w:rFonts w:ascii="TH SarabunPSK" w:eastAsia="Times New Roman" w:hAnsi="TH SarabunPSK" w:cs="TH SarabunPSK"/>
                                      <w:b/>
                                      <w:bCs/>
                                      <w:cs/>
                                    </w:rPr>
                                    <w:t>หน้า</w:t>
                                  </w:r>
                                </w:p>
                              </w:tc>
                            </w:tr>
                            <w:tr w:rsidR="00F61E33" w:rsidRPr="004B5A5B" w:rsidTr="00B11632">
                              <w:trPr>
                                <w:trHeight w:val="145"/>
                              </w:trPr>
                              <w:tc>
                                <w:tcPr>
                                  <w:tcW w:w="7797" w:type="dxa"/>
                                  <w:shd w:val="pct5" w:color="000000" w:fill="FFFFFF"/>
                                </w:tcPr>
                                <w:p w:rsidR="00F61E33" w:rsidRPr="004B5A5B" w:rsidRDefault="00F61E33" w:rsidP="00560242">
                                  <w:pPr>
                                    <w:rPr>
                                      <w:rFonts w:ascii="TH SarabunPSK" w:eastAsia="Times New Roman" w:hAnsi="TH SarabunPSK" w:cs="TH SarabunPSK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9" w:type="dxa"/>
                                  <w:shd w:val="pct5" w:color="000000" w:fill="FFFFFF"/>
                                </w:tcPr>
                                <w:p w:rsidR="00F61E33" w:rsidRPr="004B5A5B" w:rsidRDefault="00F61E33" w:rsidP="00B11632">
                                  <w:pPr>
                                    <w:jc w:val="right"/>
                                    <w:rPr>
                                      <w:rFonts w:ascii="TH SarabunPSK" w:eastAsia="Times New Roman" w:hAnsi="TH SarabunPSK" w:cs="TH SarabunPSK"/>
                                    </w:rPr>
                                  </w:pPr>
                                </w:p>
                              </w:tc>
                            </w:tr>
                            <w:tr w:rsidR="00F61E33" w:rsidRPr="004B5A5B" w:rsidTr="00B11632">
                              <w:trPr>
                                <w:trHeight w:val="222"/>
                              </w:trPr>
                              <w:tc>
                                <w:tcPr>
                                  <w:tcW w:w="7797" w:type="dxa"/>
                                  <w:shd w:val="pct20" w:color="000000" w:fill="FFFFFF"/>
                                </w:tcPr>
                                <w:p w:rsidR="00F61E33" w:rsidRPr="004B5A5B" w:rsidRDefault="00F61E33" w:rsidP="00E96B2B">
                                  <w:pPr>
                                    <w:numPr>
                                      <w:ilvl w:val="0"/>
                                      <w:numId w:val="6"/>
                                    </w:numPr>
                                    <w:ind w:left="425" w:hanging="425"/>
                                    <w:rPr>
                                      <w:rFonts w:ascii="TH SarabunPSK" w:eastAsia="Times New Roman" w:hAnsi="TH SarabunPSK" w:cs="TH SarabunPSK"/>
                                      <w:cs/>
                                    </w:rPr>
                                  </w:pPr>
                                  <w:r w:rsidRPr="004B5A5B">
                                    <w:rPr>
                                      <w:rFonts w:ascii="TH SarabunPSK" w:hAnsi="TH SarabunPSK" w:cs="TH SarabunPSK"/>
                                      <w:cs/>
                                    </w:rPr>
                                    <w:t>ภาพรวมโครงการ (</w:t>
                                  </w:r>
                                  <w:r w:rsidRPr="004B5A5B">
                                    <w:rPr>
                                      <w:rFonts w:ascii="TH SarabunPSK" w:hAnsi="TH SarabunPSK" w:cs="TH SarabunPSK"/>
                                    </w:rPr>
                                    <w:t>Project Overview)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shd w:val="pct20" w:color="000000" w:fill="FFFFFF"/>
                                </w:tcPr>
                                <w:p w:rsidR="00F61E33" w:rsidRPr="004B5A5B" w:rsidRDefault="00F61E33" w:rsidP="00B11632">
                                  <w:pPr>
                                    <w:jc w:val="right"/>
                                    <w:rPr>
                                      <w:rFonts w:ascii="TH SarabunPSK" w:eastAsia="Times New Roman" w:hAnsi="TH SarabunPSK" w:cs="TH SarabunPSK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eastAsia="Times New Roman" w:hAnsi="TH SarabunPSK" w:cs="TH SarabunPSK"/>
                                    </w:rPr>
                                    <w:t>1-</w:t>
                                  </w:r>
                                  <w:r w:rsidRPr="004B5A5B">
                                    <w:rPr>
                                      <w:rFonts w:ascii="TH SarabunPSK" w:eastAsia="Times New Roman" w:hAnsi="TH SarabunPSK" w:cs="TH SarabunPSK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F61E33" w:rsidRPr="004B5A5B" w:rsidTr="00767C8C">
                              <w:trPr>
                                <w:trHeight w:val="335"/>
                              </w:trPr>
                              <w:tc>
                                <w:tcPr>
                                  <w:tcW w:w="7797" w:type="dxa"/>
                                  <w:tcBorders>
                                    <w:bottom w:val="single" w:sz="18" w:space="0" w:color="FFFFFF"/>
                                  </w:tcBorders>
                                  <w:shd w:val="pct5" w:color="000000" w:fill="FFFFFF"/>
                                </w:tcPr>
                                <w:p w:rsidR="00F61E33" w:rsidRPr="00767C8C" w:rsidRDefault="00F61E33" w:rsidP="00E96B2B">
                                  <w:pPr>
                                    <w:numPr>
                                      <w:ilvl w:val="1"/>
                                      <w:numId w:val="5"/>
                                    </w:numPr>
                                    <w:tabs>
                                      <w:tab w:val="clear" w:pos="360"/>
                                      <w:tab w:val="num" w:pos="425"/>
                                    </w:tabs>
                                    <w:rPr>
                                      <w:rFonts w:ascii="TH SarabunPSK" w:hAnsi="TH SarabunPSK" w:cs="TH SarabunPSK"/>
                                    </w:rPr>
                                  </w:pPr>
                                  <w:r w:rsidRPr="004B5A5B">
                                    <w:rPr>
                                      <w:rFonts w:ascii="TH SarabunPSK" w:hAnsi="TH SarabunPSK" w:cs="TH SarabunPSK"/>
                                    </w:rPr>
                                    <w:t xml:space="preserve">1.1  </w:t>
                                  </w:r>
                                  <w:r w:rsidRPr="004B5A5B">
                                    <w:rPr>
                                      <w:rFonts w:ascii="TH SarabunPSK" w:hAnsi="TH SarabunPSK" w:cs="TH SarabunPSK"/>
                                      <w:cs/>
                                    </w:rPr>
                                    <w:t>ขอบเขตของโครงการ</w:t>
                                  </w:r>
                                  <w:r w:rsidRPr="004B5A5B">
                                    <w:rPr>
                                      <w:rFonts w:ascii="TH SarabunPSK" w:hAnsi="TH SarabunPSK" w:cs="TH SarabunPSK"/>
                                    </w:rPr>
                                    <w:t xml:space="preserve"> (Scope)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tcBorders>
                                    <w:bottom w:val="single" w:sz="18" w:space="0" w:color="FFFFFF"/>
                                  </w:tcBorders>
                                  <w:shd w:val="pct5" w:color="000000" w:fill="FFFFFF"/>
                                </w:tcPr>
                                <w:p w:rsidR="00F61E33" w:rsidRPr="004B5A5B" w:rsidRDefault="00F61E33" w:rsidP="00767C8C">
                                  <w:pPr>
                                    <w:jc w:val="right"/>
                                    <w:rPr>
                                      <w:rFonts w:ascii="TH SarabunPSK" w:eastAsia="Times New Roman" w:hAnsi="TH SarabunPSK" w:cs="TH SarabunPSK"/>
                                    </w:rPr>
                                  </w:pPr>
                                  <w:r>
                                    <w:rPr>
                                      <w:rFonts w:ascii="TH SarabunPSK" w:eastAsia="Times New Roman" w:hAnsi="TH SarabunPSK" w:cs="TH SarabunPSK"/>
                                    </w:rPr>
                                    <w:t>1-</w:t>
                                  </w:r>
                                  <w:r w:rsidRPr="004B5A5B">
                                    <w:rPr>
                                      <w:rFonts w:ascii="TH SarabunPSK" w:eastAsia="Times New Roman" w:hAnsi="TH SarabunPSK" w:cs="TH SarabunPSK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F61E33" w:rsidRPr="004B5A5B" w:rsidTr="00B11632">
                              <w:trPr>
                                <w:trHeight w:val="55"/>
                              </w:trPr>
                              <w:tc>
                                <w:tcPr>
                                  <w:tcW w:w="7797" w:type="dxa"/>
                                  <w:tcBorders>
                                    <w:top w:val="single" w:sz="18" w:space="0" w:color="FFFFFF"/>
                                    <w:bottom w:val="single" w:sz="18" w:space="0" w:color="FFFFFF"/>
                                  </w:tcBorders>
                                  <w:shd w:val="pct20" w:color="000000" w:fill="FFFFFF"/>
                                </w:tcPr>
                                <w:p w:rsidR="00F61E33" w:rsidRPr="004B5A5B" w:rsidRDefault="00F61E33" w:rsidP="00E96B2B">
                                  <w:pPr>
                                    <w:numPr>
                                      <w:ilvl w:val="0"/>
                                      <w:numId w:val="6"/>
                                    </w:numPr>
                                    <w:ind w:left="425" w:hanging="425"/>
                                    <w:rPr>
                                      <w:rFonts w:ascii="TH SarabunPSK" w:eastAsia="Times New Roman" w:hAnsi="TH SarabunPSK" w:cs="TH SarabunPSK"/>
                                      <w:cs/>
                                    </w:rPr>
                                  </w:pPr>
                                  <w:r w:rsidRPr="004B5A5B">
                                    <w:rPr>
                                      <w:rFonts w:ascii="TH SarabunPSK" w:hAnsi="TH SarabunPSK" w:cs="TH SarabunPSK"/>
                                      <w:cs/>
                                    </w:rPr>
                                    <w:t xml:space="preserve">ข้อมูลโครงการ </w:t>
                                  </w:r>
                                  <w:r w:rsidRPr="004B5A5B">
                                    <w:rPr>
                                      <w:rFonts w:ascii="TH SarabunPSK" w:hAnsi="TH SarabunPSK" w:cs="TH SarabunPSK"/>
                                    </w:rPr>
                                    <w:t>(Project Information)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tcBorders>
                                    <w:top w:val="single" w:sz="18" w:space="0" w:color="FFFFFF"/>
                                    <w:bottom w:val="single" w:sz="18" w:space="0" w:color="FFFFFF"/>
                                  </w:tcBorders>
                                  <w:shd w:val="pct20" w:color="000000" w:fill="FFFFFF"/>
                                </w:tcPr>
                                <w:p w:rsidR="00F61E33" w:rsidRPr="004B5A5B" w:rsidRDefault="00F61E33" w:rsidP="00500340">
                                  <w:pPr>
                                    <w:jc w:val="right"/>
                                    <w:rPr>
                                      <w:rFonts w:ascii="TH SarabunPSK" w:eastAsia="Times New Roman" w:hAnsi="TH SarabunPSK" w:cs="TH SarabunPSK"/>
                                    </w:rPr>
                                  </w:pPr>
                                  <w:r>
                                    <w:rPr>
                                      <w:rFonts w:ascii="TH SarabunPSK" w:eastAsia="Times New Roman" w:hAnsi="TH SarabunPSK" w:cs="TH SarabunPSK"/>
                                    </w:rPr>
                                    <w:t>1-2</w:t>
                                  </w:r>
                                </w:p>
                              </w:tc>
                            </w:tr>
                            <w:tr w:rsidR="00F61E33" w:rsidRPr="004B5A5B" w:rsidTr="00B11632">
                              <w:trPr>
                                <w:trHeight w:val="751"/>
                              </w:trPr>
                              <w:tc>
                                <w:tcPr>
                                  <w:tcW w:w="7797" w:type="dxa"/>
                                  <w:tcBorders>
                                    <w:top w:val="single" w:sz="18" w:space="0" w:color="FFFFFF"/>
                                  </w:tcBorders>
                                  <w:shd w:val="pct5" w:color="000000" w:fill="FFFFFF"/>
                                </w:tcPr>
                                <w:p w:rsidR="00F61E33" w:rsidRPr="004B5A5B" w:rsidRDefault="00F61E33" w:rsidP="00E96B2B">
                                  <w:pPr>
                                    <w:numPr>
                                      <w:ilvl w:val="1"/>
                                      <w:numId w:val="5"/>
                                    </w:numPr>
                                    <w:tabs>
                                      <w:tab w:val="clear" w:pos="360"/>
                                      <w:tab w:val="num" w:pos="425"/>
                                    </w:tabs>
                                    <w:rPr>
                                      <w:rFonts w:ascii="TH SarabunPSK" w:hAnsi="TH SarabunPSK" w:cs="TH SarabunPSK"/>
                                    </w:rPr>
                                  </w:pPr>
                                  <w:r w:rsidRPr="004B5A5B">
                                    <w:rPr>
                                      <w:rFonts w:ascii="TH SarabunPSK" w:hAnsi="TH SarabunPSK" w:cs="TH SarabunPSK"/>
                                      <w:cs/>
                                    </w:rPr>
                                    <w:t>2.1  ข้อมูลเบื้องต้น (</w:t>
                                  </w:r>
                                  <w:r w:rsidRPr="004B5A5B">
                                    <w:rPr>
                                      <w:rFonts w:ascii="TH SarabunPSK" w:hAnsi="TH SarabunPSK" w:cs="TH SarabunPSK"/>
                                    </w:rPr>
                                    <w:t>General Information)</w:t>
                                  </w:r>
                                </w:p>
                                <w:p w:rsidR="00F61E33" w:rsidRPr="004B5A5B" w:rsidRDefault="00F61E33" w:rsidP="00E96B2B">
                                  <w:pPr>
                                    <w:numPr>
                                      <w:ilvl w:val="1"/>
                                      <w:numId w:val="5"/>
                                    </w:numPr>
                                    <w:tabs>
                                      <w:tab w:val="clear" w:pos="360"/>
                                      <w:tab w:val="num" w:pos="425"/>
                                      <w:tab w:val="left" w:pos="855"/>
                                    </w:tabs>
                                    <w:rPr>
                                      <w:rFonts w:ascii="TH SarabunPSK" w:hAnsi="TH SarabunPSK" w:cs="TH SarabunPSK"/>
                                    </w:rPr>
                                  </w:pPr>
                                  <w:r w:rsidRPr="004B5A5B">
                                    <w:rPr>
                                      <w:rFonts w:ascii="TH SarabunPSK" w:hAnsi="TH SarabunPSK" w:cs="TH SarabunPSK"/>
                                      <w:cs/>
                                    </w:rPr>
                                    <w:t>2.</w:t>
                                  </w:r>
                                  <w:r w:rsidRPr="004B5A5B">
                                    <w:rPr>
                                      <w:rFonts w:ascii="TH SarabunPSK" w:hAnsi="TH SarabunPSK" w:cs="TH SarabunPSK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</w:rPr>
                                    <w:t xml:space="preserve">  </w:t>
                                  </w:r>
                                  <w:r w:rsidRPr="004B5A5B">
                                    <w:rPr>
                                      <w:rFonts w:ascii="TH SarabunPSK" w:hAnsi="TH SarabunPSK" w:cs="TH SarabunPSK"/>
                                      <w:cs/>
                                    </w:rPr>
                                    <w:t xml:space="preserve">โครงสร้างการบริหารโครงการ </w:t>
                                  </w:r>
                                  <w:r w:rsidRPr="004B5A5B">
                                    <w:rPr>
                                      <w:rFonts w:ascii="TH SarabunPSK" w:hAnsi="TH SarabunPSK" w:cs="TH SarabunPSK"/>
                                    </w:rPr>
                                    <w:t>(Management Structure)</w:t>
                                  </w:r>
                                </w:p>
                                <w:p w:rsidR="00F61E33" w:rsidRPr="004B5A5B" w:rsidRDefault="00F61E33" w:rsidP="00E96B2B">
                                  <w:pPr>
                                    <w:numPr>
                                      <w:ilvl w:val="1"/>
                                      <w:numId w:val="5"/>
                                    </w:numPr>
                                    <w:tabs>
                                      <w:tab w:val="clear" w:pos="360"/>
                                      <w:tab w:val="num" w:pos="425"/>
                                    </w:tabs>
                                    <w:rPr>
                                      <w:rFonts w:ascii="TH SarabunPSK" w:hAnsi="TH SarabunPSK" w:cs="TH SarabunPSK"/>
                                      <w:cs/>
                                    </w:rPr>
                                  </w:pPr>
                                  <w:r w:rsidRPr="004B5A5B">
                                    <w:rPr>
                                      <w:rFonts w:ascii="TH SarabunPSK" w:hAnsi="TH SarabunPSK" w:cs="TH SarabunPSK"/>
                                      <w:cs/>
                                    </w:rPr>
                                    <w:t>2.</w:t>
                                  </w:r>
                                  <w:r w:rsidRPr="004B5A5B">
                                    <w:rPr>
                                      <w:rFonts w:ascii="TH SarabunPSK" w:hAnsi="TH SarabunPSK" w:cs="TH SarabunPSK"/>
                                    </w:rPr>
                                    <w:t>3</w:t>
                                  </w:r>
                                  <w:r w:rsidRPr="004B5A5B">
                                    <w:rPr>
                                      <w:rFonts w:ascii="TH SarabunPSK" w:hAnsi="TH SarabunPSK" w:cs="TH SarabunPSK"/>
                                      <w:cs/>
                                    </w:rPr>
                                    <w:t xml:space="preserve">  บทบาทและหน้าที่ความรับผิดชอบ </w:t>
                                  </w:r>
                                  <w:r w:rsidRPr="004B5A5B">
                                    <w:rPr>
                                      <w:rFonts w:ascii="TH SarabunPSK" w:hAnsi="TH SarabunPSK" w:cs="TH SarabunPSK"/>
                                    </w:rPr>
                                    <w:t>(Roles and Responsibilities)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tcBorders>
                                    <w:top w:val="single" w:sz="18" w:space="0" w:color="FFFFFF"/>
                                  </w:tcBorders>
                                  <w:shd w:val="pct5" w:color="000000" w:fill="FFFFFF"/>
                                </w:tcPr>
                                <w:p w:rsidR="00F61E33" w:rsidRPr="004B5A5B" w:rsidRDefault="00F61E33" w:rsidP="00B11632">
                                  <w:pPr>
                                    <w:jc w:val="right"/>
                                    <w:rPr>
                                      <w:rFonts w:ascii="TH SarabunPSK" w:eastAsia="Times New Roman" w:hAnsi="TH SarabunPSK" w:cs="TH SarabunPSK"/>
                                    </w:rPr>
                                  </w:pPr>
                                  <w:r>
                                    <w:rPr>
                                      <w:rFonts w:ascii="TH SarabunPSK" w:eastAsia="Times New Roman" w:hAnsi="TH SarabunPSK" w:cs="TH SarabunPSK"/>
                                    </w:rPr>
                                    <w:t>1-2</w:t>
                                  </w:r>
                                </w:p>
                                <w:p w:rsidR="00F61E33" w:rsidRPr="004B5A5B" w:rsidRDefault="00F61E33" w:rsidP="00B11632">
                                  <w:pPr>
                                    <w:jc w:val="right"/>
                                    <w:rPr>
                                      <w:rFonts w:ascii="TH SarabunPSK" w:eastAsia="Times New Roman" w:hAnsi="TH SarabunPSK" w:cs="TH SarabunPSK"/>
                                    </w:rPr>
                                  </w:pPr>
                                  <w:r>
                                    <w:rPr>
                                      <w:rFonts w:ascii="TH SarabunPSK" w:eastAsia="Times New Roman" w:hAnsi="TH SarabunPSK" w:cs="TH SarabunPSK"/>
                                    </w:rPr>
                                    <w:t>1-3</w:t>
                                  </w:r>
                                </w:p>
                                <w:p w:rsidR="00F61E33" w:rsidRPr="004B5A5B" w:rsidRDefault="00F61E33" w:rsidP="00767C8C">
                                  <w:pPr>
                                    <w:jc w:val="right"/>
                                    <w:rPr>
                                      <w:rFonts w:ascii="TH SarabunPSK" w:eastAsia="Times New Roman" w:hAnsi="TH SarabunPSK" w:cs="TH SarabunPSK"/>
                                    </w:rPr>
                                  </w:pPr>
                                  <w:r>
                                    <w:rPr>
                                      <w:rFonts w:ascii="TH SarabunPSK" w:eastAsia="Times New Roman" w:hAnsi="TH SarabunPSK" w:cs="TH SarabunPSK"/>
                                    </w:rPr>
                                    <w:t>1-4</w:t>
                                  </w:r>
                                </w:p>
                              </w:tc>
                            </w:tr>
                            <w:tr w:rsidR="00F61E33" w:rsidRPr="004B5A5B" w:rsidTr="00B11632">
                              <w:trPr>
                                <w:trHeight w:val="222"/>
                              </w:trPr>
                              <w:tc>
                                <w:tcPr>
                                  <w:tcW w:w="7797" w:type="dxa"/>
                                  <w:tcBorders>
                                    <w:bottom w:val="single" w:sz="18" w:space="0" w:color="FFFFFF"/>
                                  </w:tcBorders>
                                  <w:shd w:val="pct20" w:color="000000" w:fill="FFFFFF"/>
                                </w:tcPr>
                                <w:p w:rsidR="00F61E33" w:rsidRPr="004B5A5B" w:rsidRDefault="00F61E33" w:rsidP="00E96B2B">
                                  <w:pPr>
                                    <w:numPr>
                                      <w:ilvl w:val="0"/>
                                      <w:numId w:val="6"/>
                                    </w:numPr>
                                    <w:ind w:left="425" w:hanging="425"/>
                                    <w:rPr>
                                      <w:rFonts w:ascii="TH SarabunPSK" w:eastAsia="Times New Roman" w:hAnsi="TH SarabunPSK" w:cs="TH SarabunPSK"/>
                                      <w:cs/>
                                    </w:rPr>
                                  </w:pPr>
                                  <w:r w:rsidRPr="004B5A5B">
                                    <w:rPr>
                                      <w:rFonts w:ascii="TH SarabunPSK" w:hAnsi="TH SarabunPSK" w:cs="TH SarabunPSK"/>
                                      <w:cs/>
                                    </w:rPr>
                                    <w:t>แผนการบริหารจัดการและแผนดำเนินงาน  (</w:t>
                                  </w:r>
                                  <w:r w:rsidRPr="004B5A5B">
                                    <w:rPr>
                                      <w:rFonts w:ascii="TH SarabunPSK" w:hAnsi="TH SarabunPSK" w:cs="TH SarabunPSK"/>
                                    </w:rPr>
                                    <w:t>Management Plan)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tcBorders>
                                    <w:bottom w:val="single" w:sz="18" w:space="0" w:color="FFFFFF"/>
                                  </w:tcBorders>
                                  <w:shd w:val="pct20" w:color="000000" w:fill="FFFFFF"/>
                                </w:tcPr>
                                <w:p w:rsidR="00F61E33" w:rsidRPr="004B5A5B" w:rsidRDefault="00F61E33" w:rsidP="00B11632">
                                  <w:pPr>
                                    <w:jc w:val="right"/>
                                    <w:rPr>
                                      <w:rFonts w:ascii="TH SarabunPSK" w:eastAsia="Times New Roman" w:hAnsi="TH SarabunPSK" w:cs="TH SarabunPSK"/>
                                    </w:rPr>
                                  </w:pPr>
                                  <w:r>
                                    <w:rPr>
                                      <w:rFonts w:ascii="TH SarabunPSK" w:eastAsia="Times New Roman" w:hAnsi="TH SarabunPSK" w:cs="TH SarabunPSK"/>
                                    </w:rPr>
                                    <w:t>1-7</w:t>
                                  </w:r>
                                </w:p>
                              </w:tc>
                            </w:tr>
                            <w:tr w:rsidR="00F61E33" w:rsidRPr="004B5A5B" w:rsidTr="00767C8C">
                              <w:trPr>
                                <w:trHeight w:val="682"/>
                              </w:trPr>
                              <w:tc>
                                <w:tcPr>
                                  <w:tcW w:w="7797" w:type="dxa"/>
                                  <w:tcBorders>
                                    <w:top w:val="single" w:sz="18" w:space="0" w:color="FFFFFF"/>
                                    <w:bottom w:val="single" w:sz="18" w:space="0" w:color="FFFFFF"/>
                                  </w:tcBorders>
                                  <w:shd w:val="pct5" w:color="000000" w:fill="FFFFFF"/>
                                </w:tcPr>
                                <w:p w:rsidR="00F61E33" w:rsidRPr="004B5A5B" w:rsidRDefault="00F61E33" w:rsidP="00E96B2B">
                                  <w:pPr>
                                    <w:pStyle w:val="ListParagraph"/>
                                    <w:numPr>
                                      <w:ilvl w:val="1"/>
                                      <w:numId w:val="6"/>
                                    </w:numPr>
                                    <w:rPr>
                                      <w:rFonts w:ascii="TH SarabunPSK" w:eastAsia="Times New Roman" w:hAnsi="TH SarabunPSK" w:cs="TH SarabunPSK"/>
                                      <w:szCs w:val="28"/>
                                    </w:rPr>
                                  </w:pPr>
                                  <w:r w:rsidRPr="004B5A5B">
                                    <w:rPr>
                                      <w:rFonts w:ascii="TH SarabunPSK" w:eastAsia="Times New Roman" w:hAnsi="TH SarabunPSK" w:cs="TH SarabunPSK"/>
                                      <w:szCs w:val="28"/>
                                      <w:cs/>
                                    </w:rPr>
                                    <w:t>แผนการบริหารจัดการและแผนดำเนินงาน</w:t>
                                  </w:r>
                                </w:p>
                                <w:p w:rsidR="00F61E33" w:rsidRPr="00767C8C" w:rsidRDefault="00F61E33" w:rsidP="00E96B2B">
                                  <w:pPr>
                                    <w:pStyle w:val="ListParagraph"/>
                                    <w:numPr>
                                      <w:ilvl w:val="1"/>
                                      <w:numId w:val="6"/>
                                    </w:numPr>
                                    <w:rPr>
                                      <w:rFonts w:ascii="TH SarabunPSK" w:eastAsia="Times New Roman" w:hAnsi="TH SarabunPSK" w:cs="TH SarabunPSK"/>
                                      <w:szCs w:val="28"/>
                                    </w:rPr>
                                  </w:pPr>
                                  <w:r w:rsidRPr="00500340">
                                    <w:rPr>
                                      <w:rFonts w:ascii="TH SarabunPSK" w:eastAsia="Times New Roman" w:hAnsi="TH SarabunPSK" w:cs="TH SarabunPSK"/>
                                      <w:szCs w:val="28"/>
                                      <w:cs/>
                                    </w:rPr>
                                    <w:t>แผนบริหารจัดการความเสี่ยง</w:t>
                                  </w:r>
                                  <w:r w:rsidRPr="00500340">
                                    <w:rPr>
                                      <w:rFonts w:ascii="TH SarabunPSK" w:eastAsia="Times New Roman" w:hAnsi="TH SarabunPSK" w:cs="TH SarabunPSK"/>
                                      <w:szCs w:val="28"/>
                                    </w:rPr>
                                    <w:t xml:space="preserve"> </w:t>
                                  </w:r>
                                  <w:r w:rsidRPr="00500340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Cs w:val="28"/>
                                    </w:rPr>
                                    <w:t>(</w:t>
                                  </w:r>
                                  <w:r w:rsidRPr="00500340">
                                    <w:rPr>
                                      <w:rFonts w:ascii="TH SarabunPSK" w:hAnsi="TH SarabunPSK" w:cs="TH SarabunPSK"/>
                                      <w:szCs w:val="28"/>
                                    </w:rPr>
                                    <w:t xml:space="preserve">Risk management Plan) 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tcBorders>
                                    <w:top w:val="single" w:sz="18" w:space="0" w:color="FFFFFF"/>
                                    <w:bottom w:val="single" w:sz="18" w:space="0" w:color="FFFFFF"/>
                                  </w:tcBorders>
                                  <w:shd w:val="pct5" w:color="000000" w:fill="FFFFFF"/>
                                </w:tcPr>
                                <w:p w:rsidR="00F61E33" w:rsidRDefault="00F61E33" w:rsidP="00500340">
                                  <w:pPr>
                                    <w:jc w:val="right"/>
                                    <w:rPr>
                                      <w:rFonts w:ascii="TH SarabunPSK" w:eastAsia="Times New Roman" w:hAnsi="TH SarabunPSK" w:cs="TH SarabunPSK"/>
                                    </w:rPr>
                                  </w:pPr>
                                  <w:r>
                                    <w:rPr>
                                      <w:rFonts w:ascii="TH SarabunPSK" w:eastAsia="Times New Roman" w:hAnsi="TH SarabunPSK" w:cs="TH SarabunPSK"/>
                                    </w:rPr>
                                    <w:t>1-7</w:t>
                                  </w:r>
                                </w:p>
                                <w:p w:rsidR="00F61E33" w:rsidRPr="004B5A5B" w:rsidRDefault="00F61E33" w:rsidP="00767C8C">
                                  <w:pPr>
                                    <w:jc w:val="right"/>
                                    <w:rPr>
                                      <w:rFonts w:ascii="TH SarabunPSK" w:eastAsia="Times New Roman" w:hAnsi="TH SarabunPSK" w:cs="TH SarabunPSK"/>
                                    </w:rPr>
                                  </w:pPr>
                                  <w:r>
                                    <w:rPr>
                                      <w:rFonts w:ascii="TH SarabunPSK" w:eastAsia="Times New Roman" w:hAnsi="TH SarabunPSK" w:cs="TH SarabunPSK"/>
                                    </w:rPr>
                                    <w:t>1-20</w:t>
                                  </w:r>
                                </w:p>
                              </w:tc>
                            </w:tr>
                            <w:tr w:rsidR="00F61E33" w:rsidRPr="004B5A5B" w:rsidTr="00B11632">
                              <w:trPr>
                                <w:trHeight w:val="64"/>
                              </w:trPr>
                              <w:tc>
                                <w:tcPr>
                                  <w:tcW w:w="7797" w:type="dxa"/>
                                  <w:tcBorders>
                                    <w:top w:val="single" w:sz="18" w:space="0" w:color="FFFFFF"/>
                                    <w:bottom w:val="single" w:sz="18" w:space="0" w:color="FFFFFF"/>
                                    <w:right w:val="single" w:sz="18" w:space="0" w:color="FFFFFF"/>
                                  </w:tcBorders>
                                  <w:shd w:val="pct20" w:color="000000" w:fill="FFFFFF"/>
                                </w:tcPr>
                                <w:p w:rsidR="00F61E33" w:rsidRPr="004B5A5B" w:rsidRDefault="00F61E33" w:rsidP="00E96B2B">
                                  <w:pPr>
                                    <w:numPr>
                                      <w:ilvl w:val="0"/>
                                      <w:numId w:val="6"/>
                                    </w:numPr>
                                    <w:ind w:left="425" w:hanging="425"/>
                                    <w:rPr>
                                      <w:rFonts w:ascii="TH SarabunPSK" w:eastAsia="Times New Roman" w:hAnsi="TH SarabunPSK" w:cs="TH SarabunPSK"/>
                                      <w:cs/>
                                    </w:rPr>
                                  </w:pPr>
                                  <w:r w:rsidRPr="004B5A5B">
                                    <w:rPr>
                                      <w:rFonts w:ascii="TH SarabunPSK" w:hAnsi="TH SarabunPSK" w:cs="TH SarabunPSK"/>
                                      <w:cs/>
                                    </w:rPr>
                                    <w:t>การติดตามความคืบหน้าในการดำเนินกิจกรรม  (</w:t>
                                  </w:r>
                                  <w:r w:rsidRPr="004B5A5B">
                                    <w:rPr>
                                      <w:rFonts w:ascii="TH SarabunPSK" w:eastAsia="Times New Roman" w:hAnsi="TH SarabunPSK" w:cs="TH SarabunPSK"/>
                                    </w:rPr>
                                    <w:t>Communication Plan</w:t>
                                  </w:r>
                                  <w:r w:rsidRPr="004B5A5B">
                                    <w:rPr>
                                      <w:rFonts w:ascii="TH SarabunPSK" w:hAnsi="TH SarabunPSK" w:cs="TH SarabunPSK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tcBorders>
                                    <w:top w:val="single" w:sz="18" w:space="0" w:color="FFFFFF"/>
                                    <w:left w:val="single" w:sz="18" w:space="0" w:color="FFFFFF"/>
                                    <w:bottom w:val="single" w:sz="18" w:space="0" w:color="FFFFFF"/>
                                  </w:tcBorders>
                                  <w:shd w:val="pct20" w:color="000000" w:fill="FFFFFF"/>
                                </w:tcPr>
                                <w:p w:rsidR="00F61E33" w:rsidRPr="004B5A5B" w:rsidRDefault="00F61E33" w:rsidP="00014135">
                                  <w:pPr>
                                    <w:jc w:val="right"/>
                                    <w:rPr>
                                      <w:rFonts w:ascii="TH SarabunPSK" w:eastAsia="Times New Roman" w:hAnsi="TH SarabunPSK" w:cs="TH SarabunPSK"/>
                                    </w:rPr>
                                  </w:pPr>
                                  <w:r>
                                    <w:rPr>
                                      <w:rFonts w:ascii="TH SarabunPSK" w:eastAsia="Times New Roman" w:hAnsi="TH SarabunPSK" w:cs="TH SarabunPSK"/>
                                    </w:rPr>
                                    <w:t>1-21</w:t>
                                  </w:r>
                                </w:p>
                              </w:tc>
                            </w:tr>
                          </w:tbl>
                          <w:p w:rsidR="00F61E33" w:rsidRPr="004B5A5B" w:rsidRDefault="00F61E33" w:rsidP="004B5A5B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ounded Rectangle 1" o:spid="_x0000_s1026" style="position:absolute;margin-left:-.75pt;margin-top:19.7pt;width:481.05pt;height:501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21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" strokecolor="silver">
                <v:textbox>
                  <w:txbxContent>
                    <w:p w:rsidR="00F61E33" w:rsidRPr="004B5A5B" w:rsidRDefault="00F61E33" w:rsidP="004B5A5B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</w:pPr>
                      <w:r w:rsidRPr="004B5A5B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สารบัญ</w:t>
                      </w:r>
                    </w:p>
                    <w:p w:rsidR="00F61E33" w:rsidRPr="004B5A5B" w:rsidRDefault="00F61E33" w:rsidP="004B5A5B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tbl>
                      <w:tblPr>
                        <w:tblW w:w="9356" w:type="dxa"/>
                        <w:tblBorders>
                          <w:insideH w:val="single" w:sz="18" w:space="0" w:color="FFFFFF"/>
                          <w:insideV w:val="single" w:sz="18" w:space="0" w:color="FFFFFF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7797"/>
                        <w:gridCol w:w="1559"/>
                      </w:tblGrid>
                      <w:tr w:rsidR="00F61E33" w:rsidRPr="004B5A5B" w:rsidTr="00B11632">
                        <w:trPr>
                          <w:trHeight w:val="305"/>
                        </w:trPr>
                        <w:tc>
                          <w:tcPr>
                            <w:tcW w:w="7797" w:type="dxa"/>
                            <w:shd w:val="pct20" w:color="000000" w:fill="FFFFFF"/>
                          </w:tcPr>
                          <w:p w:rsidR="00F61E33" w:rsidRPr="004B5A5B" w:rsidRDefault="00F61E33" w:rsidP="00560242">
                            <w:pPr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s/>
                              </w:rPr>
                            </w:pPr>
                            <w:r w:rsidRPr="004B5A5B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s/>
                              </w:rPr>
                              <w:t>เรื่อง</w:t>
                            </w:r>
                          </w:p>
                        </w:tc>
                        <w:tc>
                          <w:tcPr>
                            <w:tcW w:w="1559" w:type="dxa"/>
                            <w:shd w:val="pct20" w:color="000000" w:fill="FFFFFF"/>
                          </w:tcPr>
                          <w:p w:rsidR="00F61E33" w:rsidRPr="004B5A5B" w:rsidRDefault="00F61E33" w:rsidP="00B11632">
                            <w:pPr>
                              <w:jc w:val="right"/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</w:rPr>
                            </w:pPr>
                            <w:r w:rsidRPr="004B5A5B">
                              <w:rPr>
                                <w:rFonts w:ascii="TH SarabunPSK" w:eastAsia="Times New Roman" w:hAnsi="TH SarabunPSK" w:cs="TH SarabunPSK"/>
                                <w:b/>
                                <w:bCs/>
                                <w:cs/>
                              </w:rPr>
                              <w:t>หน้า</w:t>
                            </w:r>
                          </w:p>
                        </w:tc>
                      </w:tr>
                      <w:tr w:rsidR="00F61E33" w:rsidRPr="004B5A5B" w:rsidTr="00B11632">
                        <w:trPr>
                          <w:trHeight w:val="145"/>
                        </w:trPr>
                        <w:tc>
                          <w:tcPr>
                            <w:tcW w:w="7797" w:type="dxa"/>
                            <w:shd w:val="pct5" w:color="000000" w:fill="FFFFFF"/>
                          </w:tcPr>
                          <w:p w:rsidR="00F61E33" w:rsidRPr="004B5A5B" w:rsidRDefault="00F61E33" w:rsidP="00560242">
                            <w:pPr>
                              <w:rPr>
                                <w:rFonts w:ascii="TH SarabunPSK" w:eastAsia="Times New Roman" w:hAnsi="TH SarabunPSK" w:cs="TH SarabunPSK"/>
                              </w:rPr>
                            </w:pPr>
                          </w:p>
                        </w:tc>
                        <w:tc>
                          <w:tcPr>
                            <w:tcW w:w="1559" w:type="dxa"/>
                            <w:shd w:val="pct5" w:color="000000" w:fill="FFFFFF"/>
                          </w:tcPr>
                          <w:p w:rsidR="00F61E33" w:rsidRPr="004B5A5B" w:rsidRDefault="00F61E33" w:rsidP="00B11632">
                            <w:pPr>
                              <w:jc w:val="right"/>
                              <w:rPr>
                                <w:rFonts w:ascii="TH SarabunPSK" w:eastAsia="Times New Roman" w:hAnsi="TH SarabunPSK" w:cs="TH SarabunPSK"/>
                              </w:rPr>
                            </w:pPr>
                          </w:p>
                        </w:tc>
                      </w:tr>
                      <w:tr w:rsidR="00F61E33" w:rsidRPr="004B5A5B" w:rsidTr="00B11632">
                        <w:trPr>
                          <w:trHeight w:val="222"/>
                        </w:trPr>
                        <w:tc>
                          <w:tcPr>
                            <w:tcW w:w="7797" w:type="dxa"/>
                            <w:shd w:val="pct20" w:color="000000" w:fill="FFFFFF"/>
                          </w:tcPr>
                          <w:p w:rsidR="00F61E33" w:rsidRPr="004B5A5B" w:rsidRDefault="00F61E33" w:rsidP="00E96B2B">
                            <w:pPr>
                              <w:numPr>
                                <w:ilvl w:val="0"/>
                                <w:numId w:val="6"/>
                              </w:numPr>
                              <w:ind w:left="425" w:hanging="425"/>
                              <w:rPr>
                                <w:rFonts w:ascii="TH SarabunPSK" w:eastAsia="Times New Roman" w:hAnsi="TH SarabunPSK" w:cs="TH SarabunPSK"/>
                                <w:cs/>
                              </w:rPr>
                            </w:pPr>
                            <w:r w:rsidRPr="004B5A5B">
                              <w:rPr>
                                <w:rFonts w:ascii="TH SarabunPSK" w:hAnsi="TH SarabunPSK" w:cs="TH SarabunPSK"/>
                                <w:cs/>
                              </w:rPr>
                              <w:t>ภาพรวมโครงการ (</w:t>
                            </w:r>
                            <w:r w:rsidRPr="004B5A5B">
                              <w:rPr>
                                <w:rFonts w:ascii="TH SarabunPSK" w:hAnsi="TH SarabunPSK" w:cs="TH SarabunPSK"/>
                              </w:rPr>
                              <w:t>Project Overview)</w:t>
                            </w:r>
                          </w:p>
                        </w:tc>
                        <w:tc>
                          <w:tcPr>
                            <w:tcW w:w="1559" w:type="dxa"/>
                            <w:shd w:val="pct20" w:color="000000" w:fill="FFFFFF"/>
                          </w:tcPr>
                          <w:p w:rsidR="00F61E33" w:rsidRPr="004B5A5B" w:rsidRDefault="00F61E33" w:rsidP="00B11632">
                            <w:pPr>
                              <w:jc w:val="right"/>
                              <w:rPr>
                                <w:rFonts w:ascii="TH SarabunPSK" w:eastAsia="Times New Roman" w:hAnsi="TH SarabunPSK" w:cs="TH SarabunPSK"/>
                                <w:cs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</w:rPr>
                              <w:t>1-</w:t>
                            </w:r>
                            <w:r w:rsidRPr="004B5A5B">
                              <w:rPr>
                                <w:rFonts w:ascii="TH SarabunPSK" w:eastAsia="Times New Roman" w:hAnsi="TH SarabunPSK" w:cs="TH SarabunPSK"/>
                                <w:cs/>
                              </w:rPr>
                              <w:t>1</w:t>
                            </w:r>
                          </w:p>
                        </w:tc>
                      </w:tr>
                      <w:tr w:rsidR="00F61E33" w:rsidRPr="004B5A5B" w:rsidTr="00767C8C">
                        <w:trPr>
                          <w:trHeight w:val="335"/>
                        </w:trPr>
                        <w:tc>
                          <w:tcPr>
                            <w:tcW w:w="7797" w:type="dxa"/>
                            <w:tcBorders>
                              <w:bottom w:val="single" w:sz="18" w:space="0" w:color="FFFFFF"/>
                            </w:tcBorders>
                            <w:shd w:val="pct5" w:color="000000" w:fill="FFFFFF"/>
                          </w:tcPr>
                          <w:p w:rsidR="00F61E33" w:rsidRPr="00767C8C" w:rsidRDefault="00F61E33" w:rsidP="00E96B2B">
                            <w:pPr>
                              <w:numPr>
                                <w:ilvl w:val="1"/>
                                <w:numId w:val="5"/>
                              </w:numPr>
                              <w:tabs>
                                <w:tab w:val="clear" w:pos="360"/>
                                <w:tab w:val="num" w:pos="425"/>
                              </w:tabs>
                              <w:rPr>
                                <w:rFonts w:ascii="TH SarabunPSK" w:hAnsi="TH SarabunPSK" w:cs="TH SarabunPSK"/>
                              </w:rPr>
                            </w:pPr>
                            <w:r w:rsidRPr="004B5A5B">
                              <w:rPr>
                                <w:rFonts w:ascii="TH SarabunPSK" w:hAnsi="TH SarabunPSK" w:cs="TH SarabunPSK"/>
                              </w:rPr>
                              <w:t xml:space="preserve">1.1  </w:t>
                            </w:r>
                            <w:r w:rsidRPr="004B5A5B">
                              <w:rPr>
                                <w:rFonts w:ascii="TH SarabunPSK" w:hAnsi="TH SarabunPSK" w:cs="TH SarabunPSK"/>
                                <w:cs/>
                              </w:rPr>
                              <w:t>ขอบเขตของโครงการ</w:t>
                            </w:r>
                            <w:r w:rsidRPr="004B5A5B">
                              <w:rPr>
                                <w:rFonts w:ascii="TH SarabunPSK" w:hAnsi="TH SarabunPSK" w:cs="TH SarabunPSK"/>
                              </w:rPr>
                              <w:t xml:space="preserve"> (Scope)</w:t>
                            </w:r>
                          </w:p>
                        </w:tc>
                        <w:tc>
                          <w:tcPr>
                            <w:tcW w:w="1559" w:type="dxa"/>
                            <w:tcBorders>
                              <w:bottom w:val="single" w:sz="18" w:space="0" w:color="FFFFFF"/>
                            </w:tcBorders>
                            <w:shd w:val="pct5" w:color="000000" w:fill="FFFFFF"/>
                          </w:tcPr>
                          <w:p w:rsidR="00F61E33" w:rsidRPr="004B5A5B" w:rsidRDefault="00F61E33" w:rsidP="00767C8C">
                            <w:pPr>
                              <w:jc w:val="right"/>
                              <w:rPr>
                                <w:rFonts w:ascii="TH SarabunPSK" w:eastAsia="Times New Roman" w:hAnsi="TH SarabunPSK" w:cs="TH SarabunPSK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</w:rPr>
                              <w:t>1-</w:t>
                            </w:r>
                            <w:r w:rsidRPr="004B5A5B">
                              <w:rPr>
                                <w:rFonts w:ascii="TH SarabunPSK" w:eastAsia="Times New Roman" w:hAnsi="TH SarabunPSK" w:cs="TH SarabunPSK"/>
                                <w:cs/>
                              </w:rPr>
                              <w:t>1</w:t>
                            </w:r>
                          </w:p>
                        </w:tc>
                      </w:tr>
                      <w:tr w:rsidR="00F61E33" w:rsidRPr="004B5A5B" w:rsidTr="00B11632">
                        <w:trPr>
                          <w:trHeight w:val="55"/>
                        </w:trPr>
                        <w:tc>
                          <w:tcPr>
                            <w:tcW w:w="7797" w:type="dxa"/>
                            <w:tcBorders>
                              <w:top w:val="single" w:sz="18" w:space="0" w:color="FFFFFF"/>
                              <w:bottom w:val="single" w:sz="18" w:space="0" w:color="FFFFFF"/>
                            </w:tcBorders>
                            <w:shd w:val="pct20" w:color="000000" w:fill="FFFFFF"/>
                          </w:tcPr>
                          <w:p w:rsidR="00F61E33" w:rsidRPr="004B5A5B" w:rsidRDefault="00F61E33" w:rsidP="00E96B2B">
                            <w:pPr>
                              <w:numPr>
                                <w:ilvl w:val="0"/>
                                <w:numId w:val="6"/>
                              </w:numPr>
                              <w:ind w:left="425" w:hanging="425"/>
                              <w:rPr>
                                <w:rFonts w:ascii="TH SarabunPSK" w:eastAsia="Times New Roman" w:hAnsi="TH SarabunPSK" w:cs="TH SarabunPSK"/>
                                <w:cs/>
                              </w:rPr>
                            </w:pPr>
                            <w:r w:rsidRPr="004B5A5B">
                              <w:rPr>
                                <w:rFonts w:ascii="TH SarabunPSK" w:hAnsi="TH SarabunPSK" w:cs="TH SarabunPSK"/>
                                <w:cs/>
                              </w:rPr>
                              <w:t xml:space="preserve">ข้อมูลโครงการ </w:t>
                            </w:r>
                            <w:r w:rsidRPr="004B5A5B">
                              <w:rPr>
                                <w:rFonts w:ascii="TH SarabunPSK" w:hAnsi="TH SarabunPSK" w:cs="TH SarabunPSK"/>
                              </w:rPr>
                              <w:t>(Project Information)</w:t>
                            </w:r>
                          </w:p>
                        </w:tc>
                        <w:tc>
                          <w:tcPr>
                            <w:tcW w:w="1559" w:type="dxa"/>
                            <w:tcBorders>
                              <w:top w:val="single" w:sz="18" w:space="0" w:color="FFFFFF"/>
                              <w:bottom w:val="single" w:sz="18" w:space="0" w:color="FFFFFF"/>
                            </w:tcBorders>
                            <w:shd w:val="pct20" w:color="000000" w:fill="FFFFFF"/>
                          </w:tcPr>
                          <w:p w:rsidR="00F61E33" w:rsidRPr="004B5A5B" w:rsidRDefault="00F61E33" w:rsidP="00500340">
                            <w:pPr>
                              <w:jc w:val="right"/>
                              <w:rPr>
                                <w:rFonts w:ascii="TH SarabunPSK" w:eastAsia="Times New Roman" w:hAnsi="TH SarabunPSK" w:cs="TH SarabunPSK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</w:rPr>
                              <w:t>1-2</w:t>
                            </w:r>
                          </w:p>
                        </w:tc>
                      </w:tr>
                      <w:tr w:rsidR="00F61E33" w:rsidRPr="004B5A5B" w:rsidTr="00B11632">
                        <w:trPr>
                          <w:trHeight w:val="751"/>
                        </w:trPr>
                        <w:tc>
                          <w:tcPr>
                            <w:tcW w:w="7797" w:type="dxa"/>
                            <w:tcBorders>
                              <w:top w:val="single" w:sz="18" w:space="0" w:color="FFFFFF"/>
                            </w:tcBorders>
                            <w:shd w:val="pct5" w:color="000000" w:fill="FFFFFF"/>
                          </w:tcPr>
                          <w:p w:rsidR="00F61E33" w:rsidRPr="004B5A5B" w:rsidRDefault="00F61E33" w:rsidP="00E96B2B">
                            <w:pPr>
                              <w:numPr>
                                <w:ilvl w:val="1"/>
                                <w:numId w:val="5"/>
                              </w:numPr>
                              <w:tabs>
                                <w:tab w:val="clear" w:pos="360"/>
                                <w:tab w:val="num" w:pos="425"/>
                              </w:tabs>
                              <w:rPr>
                                <w:rFonts w:ascii="TH SarabunPSK" w:hAnsi="TH SarabunPSK" w:cs="TH SarabunPSK"/>
                              </w:rPr>
                            </w:pPr>
                            <w:r w:rsidRPr="004B5A5B">
                              <w:rPr>
                                <w:rFonts w:ascii="TH SarabunPSK" w:hAnsi="TH SarabunPSK" w:cs="TH SarabunPSK"/>
                                <w:cs/>
                              </w:rPr>
                              <w:t>2.1  ข้อมูลเบื้องต้น (</w:t>
                            </w:r>
                            <w:r w:rsidRPr="004B5A5B">
                              <w:rPr>
                                <w:rFonts w:ascii="TH SarabunPSK" w:hAnsi="TH SarabunPSK" w:cs="TH SarabunPSK"/>
                              </w:rPr>
                              <w:t>General Information)</w:t>
                            </w:r>
                          </w:p>
                          <w:p w:rsidR="00F61E33" w:rsidRPr="004B5A5B" w:rsidRDefault="00F61E33" w:rsidP="00E96B2B">
                            <w:pPr>
                              <w:numPr>
                                <w:ilvl w:val="1"/>
                                <w:numId w:val="5"/>
                              </w:numPr>
                              <w:tabs>
                                <w:tab w:val="clear" w:pos="360"/>
                                <w:tab w:val="num" w:pos="425"/>
                                <w:tab w:val="left" w:pos="855"/>
                              </w:tabs>
                              <w:rPr>
                                <w:rFonts w:ascii="TH SarabunPSK" w:hAnsi="TH SarabunPSK" w:cs="TH SarabunPSK"/>
                              </w:rPr>
                            </w:pPr>
                            <w:r w:rsidRPr="004B5A5B">
                              <w:rPr>
                                <w:rFonts w:ascii="TH SarabunPSK" w:hAnsi="TH SarabunPSK" w:cs="TH SarabunPSK"/>
                                <w:cs/>
                              </w:rPr>
                              <w:t>2.</w:t>
                            </w:r>
                            <w:r w:rsidRPr="004B5A5B">
                              <w:rPr>
                                <w:rFonts w:ascii="TH SarabunPSK" w:hAnsi="TH SarabunPSK" w:cs="TH SarabunPSK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</w:rPr>
                              <w:t xml:space="preserve">  </w:t>
                            </w:r>
                            <w:r w:rsidRPr="004B5A5B">
                              <w:rPr>
                                <w:rFonts w:ascii="TH SarabunPSK" w:hAnsi="TH SarabunPSK" w:cs="TH SarabunPSK"/>
                                <w:cs/>
                              </w:rPr>
                              <w:t xml:space="preserve">โครงสร้างการบริหารโครงการ </w:t>
                            </w:r>
                            <w:r w:rsidRPr="004B5A5B">
                              <w:rPr>
                                <w:rFonts w:ascii="TH SarabunPSK" w:hAnsi="TH SarabunPSK" w:cs="TH SarabunPSK"/>
                              </w:rPr>
                              <w:t>(Management Structure)</w:t>
                            </w:r>
                          </w:p>
                          <w:p w:rsidR="00F61E33" w:rsidRPr="004B5A5B" w:rsidRDefault="00F61E33" w:rsidP="00E96B2B">
                            <w:pPr>
                              <w:numPr>
                                <w:ilvl w:val="1"/>
                                <w:numId w:val="5"/>
                              </w:numPr>
                              <w:tabs>
                                <w:tab w:val="clear" w:pos="360"/>
                                <w:tab w:val="num" w:pos="425"/>
                              </w:tabs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 w:rsidRPr="004B5A5B">
                              <w:rPr>
                                <w:rFonts w:ascii="TH SarabunPSK" w:hAnsi="TH SarabunPSK" w:cs="TH SarabunPSK"/>
                                <w:cs/>
                              </w:rPr>
                              <w:t>2.</w:t>
                            </w:r>
                            <w:r w:rsidRPr="004B5A5B">
                              <w:rPr>
                                <w:rFonts w:ascii="TH SarabunPSK" w:hAnsi="TH SarabunPSK" w:cs="TH SarabunPSK"/>
                              </w:rPr>
                              <w:t>3</w:t>
                            </w:r>
                            <w:r w:rsidRPr="004B5A5B">
                              <w:rPr>
                                <w:rFonts w:ascii="TH SarabunPSK" w:hAnsi="TH SarabunPSK" w:cs="TH SarabunPSK"/>
                                <w:cs/>
                              </w:rPr>
                              <w:t xml:space="preserve">  บทบาทและหน้าที่ความรับผิดชอบ </w:t>
                            </w:r>
                            <w:r w:rsidRPr="004B5A5B">
                              <w:rPr>
                                <w:rFonts w:ascii="TH SarabunPSK" w:hAnsi="TH SarabunPSK" w:cs="TH SarabunPSK"/>
                              </w:rPr>
                              <w:t>(Roles and Responsibilities)</w:t>
                            </w:r>
                          </w:p>
                        </w:tc>
                        <w:tc>
                          <w:tcPr>
                            <w:tcW w:w="1559" w:type="dxa"/>
                            <w:tcBorders>
                              <w:top w:val="single" w:sz="18" w:space="0" w:color="FFFFFF"/>
                            </w:tcBorders>
                            <w:shd w:val="pct5" w:color="000000" w:fill="FFFFFF"/>
                          </w:tcPr>
                          <w:p w:rsidR="00F61E33" w:rsidRPr="004B5A5B" w:rsidRDefault="00F61E33" w:rsidP="00B11632">
                            <w:pPr>
                              <w:jc w:val="right"/>
                              <w:rPr>
                                <w:rFonts w:ascii="TH SarabunPSK" w:eastAsia="Times New Roman" w:hAnsi="TH SarabunPSK" w:cs="TH SarabunPSK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</w:rPr>
                              <w:t>1-2</w:t>
                            </w:r>
                          </w:p>
                          <w:p w:rsidR="00F61E33" w:rsidRPr="004B5A5B" w:rsidRDefault="00F61E33" w:rsidP="00B11632">
                            <w:pPr>
                              <w:jc w:val="right"/>
                              <w:rPr>
                                <w:rFonts w:ascii="TH SarabunPSK" w:eastAsia="Times New Roman" w:hAnsi="TH SarabunPSK" w:cs="TH SarabunPSK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</w:rPr>
                              <w:t>1-3</w:t>
                            </w:r>
                          </w:p>
                          <w:p w:rsidR="00F61E33" w:rsidRPr="004B5A5B" w:rsidRDefault="00F61E33" w:rsidP="00767C8C">
                            <w:pPr>
                              <w:jc w:val="right"/>
                              <w:rPr>
                                <w:rFonts w:ascii="TH SarabunPSK" w:eastAsia="Times New Roman" w:hAnsi="TH SarabunPSK" w:cs="TH SarabunPSK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</w:rPr>
                              <w:t>1-4</w:t>
                            </w:r>
                          </w:p>
                        </w:tc>
                      </w:tr>
                      <w:tr w:rsidR="00F61E33" w:rsidRPr="004B5A5B" w:rsidTr="00B11632">
                        <w:trPr>
                          <w:trHeight w:val="222"/>
                        </w:trPr>
                        <w:tc>
                          <w:tcPr>
                            <w:tcW w:w="7797" w:type="dxa"/>
                            <w:tcBorders>
                              <w:bottom w:val="single" w:sz="18" w:space="0" w:color="FFFFFF"/>
                            </w:tcBorders>
                            <w:shd w:val="pct20" w:color="000000" w:fill="FFFFFF"/>
                          </w:tcPr>
                          <w:p w:rsidR="00F61E33" w:rsidRPr="004B5A5B" w:rsidRDefault="00F61E33" w:rsidP="00E96B2B">
                            <w:pPr>
                              <w:numPr>
                                <w:ilvl w:val="0"/>
                                <w:numId w:val="6"/>
                              </w:numPr>
                              <w:ind w:left="425" w:hanging="425"/>
                              <w:rPr>
                                <w:rFonts w:ascii="TH SarabunPSK" w:eastAsia="Times New Roman" w:hAnsi="TH SarabunPSK" w:cs="TH SarabunPSK"/>
                                <w:cs/>
                              </w:rPr>
                            </w:pPr>
                            <w:r w:rsidRPr="004B5A5B">
                              <w:rPr>
                                <w:rFonts w:ascii="TH SarabunPSK" w:hAnsi="TH SarabunPSK" w:cs="TH SarabunPSK"/>
                                <w:cs/>
                              </w:rPr>
                              <w:t>แผนการบริหารจัดการและแผนดำเนินงาน  (</w:t>
                            </w:r>
                            <w:r w:rsidRPr="004B5A5B">
                              <w:rPr>
                                <w:rFonts w:ascii="TH SarabunPSK" w:hAnsi="TH SarabunPSK" w:cs="TH SarabunPSK"/>
                              </w:rPr>
                              <w:t>Management Plan)</w:t>
                            </w:r>
                          </w:p>
                        </w:tc>
                        <w:tc>
                          <w:tcPr>
                            <w:tcW w:w="1559" w:type="dxa"/>
                            <w:tcBorders>
                              <w:bottom w:val="single" w:sz="18" w:space="0" w:color="FFFFFF"/>
                            </w:tcBorders>
                            <w:shd w:val="pct20" w:color="000000" w:fill="FFFFFF"/>
                          </w:tcPr>
                          <w:p w:rsidR="00F61E33" w:rsidRPr="004B5A5B" w:rsidRDefault="00F61E33" w:rsidP="00B11632">
                            <w:pPr>
                              <w:jc w:val="right"/>
                              <w:rPr>
                                <w:rFonts w:ascii="TH SarabunPSK" w:eastAsia="Times New Roman" w:hAnsi="TH SarabunPSK" w:cs="TH SarabunPSK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</w:rPr>
                              <w:t>1-7</w:t>
                            </w:r>
                          </w:p>
                        </w:tc>
                      </w:tr>
                      <w:tr w:rsidR="00F61E33" w:rsidRPr="004B5A5B" w:rsidTr="00767C8C">
                        <w:trPr>
                          <w:trHeight w:val="682"/>
                        </w:trPr>
                        <w:tc>
                          <w:tcPr>
                            <w:tcW w:w="7797" w:type="dxa"/>
                            <w:tcBorders>
                              <w:top w:val="single" w:sz="18" w:space="0" w:color="FFFFFF"/>
                              <w:bottom w:val="single" w:sz="18" w:space="0" w:color="FFFFFF"/>
                            </w:tcBorders>
                            <w:shd w:val="pct5" w:color="000000" w:fill="FFFFFF"/>
                          </w:tcPr>
                          <w:p w:rsidR="00F61E33" w:rsidRPr="004B5A5B" w:rsidRDefault="00F61E33" w:rsidP="00E96B2B">
                            <w:pPr>
                              <w:pStyle w:val="ListParagraph"/>
                              <w:numPr>
                                <w:ilvl w:val="1"/>
                                <w:numId w:val="6"/>
                              </w:numPr>
                              <w:rPr>
                                <w:rFonts w:ascii="TH SarabunPSK" w:eastAsia="Times New Roman" w:hAnsi="TH SarabunPSK" w:cs="TH SarabunPSK"/>
                                <w:szCs w:val="28"/>
                              </w:rPr>
                            </w:pPr>
                            <w:r w:rsidRPr="004B5A5B">
                              <w:rPr>
                                <w:rFonts w:ascii="TH SarabunPSK" w:eastAsia="Times New Roman" w:hAnsi="TH SarabunPSK" w:cs="TH SarabunPSK"/>
                                <w:szCs w:val="28"/>
                                <w:cs/>
                              </w:rPr>
                              <w:t>แผนการบริหารจัดการและแผนดำเนินงาน</w:t>
                            </w:r>
                          </w:p>
                          <w:p w:rsidR="00F61E33" w:rsidRPr="00767C8C" w:rsidRDefault="00F61E33" w:rsidP="00E96B2B">
                            <w:pPr>
                              <w:pStyle w:val="ListParagraph"/>
                              <w:numPr>
                                <w:ilvl w:val="1"/>
                                <w:numId w:val="6"/>
                              </w:numPr>
                              <w:rPr>
                                <w:rFonts w:ascii="TH SarabunPSK" w:eastAsia="Times New Roman" w:hAnsi="TH SarabunPSK" w:cs="TH SarabunPSK"/>
                                <w:szCs w:val="28"/>
                              </w:rPr>
                            </w:pPr>
                            <w:r w:rsidRPr="00500340">
                              <w:rPr>
                                <w:rFonts w:ascii="TH SarabunPSK" w:eastAsia="Times New Roman" w:hAnsi="TH SarabunPSK" w:cs="TH SarabunPSK"/>
                                <w:szCs w:val="28"/>
                                <w:cs/>
                              </w:rPr>
                              <w:t>แผนบริหารจัดการความเสี่ยง</w:t>
                            </w:r>
                            <w:r w:rsidRPr="00500340">
                              <w:rPr>
                                <w:rFonts w:ascii="TH SarabunPSK" w:eastAsia="Times New Roman" w:hAnsi="TH SarabunPSK" w:cs="TH SarabunPSK"/>
                                <w:szCs w:val="28"/>
                              </w:rPr>
                              <w:t xml:space="preserve"> </w:t>
                            </w:r>
                            <w:r w:rsidRPr="00500340"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8"/>
                              </w:rPr>
                              <w:t>(</w:t>
                            </w:r>
                            <w:r w:rsidRPr="00500340">
                              <w:rPr>
                                <w:rFonts w:ascii="TH SarabunPSK" w:hAnsi="TH SarabunPSK" w:cs="TH SarabunPSK"/>
                                <w:szCs w:val="28"/>
                              </w:rPr>
                              <w:t xml:space="preserve">Risk management Plan) </w:t>
                            </w:r>
                          </w:p>
                        </w:tc>
                        <w:tc>
                          <w:tcPr>
                            <w:tcW w:w="1559" w:type="dxa"/>
                            <w:tcBorders>
                              <w:top w:val="single" w:sz="18" w:space="0" w:color="FFFFFF"/>
                              <w:bottom w:val="single" w:sz="18" w:space="0" w:color="FFFFFF"/>
                            </w:tcBorders>
                            <w:shd w:val="pct5" w:color="000000" w:fill="FFFFFF"/>
                          </w:tcPr>
                          <w:p w:rsidR="00F61E33" w:rsidRDefault="00F61E33" w:rsidP="00500340">
                            <w:pPr>
                              <w:jc w:val="right"/>
                              <w:rPr>
                                <w:rFonts w:ascii="TH SarabunPSK" w:eastAsia="Times New Roman" w:hAnsi="TH SarabunPSK" w:cs="TH SarabunPSK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</w:rPr>
                              <w:t>1-7</w:t>
                            </w:r>
                          </w:p>
                          <w:p w:rsidR="00F61E33" w:rsidRPr="004B5A5B" w:rsidRDefault="00F61E33" w:rsidP="00767C8C">
                            <w:pPr>
                              <w:jc w:val="right"/>
                              <w:rPr>
                                <w:rFonts w:ascii="TH SarabunPSK" w:eastAsia="Times New Roman" w:hAnsi="TH SarabunPSK" w:cs="TH SarabunPSK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</w:rPr>
                              <w:t>1-20</w:t>
                            </w:r>
                          </w:p>
                        </w:tc>
                      </w:tr>
                      <w:tr w:rsidR="00F61E33" w:rsidRPr="004B5A5B" w:rsidTr="00B11632">
                        <w:trPr>
                          <w:trHeight w:val="64"/>
                        </w:trPr>
                        <w:tc>
                          <w:tcPr>
                            <w:tcW w:w="7797" w:type="dxa"/>
                            <w:tcBorders>
                              <w:top w:val="single" w:sz="18" w:space="0" w:color="FFFFFF"/>
                              <w:bottom w:val="single" w:sz="18" w:space="0" w:color="FFFFFF"/>
                              <w:right w:val="single" w:sz="18" w:space="0" w:color="FFFFFF"/>
                            </w:tcBorders>
                            <w:shd w:val="pct20" w:color="000000" w:fill="FFFFFF"/>
                          </w:tcPr>
                          <w:p w:rsidR="00F61E33" w:rsidRPr="004B5A5B" w:rsidRDefault="00F61E33" w:rsidP="00E96B2B">
                            <w:pPr>
                              <w:numPr>
                                <w:ilvl w:val="0"/>
                                <w:numId w:val="6"/>
                              </w:numPr>
                              <w:ind w:left="425" w:hanging="425"/>
                              <w:rPr>
                                <w:rFonts w:ascii="TH SarabunPSK" w:eastAsia="Times New Roman" w:hAnsi="TH SarabunPSK" w:cs="TH SarabunPSK"/>
                                <w:cs/>
                              </w:rPr>
                            </w:pPr>
                            <w:r w:rsidRPr="004B5A5B">
                              <w:rPr>
                                <w:rFonts w:ascii="TH SarabunPSK" w:hAnsi="TH SarabunPSK" w:cs="TH SarabunPSK"/>
                                <w:cs/>
                              </w:rPr>
                              <w:t>การติดตามความคืบหน้าในการดำเนินกิจกรรม  (</w:t>
                            </w:r>
                            <w:r w:rsidRPr="004B5A5B">
                              <w:rPr>
                                <w:rFonts w:ascii="TH SarabunPSK" w:eastAsia="Times New Roman" w:hAnsi="TH SarabunPSK" w:cs="TH SarabunPSK"/>
                              </w:rPr>
                              <w:t>Communication Plan</w:t>
                            </w:r>
                            <w:r w:rsidRPr="004B5A5B">
                              <w:rPr>
                                <w:rFonts w:ascii="TH SarabunPSK" w:hAnsi="TH SarabunPSK" w:cs="TH SarabunPSK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559" w:type="dxa"/>
                            <w:tcBorders>
                              <w:top w:val="single" w:sz="18" w:space="0" w:color="FFFFFF"/>
                              <w:left w:val="single" w:sz="18" w:space="0" w:color="FFFFFF"/>
                              <w:bottom w:val="single" w:sz="18" w:space="0" w:color="FFFFFF"/>
                            </w:tcBorders>
                            <w:shd w:val="pct20" w:color="000000" w:fill="FFFFFF"/>
                          </w:tcPr>
                          <w:p w:rsidR="00F61E33" w:rsidRPr="004B5A5B" w:rsidRDefault="00F61E33" w:rsidP="00014135">
                            <w:pPr>
                              <w:jc w:val="right"/>
                              <w:rPr>
                                <w:rFonts w:ascii="TH SarabunPSK" w:eastAsia="Times New Roman" w:hAnsi="TH SarabunPSK" w:cs="TH SarabunPSK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/>
                              </w:rPr>
                              <w:t>1-21</w:t>
                            </w:r>
                          </w:p>
                        </w:tc>
                      </w:tr>
                    </w:tbl>
                    <w:p w:rsidR="00F61E33" w:rsidRPr="004B5A5B" w:rsidRDefault="00F61E33" w:rsidP="004B5A5B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4D421A" w:rsidRDefault="0009793D" w:rsidP="006C705D">
      <w:pPr>
        <w:rPr>
          <w:rFonts w:ascii="TH SarabunPSK" w:eastAsia="Times New Roman" w:hAnsi="TH SarabunPSK" w:cs="TH SarabunPSK"/>
          <w:sz w:val="32"/>
          <w:szCs w:val="32"/>
        </w:rPr>
      </w:pPr>
    </w:p>
    <w:p w:rsidR="0050759A" w:rsidRDefault="0050759A" w:rsidP="0050759A">
      <w:pPr>
        <w:rPr>
          <w:rFonts w:ascii="TH SarabunPSK" w:eastAsia="Times New Roman" w:hAnsi="TH SarabunPSK" w:cs="TH SarabunPSK"/>
          <w:sz w:val="32"/>
          <w:szCs w:val="32"/>
        </w:rPr>
      </w:pPr>
    </w:p>
    <w:p w:rsidR="0050759A" w:rsidRDefault="0050759A" w:rsidP="0050759A">
      <w:pPr>
        <w:rPr>
          <w:rFonts w:ascii="TH SarabunPSK" w:eastAsia="Times New Roman" w:hAnsi="TH SarabunPSK" w:cs="TH SarabunPSK"/>
          <w:sz w:val="32"/>
          <w:szCs w:val="32"/>
        </w:rPr>
      </w:pPr>
    </w:p>
    <w:p w:rsidR="0009793D" w:rsidRPr="0050759A" w:rsidRDefault="0050759A" w:rsidP="0050759A">
      <w:pPr>
        <w:tabs>
          <w:tab w:val="center" w:pos="4808"/>
        </w:tabs>
        <w:rPr>
          <w:rFonts w:ascii="TH SarabunPSK" w:eastAsia="Times New Roman" w:hAnsi="TH SarabunPSK" w:cs="TH SarabunPSK"/>
          <w:sz w:val="32"/>
          <w:szCs w:val="32"/>
        </w:rPr>
        <w:sectPr w:rsidR="0009793D" w:rsidRPr="0050759A" w:rsidSect="0049372A">
          <w:footerReference w:type="default" r:id="rId14"/>
          <w:pgSz w:w="11907" w:h="16840" w:code="9"/>
          <w:pgMar w:top="1440" w:right="851" w:bottom="1440" w:left="1440" w:header="425" w:footer="170" w:gutter="0"/>
          <w:pgNumType w:fmt="upperRoman" w:start="2"/>
          <w:cols w:space="720"/>
        </w:sect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</w:p>
    <w:p w:rsidR="00A314B9" w:rsidRPr="00A314B9" w:rsidRDefault="00A314B9" w:rsidP="00A314B9">
      <w:pPr>
        <w:pStyle w:val="Heading1"/>
        <w:ind w:left="432"/>
        <w:jc w:val="thaiDistribute"/>
        <w:rPr>
          <w:rFonts w:ascii="TH SarabunPSK" w:hAnsi="TH SarabunPSK" w:cs="TH SarabunPSK"/>
        </w:rPr>
      </w:pPr>
    </w:p>
    <w:p w:rsidR="0009793D" w:rsidRDefault="00295B70" w:rsidP="00E96B2B">
      <w:pPr>
        <w:pStyle w:val="Heading1"/>
        <w:numPr>
          <w:ilvl w:val="0"/>
          <w:numId w:val="3"/>
        </w:numPr>
        <w:spacing w:after="240"/>
        <w:ind w:left="426" w:hanging="426"/>
        <w:jc w:val="thaiDistribute"/>
        <w:rPr>
          <w:rFonts w:ascii="TH SarabunPSK" w:hAnsi="TH SarabunPSK" w:cs="TH SarabunPSK"/>
        </w:rPr>
      </w:pPr>
      <w:r w:rsidRPr="004B5A5B">
        <w:rPr>
          <w:rFonts w:ascii="TH SarabunPSK" w:hAnsi="TH SarabunPSK" w:cs="TH SarabunPSK"/>
          <w:cs/>
        </w:rPr>
        <w:t>ภาพรวมโครงการ (</w:t>
      </w:r>
      <w:r w:rsidRPr="004B5A5B">
        <w:rPr>
          <w:rFonts w:ascii="TH SarabunPSK" w:hAnsi="TH SarabunPSK" w:cs="TH SarabunPSK"/>
        </w:rPr>
        <w:t>Project Overview)</w:t>
      </w:r>
    </w:p>
    <w:p w:rsidR="00501E30" w:rsidRPr="00CF1A25" w:rsidRDefault="0049372A" w:rsidP="00501E30">
      <w:pPr>
        <w:pStyle w:val="NIDAHeader1"/>
        <w:numPr>
          <w:ilvl w:val="0"/>
          <w:numId w:val="0"/>
        </w:numPr>
        <w:ind w:firstLine="709"/>
        <w:jc w:val="thaiDistribute"/>
        <w:outlineLvl w:val="1"/>
        <w:rPr>
          <w:rFonts w:ascii="TH SarabunPSK" w:hAnsi="TH SarabunPSK" w:cs="TH SarabunPSK"/>
          <w:b w:val="0"/>
          <w:bCs w:val="0"/>
        </w:rPr>
      </w:pPr>
      <w:bookmarkStart w:id="2" w:name="_Toc400982941"/>
      <w:r>
        <w:rPr>
          <w:rFonts w:ascii="TH SarabunPSK" w:hAnsi="TH SarabunPSK" w:cs="TH SarabunPSK"/>
          <w:b w:val="0"/>
          <w:bCs w:val="0"/>
        </w:rPr>
        <w:t>1)</w:t>
      </w:r>
      <w:r w:rsidR="00501E30">
        <w:rPr>
          <w:rFonts w:ascii="TH SarabunPSK" w:hAnsi="TH SarabunPSK" w:cs="TH SarabunPSK"/>
          <w:b w:val="0"/>
          <w:bCs w:val="0"/>
        </w:rPr>
        <w:t xml:space="preserve"> </w:t>
      </w:r>
      <w:r w:rsidR="00501E30">
        <w:rPr>
          <w:rFonts w:ascii="TH SarabunPSK" w:hAnsi="TH SarabunPSK" w:cs="TH SarabunPSK" w:hint="cs"/>
          <w:b w:val="0"/>
          <w:bCs w:val="0"/>
          <w:cs/>
        </w:rPr>
        <w:t>ว</w:t>
      </w:r>
      <w:r w:rsidR="00501E30" w:rsidRPr="00CF1A25">
        <w:rPr>
          <w:rFonts w:ascii="TH SarabunPSK" w:hAnsi="TH SarabunPSK" w:cs="TH SarabunPSK"/>
          <w:b w:val="0"/>
          <w:bCs w:val="0"/>
          <w:cs/>
        </w:rPr>
        <w:t xml:space="preserve">างรากฐานในเรื่องของการปรับปรุงสถาปัตยกรรมการประมวลผลให้อยู่ในรูปแบบของ </w:t>
      </w:r>
      <w:r w:rsidR="00501E30" w:rsidRPr="00CF1A25">
        <w:rPr>
          <w:rFonts w:ascii="TH SarabunPSK" w:hAnsi="TH SarabunPSK" w:cs="TH SarabunPSK"/>
          <w:b w:val="0"/>
          <w:bCs w:val="0"/>
        </w:rPr>
        <w:t>SOA (Service-Oriented Architecture)</w:t>
      </w:r>
    </w:p>
    <w:p w:rsidR="00501E30" w:rsidRPr="00CF1A25" w:rsidRDefault="0049372A" w:rsidP="002B3B5F">
      <w:pPr>
        <w:pStyle w:val="NIDAHeader1"/>
        <w:numPr>
          <w:ilvl w:val="0"/>
          <w:numId w:val="0"/>
        </w:numPr>
        <w:spacing w:before="240"/>
        <w:ind w:firstLine="709"/>
        <w:jc w:val="thaiDistribute"/>
        <w:outlineLvl w:val="1"/>
        <w:rPr>
          <w:rFonts w:ascii="TH SarabunPSK" w:hAnsi="TH SarabunPSK" w:cs="TH SarabunPSK"/>
          <w:b w:val="0"/>
          <w:bCs w:val="0"/>
        </w:rPr>
      </w:pPr>
      <w:r>
        <w:rPr>
          <w:rFonts w:ascii="TH SarabunPSK" w:hAnsi="TH SarabunPSK" w:cs="TH SarabunPSK"/>
          <w:b w:val="0"/>
          <w:bCs w:val="0"/>
        </w:rPr>
        <w:t>2)</w:t>
      </w:r>
      <w:r w:rsidR="00501E30">
        <w:rPr>
          <w:rFonts w:ascii="TH SarabunPSK" w:hAnsi="TH SarabunPSK" w:cs="TH SarabunPSK"/>
          <w:b w:val="0"/>
          <w:bCs w:val="0"/>
        </w:rPr>
        <w:t xml:space="preserve"> </w:t>
      </w:r>
      <w:r w:rsidR="00501E30" w:rsidRPr="00CF1A25">
        <w:rPr>
          <w:rFonts w:ascii="TH SarabunPSK" w:hAnsi="TH SarabunPSK" w:cs="TH SarabunPSK"/>
          <w:b w:val="0"/>
          <w:bCs w:val="0"/>
          <w:cs/>
        </w:rPr>
        <w:t xml:space="preserve">พัฒนาระบบบริการให้เป็นแบบจุดเดียวเบ็ดเสร็จ </w:t>
      </w:r>
      <w:proofErr w:type="gramStart"/>
      <w:r w:rsidR="00501E30" w:rsidRPr="00CF1A25">
        <w:rPr>
          <w:rFonts w:ascii="TH SarabunPSK" w:hAnsi="TH SarabunPSK" w:cs="TH SarabunPSK"/>
          <w:b w:val="0"/>
          <w:bCs w:val="0"/>
          <w:cs/>
        </w:rPr>
        <w:t>เพื่ออำนวยความสะดวกแก่นักศึกษาในการทำรายการลงทะเบียนแสดงความจำนงรับปริญญา</w:t>
      </w:r>
      <w:r w:rsidR="00501E30" w:rsidRPr="00CF1A25">
        <w:rPr>
          <w:rFonts w:ascii="TH SarabunPSK" w:hAnsi="TH SarabunPSK" w:cs="TH SarabunPSK"/>
          <w:b w:val="0"/>
          <w:bCs w:val="0"/>
        </w:rPr>
        <w:t xml:space="preserve">  </w:t>
      </w:r>
      <w:r w:rsidR="00501E30" w:rsidRPr="00CF1A25">
        <w:rPr>
          <w:rFonts w:ascii="TH SarabunPSK" w:hAnsi="TH SarabunPSK" w:cs="TH SarabunPSK"/>
          <w:b w:val="0"/>
          <w:bCs w:val="0"/>
          <w:cs/>
        </w:rPr>
        <w:t>ภาระค่าใช้จ่ายทุน</w:t>
      </w:r>
      <w:proofErr w:type="gramEnd"/>
      <w:r w:rsidR="00501E30" w:rsidRPr="00CF1A25">
        <w:rPr>
          <w:rFonts w:ascii="TH SarabunPSK" w:hAnsi="TH SarabunPSK" w:cs="TH SarabunPSK"/>
          <w:b w:val="0"/>
          <w:bCs w:val="0"/>
        </w:rPr>
        <w:t xml:space="preserve"> </w:t>
      </w:r>
      <w:r w:rsidR="00501E30" w:rsidRPr="00CF1A25">
        <w:rPr>
          <w:rFonts w:ascii="TH SarabunPSK" w:hAnsi="TH SarabunPSK" w:cs="TH SarabunPSK"/>
          <w:b w:val="0"/>
          <w:bCs w:val="0"/>
          <w:cs/>
        </w:rPr>
        <w:t>ตรวจสอบการสำเร็จการศึกษา และการขอเอกสารสำคัญ เป็นต้น</w:t>
      </w:r>
      <w:bookmarkEnd w:id="2"/>
    </w:p>
    <w:p w:rsidR="00501E30" w:rsidRDefault="00501E30" w:rsidP="002B3B5F">
      <w:pPr>
        <w:pStyle w:val="NIDAHeader1"/>
        <w:numPr>
          <w:ilvl w:val="0"/>
          <w:numId w:val="0"/>
        </w:numPr>
        <w:spacing w:before="240"/>
        <w:ind w:firstLine="709"/>
        <w:jc w:val="thaiDistribute"/>
        <w:outlineLvl w:val="1"/>
        <w:rPr>
          <w:rFonts w:ascii="TH SarabunPSK" w:hAnsi="TH SarabunPSK" w:cs="TH SarabunPSK"/>
          <w:b w:val="0"/>
          <w:bCs w:val="0"/>
        </w:rPr>
      </w:pPr>
      <w:bookmarkStart w:id="3" w:name="_Toc400982942"/>
      <w:r>
        <w:rPr>
          <w:rFonts w:ascii="TH SarabunPSK" w:hAnsi="TH SarabunPSK" w:cs="TH SarabunPSK"/>
          <w:b w:val="0"/>
          <w:bCs w:val="0"/>
        </w:rPr>
        <w:t>3</w:t>
      </w:r>
      <w:r w:rsidR="0049372A">
        <w:rPr>
          <w:rFonts w:ascii="TH SarabunPSK" w:hAnsi="TH SarabunPSK" w:cs="TH SarabunPSK"/>
          <w:b w:val="0"/>
          <w:bCs w:val="0"/>
        </w:rPr>
        <w:t>)</w:t>
      </w:r>
      <w:r>
        <w:rPr>
          <w:rFonts w:ascii="TH SarabunPSK" w:hAnsi="TH SarabunPSK" w:cs="TH SarabunPSK"/>
          <w:b w:val="0"/>
          <w:bCs w:val="0"/>
        </w:rPr>
        <w:t xml:space="preserve"> </w:t>
      </w:r>
      <w:r w:rsidRPr="00CF1A25">
        <w:rPr>
          <w:rFonts w:ascii="TH SarabunPSK" w:hAnsi="TH SarabunPSK" w:cs="TH SarabunPSK"/>
          <w:b w:val="0"/>
          <w:bCs w:val="0"/>
          <w:cs/>
        </w:rPr>
        <w:t>เพิ่มความปลอดภัยในการส่งข้อมูลไปยังฐานข้อมูลระบบทะเบียนนักศึกษา และระบบสารสนเทศอื่น ๆ ของสถาบัน</w:t>
      </w:r>
      <w:bookmarkEnd w:id="3"/>
    </w:p>
    <w:p w:rsidR="00295B70" w:rsidRPr="00FC323A" w:rsidRDefault="00295B70" w:rsidP="00501E30">
      <w:pPr>
        <w:spacing w:before="240" w:after="240"/>
        <w:ind w:left="426"/>
        <w:jc w:val="both"/>
        <w:rPr>
          <w:b/>
          <w:bCs/>
          <w:sz w:val="32"/>
          <w:szCs w:val="32"/>
        </w:rPr>
      </w:pPr>
      <w:r w:rsidRPr="00FC323A">
        <w:rPr>
          <w:rFonts w:ascii="TH SarabunPSK" w:hAnsi="TH SarabunPSK" w:cs="TH SarabunPSK"/>
          <w:b/>
          <w:bCs/>
          <w:sz w:val="32"/>
          <w:szCs w:val="32"/>
        </w:rPr>
        <w:t>1.1</w:t>
      </w:r>
      <w:r w:rsidRPr="00FC323A">
        <w:rPr>
          <w:b/>
          <w:bCs/>
          <w:sz w:val="32"/>
          <w:szCs w:val="32"/>
        </w:rPr>
        <w:t xml:space="preserve"> </w:t>
      </w:r>
      <w:r w:rsidRPr="00FC323A">
        <w:rPr>
          <w:rFonts w:ascii="TH SarabunPSK" w:hAnsi="TH SarabunPSK" w:cs="TH SarabunPSK"/>
          <w:b/>
          <w:bCs/>
          <w:sz w:val="32"/>
          <w:szCs w:val="32"/>
          <w:cs/>
        </w:rPr>
        <w:t>ขอบเขตของโครงการ</w:t>
      </w:r>
      <w:r w:rsidRPr="00FC323A">
        <w:rPr>
          <w:rFonts w:ascii="TH SarabunPSK" w:hAnsi="TH SarabunPSK" w:cs="TH SarabunPSK"/>
          <w:b/>
          <w:bCs/>
          <w:sz w:val="32"/>
          <w:szCs w:val="32"/>
        </w:rPr>
        <w:t xml:space="preserve"> (Scope)</w:t>
      </w:r>
    </w:p>
    <w:p w:rsidR="00501E30" w:rsidRDefault="00501E30" w:rsidP="0049372A">
      <w:pPr>
        <w:tabs>
          <w:tab w:val="left" w:pos="810"/>
        </w:tabs>
        <w:spacing w:after="24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FC323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ดำเนินการ</w:t>
      </w:r>
      <w:r w:rsidRPr="00501E3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ศึกษาสำรวจและรวบรวมความต้องการ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พร้อม</w:t>
      </w:r>
      <w:r w:rsidRPr="00501E3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พัฒนา</w:t>
      </w:r>
      <w:r w:rsidRPr="00FC323A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และ</w:t>
      </w:r>
      <w:r w:rsidRPr="00501E3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ติดตั้ง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501E30">
        <w:rPr>
          <w:rFonts w:ascii="TH SarabunPSK" w:hAnsi="TH SarabunPSK" w:cs="TH SarabunPSK"/>
          <w:sz w:val="32"/>
          <w:szCs w:val="32"/>
          <w:shd w:val="clear" w:color="auto" w:fill="FFFFFF"/>
        </w:rPr>
        <w:t>Application</w:t>
      </w:r>
      <w:r w:rsidRPr="00501E3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ระบบสารสนเทศเพื่อบริการการศึกษาบนอุปกรณ์พกพา</w:t>
      </w:r>
      <w:r w:rsidR="00FD2AF0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FD2AF0" w:rsidRPr="00FD2AF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ที่ใช้งาน</w:t>
      </w:r>
      <w:r w:rsidR="00FD2AF0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ได้ทั้ง</w:t>
      </w:r>
      <w:r w:rsidR="00FD2AF0" w:rsidRPr="00FD2AF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บนระบบปฏิบัติการ </w:t>
      </w:r>
      <w:r w:rsidR="00FD2AF0" w:rsidRPr="00FD2AF0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Android </w:t>
      </w:r>
      <w:r w:rsidR="00FD2AF0" w:rsidRPr="00FD2AF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proofErr w:type="spellStart"/>
      <w:r w:rsidR="00FD2AF0" w:rsidRPr="00FD2AF0">
        <w:rPr>
          <w:rFonts w:ascii="TH SarabunPSK" w:hAnsi="TH SarabunPSK" w:cs="TH SarabunPSK"/>
          <w:sz w:val="32"/>
          <w:szCs w:val="32"/>
          <w:shd w:val="clear" w:color="auto" w:fill="FFFFFF"/>
        </w:rPr>
        <w:t>iOS</w:t>
      </w:r>
      <w:proofErr w:type="spellEnd"/>
      <w:r w:rsidR="00FD2AF0" w:rsidRPr="00FD2AF0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 </w:t>
      </w:r>
      <w:r w:rsidR="00FD2AF0" w:rsidRPr="00FD2AF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รวมทั้งเชื่อมโยงกับระบบงานอื่นที่เกี่ยวข้อง</w:t>
      </w:r>
      <w:r w:rsidRPr="00501E30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โดยระบบงานที่พัฒนาขึ้นต้องรองรับการทำงานได้อย่างครบถ้วน ถูกต้อง และทำงานได้จริง </w:t>
      </w:r>
      <w:r w:rsidRPr="00FC323A">
        <w:rPr>
          <w:rFonts w:ascii="TH SarabunPSK" w:hAnsi="TH SarabunPSK" w:cs="TH SarabunPSK"/>
          <w:sz w:val="32"/>
          <w:szCs w:val="32"/>
          <w:cs/>
        </w:rPr>
        <w:t>ตามโครงการ</w:t>
      </w:r>
      <w:r w:rsidRPr="00501E30">
        <w:rPr>
          <w:rFonts w:ascii="TH SarabunPSK" w:hAnsi="TH SarabunPSK" w:cs="TH SarabunPSK"/>
          <w:sz w:val="32"/>
          <w:szCs w:val="32"/>
          <w:cs/>
        </w:rPr>
        <w:t>พัฒนาสถาบันบัณฑิตพัฒนบริหารศาสตร์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01E30">
        <w:rPr>
          <w:rFonts w:ascii="TH SarabunPSK" w:hAnsi="TH SarabunPSK" w:cs="TH SarabunPSK"/>
          <w:sz w:val="32"/>
          <w:szCs w:val="32"/>
          <w:cs/>
        </w:rPr>
        <w:t>เพื่อเป็นสถาบันการศึกษาระดับมาตรฐานโลก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9372A">
        <w:rPr>
          <w:rFonts w:ascii="TH SarabunPSK" w:hAnsi="TH SarabunPSK" w:cs="TH SarabunPSK" w:hint="cs"/>
          <w:sz w:val="32"/>
          <w:szCs w:val="32"/>
          <w:cs/>
        </w:rPr>
        <w:t>โดยสามารถแบ่งส่วนงานที่ต้องพัฒนาได้ดังนี้</w:t>
      </w:r>
    </w:p>
    <w:p w:rsidR="00270617" w:rsidRPr="00CF1A25" w:rsidRDefault="00270617" w:rsidP="00E96B2B">
      <w:pPr>
        <w:pStyle w:val="NIDAHeader1"/>
        <w:numPr>
          <w:ilvl w:val="0"/>
          <w:numId w:val="8"/>
        </w:numPr>
        <w:spacing w:after="240"/>
        <w:ind w:left="1170"/>
        <w:jc w:val="thaiDistribute"/>
        <w:outlineLvl w:val="1"/>
        <w:rPr>
          <w:rFonts w:ascii="TH SarabunPSK" w:hAnsi="TH SarabunPSK" w:cs="TH SarabunPSK"/>
          <w:b w:val="0"/>
          <w:bCs w:val="0"/>
        </w:rPr>
      </w:pPr>
      <w:bookmarkStart w:id="4" w:name="_Toc400982966"/>
      <w:r w:rsidRPr="00CF1A25">
        <w:rPr>
          <w:rFonts w:ascii="TH SarabunPSK" w:hAnsi="TH SarabunPSK" w:cs="TH SarabunPSK"/>
          <w:b w:val="0"/>
          <w:bCs w:val="0"/>
          <w:cs/>
        </w:rPr>
        <w:t>ส่วนงานของการแสดง ประวัติ ข้อมูลที่สำคัญ และสถานะต่าง ๆ ของนักศึกษา เช่น สถานะของการลงทะเบียน สถานะของคำร้อง การแจ้งเตือน เป็นต้น</w:t>
      </w:r>
      <w:bookmarkEnd w:id="4"/>
    </w:p>
    <w:p w:rsidR="00270617" w:rsidRPr="00CF1A25" w:rsidRDefault="00270617" w:rsidP="00E96B2B">
      <w:pPr>
        <w:pStyle w:val="NIDAHeader1"/>
        <w:numPr>
          <w:ilvl w:val="0"/>
          <w:numId w:val="8"/>
        </w:numPr>
        <w:ind w:left="1170"/>
        <w:jc w:val="thaiDistribute"/>
        <w:outlineLvl w:val="1"/>
        <w:rPr>
          <w:rFonts w:ascii="TH SarabunPSK" w:hAnsi="TH SarabunPSK" w:cs="TH SarabunPSK"/>
          <w:b w:val="0"/>
          <w:bCs w:val="0"/>
        </w:rPr>
      </w:pPr>
      <w:bookmarkStart w:id="5" w:name="_Toc400982967"/>
      <w:r w:rsidRPr="00CF1A25">
        <w:rPr>
          <w:rFonts w:ascii="TH SarabunPSK" w:hAnsi="TH SarabunPSK" w:cs="TH SarabunPSK"/>
          <w:b w:val="0"/>
          <w:bCs w:val="0"/>
          <w:cs/>
        </w:rPr>
        <w:t>ส่วนงานบริการตนเองของนักศึกษา ที่ประกอบด้วยระบบงานสำคัญที่นักศึกษาต้องใช้ โดยมีความสามารถของระบบดังนี้</w:t>
      </w:r>
      <w:bookmarkEnd w:id="5"/>
      <w:r w:rsidRPr="00CF1A25">
        <w:rPr>
          <w:rFonts w:ascii="TH SarabunPSK" w:hAnsi="TH SarabunPSK" w:cs="TH SarabunPSK"/>
          <w:b w:val="0"/>
          <w:bCs w:val="0"/>
          <w:cs/>
        </w:rPr>
        <w:t xml:space="preserve"> </w:t>
      </w:r>
    </w:p>
    <w:p w:rsidR="00270617" w:rsidRPr="00CF1A25" w:rsidRDefault="00270617" w:rsidP="00E96B2B">
      <w:pPr>
        <w:pStyle w:val="NIDAHeader1"/>
        <w:numPr>
          <w:ilvl w:val="3"/>
          <w:numId w:val="9"/>
        </w:numPr>
        <w:ind w:left="1620" w:hanging="425"/>
        <w:jc w:val="thaiDistribute"/>
        <w:outlineLvl w:val="1"/>
        <w:rPr>
          <w:rFonts w:ascii="TH SarabunPSK" w:hAnsi="TH SarabunPSK" w:cs="TH SarabunPSK"/>
          <w:b w:val="0"/>
          <w:bCs w:val="0"/>
        </w:rPr>
      </w:pPr>
      <w:bookmarkStart w:id="6" w:name="_Toc400982968"/>
      <w:r w:rsidRPr="00CF1A25">
        <w:rPr>
          <w:rFonts w:ascii="TH SarabunPSK" w:hAnsi="TH SarabunPSK" w:cs="TH SarabunPSK"/>
          <w:b w:val="0"/>
          <w:bCs w:val="0"/>
          <w:cs/>
        </w:rPr>
        <w:t>ระบบทะเบียนนักศึกษา</w:t>
      </w:r>
      <w:bookmarkEnd w:id="6"/>
      <w:r w:rsidRPr="00CF1A25">
        <w:rPr>
          <w:rFonts w:ascii="TH SarabunPSK" w:hAnsi="TH SarabunPSK" w:cs="TH SarabunPSK"/>
          <w:b w:val="0"/>
          <w:bCs w:val="0"/>
          <w:cs/>
        </w:rPr>
        <w:t xml:space="preserve"> </w:t>
      </w:r>
    </w:p>
    <w:p w:rsidR="00270617" w:rsidRPr="00CF1A25" w:rsidRDefault="00270617" w:rsidP="00E96B2B">
      <w:pPr>
        <w:pStyle w:val="NIDAHeader1"/>
        <w:numPr>
          <w:ilvl w:val="3"/>
          <w:numId w:val="9"/>
        </w:numPr>
        <w:ind w:left="1620" w:hanging="425"/>
        <w:jc w:val="thaiDistribute"/>
        <w:outlineLvl w:val="1"/>
        <w:rPr>
          <w:rFonts w:ascii="TH SarabunPSK" w:hAnsi="TH SarabunPSK" w:cs="TH SarabunPSK"/>
          <w:b w:val="0"/>
          <w:bCs w:val="0"/>
        </w:rPr>
      </w:pPr>
      <w:bookmarkStart w:id="7" w:name="_Toc400982969"/>
      <w:r w:rsidRPr="00CF1A25">
        <w:rPr>
          <w:rFonts w:ascii="TH SarabunPSK" w:hAnsi="TH SarabunPSK" w:cs="TH SarabunPSK"/>
          <w:b w:val="0"/>
          <w:bCs w:val="0"/>
          <w:cs/>
        </w:rPr>
        <w:t>ระบบประเมินการเรียนการสอน</w:t>
      </w:r>
      <w:bookmarkEnd w:id="7"/>
      <w:r w:rsidRPr="00CF1A25">
        <w:rPr>
          <w:rFonts w:ascii="TH SarabunPSK" w:hAnsi="TH SarabunPSK" w:cs="TH SarabunPSK"/>
          <w:b w:val="0"/>
          <w:bCs w:val="0"/>
          <w:cs/>
        </w:rPr>
        <w:t xml:space="preserve"> </w:t>
      </w:r>
    </w:p>
    <w:p w:rsidR="00270617" w:rsidRPr="00CF1A25" w:rsidRDefault="00270617" w:rsidP="00E96B2B">
      <w:pPr>
        <w:pStyle w:val="NIDAHeader1"/>
        <w:numPr>
          <w:ilvl w:val="3"/>
          <w:numId w:val="9"/>
        </w:numPr>
        <w:ind w:left="1620" w:hanging="425"/>
        <w:jc w:val="thaiDistribute"/>
        <w:outlineLvl w:val="1"/>
        <w:rPr>
          <w:rFonts w:ascii="TH SarabunPSK" w:hAnsi="TH SarabunPSK" w:cs="TH SarabunPSK"/>
          <w:b w:val="0"/>
          <w:bCs w:val="0"/>
        </w:rPr>
      </w:pPr>
      <w:bookmarkStart w:id="8" w:name="_Toc400982970"/>
      <w:r w:rsidRPr="00CF1A25">
        <w:rPr>
          <w:rFonts w:ascii="TH SarabunPSK" w:hAnsi="TH SarabunPSK" w:cs="TH SarabunPSK"/>
          <w:b w:val="0"/>
          <w:bCs w:val="0"/>
          <w:cs/>
        </w:rPr>
        <w:t>ระบบจองทรัพยากร</w:t>
      </w:r>
      <w:bookmarkEnd w:id="8"/>
      <w:r w:rsidRPr="00CF1A25">
        <w:rPr>
          <w:rFonts w:ascii="TH SarabunPSK" w:hAnsi="TH SarabunPSK" w:cs="TH SarabunPSK"/>
          <w:b w:val="0"/>
          <w:bCs w:val="0"/>
          <w:cs/>
        </w:rPr>
        <w:t xml:space="preserve"> </w:t>
      </w:r>
    </w:p>
    <w:p w:rsidR="0049372A" w:rsidRPr="00457777" w:rsidRDefault="0049372A" w:rsidP="00E96B2B">
      <w:pPr>
        <w:pStyle w:val="NIDAHeader1"/>
        <w:numPr>
          <w:ilvl w:val="0"/>
          <w:numId w:val="8"/>
        </w:numPr>
        <w:spacing w:before="240"/>
        <w:ind w:left="1170"/>
        <w:jc w:val="thaiDistribute"/>
        <w:outlineLvl w:val="1"/>
        <w:rPr>
          <w:rFonts w:ascii="TH SarabunPSK" w:hAnsi="TH SarabunPSK" w:cs="TH SarabunPSK"/>
          <w:b w:val="0"/>
          <w:bCs w:val="0"/>
        </w:rPr>
      </w:pPr>
      <w:bookmarkStart w:id="9" w:name="_Toc400982971"/>
      <w:r w:rsidRPr="00457777">
        <w:rPr>
          <w:rFonts w:ascii="TH SarabunPSK" w:hAnsi="TH SarabunPSK" w:cs="TH SarabunPSK"/>
          <w:b w:val="0"/>
          <w:bCs w:val="0"/>
          <w:cs/>
        </w:rPr>
        <w:t>ส่วนงานการแจ้งเตือนและรับข่าวสารที่สำคัญ เช่น ข้อมูลตารางกิจกรรมของสถาบัน</w:t>
      </w:r>
      <w:r w:rsidR="001750BB" w:rsidRPr="001750BB">
        <w:rPr>
          <w:rFonts w:ascii="TH SarabunPSK" w:hAnsi="TH SarabunPSK" w:cs="TH SarabunPSK"/>
          <w:b w:val="0"/>
          <w:bCs w:val="0"/>
          <w:cs/>
        </w:rPr>
        <w:t>ตามประเภทปฏิทิน</w:t>
      </w:r>
      <w:r w:rsidRPr="00457777">
        <w:rPr>
          <w:rFonts w:ascii="TH SarabunPSK" w:hAnsi="TH SarabunPSK" w:cs="TH SarabunPSK"/>
          <w:b w:val="0"/>
          <w:bCs w:val="0"/>
          <w:cs/>
        </w:rPr>
        <w:t xml:space="preserve"> การแจ้งเตือนสถานการณ์  สถานะของการขอเอกสาร และข่าวประชาสัมพันธ์ เป็นต้น</w:t>
      </w:r>
      <w:bookmarkEnd w:id="9"/>
    </w:p>
    <w:p w:rsidR="0049372A" w:rsidRDefault="0049372A" w:rsidP="00E96B2B">
      <w:pPr>
        <w:pStyle w:val="NIDAHeader1"/>
        <w:numPr>
          <w:ilvl w:val="0"/>
          <w:numId w:val="8"/>
        </w:numPr>
        <w:spacing w:before="240"/>
        <w:ind w:left="1170"/>
        <w:jc w:val="thaiDistribute"/>
        <w:outlineLvl w:val="1"/>
        <w:rPr>
          <w:rFonts w:ascii="TH SarabunPSK" w:hAnsi="TH SarabunPSK" w:cs="TH SarabunPSK"/>
          <w:b w:val="0"/>
          <w:bCs w:val="0"/>
        </w:rPr>
      </w:pPr>
      <w:r w:rsidRPr="00457777">
        <w:rPr>
          <w:rFonts w:ascii="TH SarabunPSK" w:hAnsi="TH SarabunPSK" w:cs="TH SarabunPSK"/>
          <w:b w:val="0"/>
          <w:bCs w:val="0"/>
          <w:cs/>
        </w:rPr>
        <w:t>ส่วนงาน</w:t>
      </w:r>
      <w:r>
        <w:rPr>
          <w:rFonts w:ascii="TH SarabunPSK" w:hAnsi="TH SarabunPSK" w:cs="TH SarabunPSK" w:hint="cs"/>
          <w:b w:val="0"/>
          <w:bCs w:val="0"/>
          <w:cs/>
        </w:rPr>
        <w:t>บริหารจัดการ</w:t>
      </w:r>
      <w:r w:rsidRPr="00CF1A25">
        <w:rPr>
          <w:rFonts w:ascii="TH SarabunPSK" w:hAnsi="TH SarabunPSK" w:cs="TH SarabunPSK"/>
          <w:b w:val="0"/>
          <w:bCs w:val="0"/>
          <w:cs/>
        </w:rPr>
        <w:t>สำนักงานส่วนหลัง</w:t>
      </w:r>
      <w:r w:rsidRPr="00CF1A25">
        <w:rPr>
          <w:rFonts w:ascii="TH SarabunPSK" w:hAnsi="TH SarabunPSK" w:cs="TH SarabunPSK" w:hint="cs"/>
          <w:b w:val="0"/>
          <w:bCs w:val="0"/>
          <w:cs/>
        </w:rPr>
        <w:t xml:space="preserve"> (</w:t>
      </w:r>
      <w:r w:rsidRPr="00CF1A25">
        <w:rPr>
          <w:rFonts w:ascii="TH SarabunPSK" w:hAnsi="TH SarabunPSK" w:cs="TH SarabunPSK"/>
          <w:b w:val="0"/>
          <w:bCs w:val="0"/>
        </w:rPr>
        <w:t>Back Office</w:t>
      </w:r>
      <w:r w:rsidRPr="00CF1A25">
        <w:rPr>
          <w:rFonts w:ascii="TH SarabunPSK" w:hAnsi="TH SarabunPSK" w:cs="TH SarabunPSK" w:hint="cs"/>
          <w:b w:val="0"/>
          <w:bCs w:val="0"/>
          <w:cs/>
        </w:rPr>
        <w:t>)</w:t>
      </w:r>
      <w:r w:rsidR="001750BB">
        <w:rPr>
          <w:rFonts w:ascii="TH SarabunPSK" w:hAnsi="TH SarabunPSK" w:cs="TH SarabunPSK"/>
          <w:b w:val="0"/>
          <w:bCs w:val="0"/>
        </w:rPr>
        <w:t xml:space="preserve"> </w:t>
      </w:r>
      <w:r w:rsidR="001750BB" w:rsidRPr="00457777">
        <w:rPr>
          <w:rFonts w:ascii="TH SarabunPSK" w:hAnsi="TH SarabunPSK" w:cs="TH SarabunPSK"/>
          <w:b w:val="0"/>
          <w:bCs w:val="0"/>
          <w:cs/>
        </w:rPr>
        <w:t xml:space="preserve">แบบ </w:t>
      </w:r>
      <w:r w:rsidR="001750BB" w:rsidRPr="00457777">
        <w:rPr>
          <w:rFonts w:ascii="TH SarabunPSK" w:hAnsi="TH SarabunPSK" w:cs="TH SarabunPSK"/>
          <w:b w:val="0"/>
          <w:bCs w:val="0"/>
        </w:rPr>
        <w:t>Web Application</w:t>
      </w:r>
      <w:r w:rsidR="001750BB">
        <w:rPr>
          <w:rFonts w:ascii="TH SarabunPSK" w:hAnsi="TH SarabunPSK" w:cs="TH SarabunPSK"/>
          <w:b w:val="0"/>
          <w:bCs w:val="0"/>
        </w:rPr>
        <w:t xml:space="preserve"> </w:t>
      </w:r>
      <w:r w:rsidR="001750BB" w:rsidRPr="00457777">
        <w:rPr>
          <w:rFonts w:ascii="TH SarabunPSK" w:hAnsi="TH SarabunPSK" w:cs="TH SarabunPSK"/>
          <w:b w:val="0"/>
          <w:bCs w:val="0"/>
          <w:cs/>
        </w:rPr>
        <w:t>โดยสามารถทำงานได้ดังนี้</w:t>
      </w:r>
    </w:p>
    <w:p w:rsidR="001750BB" w:rsidRPr="00457777" w:rsidRDefault="001750BB" w:rsidP="00E96B2B">
      <w:pPr>
        <w:pStyle w:val="NIDAHeader1"/>
        <w:numPr>
          <w:ilvl w:val="3"/>
          <w:numId w:val="10"/>
        </w:numPr>
        <w:ind w:left="1620" w:hanging="425"/>
        <w:jc w:val="thaiDistribute"/>
        <w:outlineLvl w:val="1"/>
        <w:rPr>
          <w:rFonts w:ascii="TH SarabunPSK" w:hAnsi="TH SarabunPSK" w:cs="TH SarabunPSK"/>
          <w:b w:val="0"/>
          <w:bCs w:val="0"/>
        </w:rPr>
      </w:pPr>
      <w:bookmarkStart w:id="10" w:name="_Toc400982973"/>
      <w:r w:rsidRPr="00457777">
        <w:rPr>
          <w:rFonts w:ascii="TH SarabunPSK" w:hAnsi="TH SarabunPSK" w:cs="TH SarabunPSK"/>
          <w:b w:val="0"/>
          <w:bCs w:val="0"/>
          <w:cs/>
        </w:rPr>
        <w:t>บันทึกข้อมูลปฏิทินต่าง ๆ  และสามารถมอบสิทธิ์ในการเข้าถึง และการจัดการปฏิทินต่าง ๆ ให้กับบุคลากรในการบันทึกข้อมูลต่าง ๆ ได้</w:t>
      </w:r>
      <w:bookmarkEnd w:id="10"/>
    </w:p>
    <w:p w:rsidR="00A314B9" w:rsidRDefault="00A314B9" w:rsidP="00A314B9">
      <w:pPr>
        <w:pStyle w:val="NIDAHeader1"/>
        <w:numPr>
          <w:ilvl w:val="0"/>
          <w:numId w:val="0"/>
        </w:numPr>
        <w:ind w:left="1620"/>
        <w:jc w:val="thaiDistribute"/>
        <w:outlineLvl w:val="1"/>
        <w:rPr>
          <w:rFonts w:ascii="TH SarabunPSK" w:hAnsi="TH SarabunPSK" w:cs="TH SarabunPSK"/>
          <w:b w:val="0"/>
          <w:bCs w:val="0"/>
        </w:rPr>
      </w:pPr>
      <w:bookmarkStart w:id="11" w:name="_Toc400982974"/>
    </w:p>
    <w:p w:rsidR="00A314B9" w:rsidRDefault="00A314B9" w:rsidP="00A314B9">
      <w:pPr>
        <w:pStyle w:val="NIDAHeader1"/>
        <w:numPr>
          <w:ilvl w:val="0"/>
          <w:numId w:val="0"/>
        </w:numPr>
        <w:ind w:left="1620"/>
        <w:jc w:val="thaiDistribute"/>
        <w:outlineLvl w:val="1"/>
        <w:rPr>
          <w:rFonts w:ascii="TH SarabunPSK" w:hAnsi="TH SarabunPSK" w:cs="TH SarabunPSK"/>
          <w:b w:val="0"/>
          <w:bCs w:val="0"/>
        </w:rPr>
      </w:pPr>
    </w:p>
    <w:p w:rsidR="001750BB" w:rsidRPr="00457777" w:rsidRDefault="001750BB" w:rsidP="00E96B2B">
      <w:pPr>
        <w:pStyle w:val="NIDAHeader1"/>
        <w:numPr>
          <w:ilvl w:val="3"/>
          <w:numId w:val="10"/>
        </w:numPr>
        <w:ind w:left="1620" w:hanging="425"/>
        <w:jc w:val="thaiDistribute"/>
        <w:outlineLvl w:val="1"/>
        <w:rPr>
          <w:rFonts w:ascii="TH SarabunPSK" w:hAnsi="TH SarabunPSK" w:cs="TH SarabunPSK"/>
          <w:b w:val="0"/>
          <w:bCs w:val="0"/>
        </w:rPr>
      </w:pPr>
      <w:r w:rsidRPr="00457777">
        <w:rPr>
          <w:rFonts w:ascii="TH SarabunPSK" w:hAnsi="TH SarabunPSK" w:cs="TH SarabunPSK"/>
          <w:b w:val="0"/>
          <w:bCs w:val="0"/>
          <w:cs/>
        </w:rPr>
        <w:t>กำหนดกลุ่มของผู้ที่สามารถเห็นปฏิทิน และรับการแจ้งเตือนได้ตามสิทธิ์และบทบาทของนักศึกษา</w:t>
      </w:r>
      <w:r w:rsidRPr="00457777">
        <w:rPr>
          <w:rFonts w:ascii="TH SarabunPSK" w:hAnsi="TH SarabunPSK" w:cs="TH SarabunPSK"/>
          <w:b w:val="0"/>
          <w:bCs w:val="0"/>
        </w:rPr>
        <w:t xml:space="preserve">  </w:t>
      </w:r>
      <w:r w:rsidRPr="00457777">
        <w:rPr>
          <w:rFonts w:ascii="TH SarabunPSK" w:hAnsi="TH SarabunPSK" w:cs="TH SarabunPSK"/>
          <w:b w:val="0"/>
          <w:bCs w:val="0"/>
          <w:cs/>
        </w:rPr>
        <w:t>โดยในการกำหนดกลุ่มของผู้รับข่าวสารสามารถใช้ข้อมูลของระบบทะเบียนนักศึกษาได้</w:t>
      </w:r>
      <w:bookmarkEnd w:id="11"/>
      <w:r w:rsidRPr="00457777">
        <w:rPr>
          <w:rFonts w:ascii="TH SarabunPSK" w:hAnsi="TH SarabunPSK" w:cs="TH SarabunPSK"/>
          <w:b w:val="0"/>
          <w:bCs w:val="0"/>
          <w:cs/>
        </w:rPr>
        <w:t xml:space="preserve">  </w:t>
      </w:r>
    </w:p>
    <w:p w:rsidR="001750BB" w:rsidRPr="00457777" w:rsidRDefault="001750BB" w:rsidP="00E96B2B">
      <w:pPr>
        <w:pStyle w:val="NIDAHeader1"/>
        <w:numPr>
          <w:ilvl w:val="3"/>
          <w:numId w:val="10"/>
        </w:numPr>
        <w:ind w:left="1620" w:hanging="425"/>
        <w:jc w:val="thaiDistribute"/>
        <w:outlineLvl w:val="1"/>
        <w:rPr>
          <w:rFonts w:ascii="TH SarabunPSK" w:hAnsi="TH SarabunPSK" w:cs="TH SarabunPSK"/>
          <w:b w:val="0"/>
          <w:bCs w:val="0"/>
        </w:rPr>
      </w:pPr>
      <w:bookmarkStart w:id="12" w:name="_Toc400982975"/>
      <w:r w:rsidRPr="00457777">
        <w:rPr>
          <w:rFonts w:ascii="TH SarabunPSK" w:hAnsi="TH SarabunPSK" w:cs="TH SarabunPSK"/>
          <w:b w:val="0"/>
          <w:bCs w:val="0"/>
          <w:cs/>
        </w:rPr>
        <w:t>เพิ่มปฏิทินอื่น ๆ ในภายหลังได้</w:t>
      </w:r>
      <w:bookmarkEnd w:id="12"/>
    </w:p>
    <w:p w:rsidR="001750BB" w:rsidRDefault="001750BB" w:rsidP="00E96B2B">
      <w:pPr>
        <w:pStyle w:val="NIDAHeader1"/>
        <w:numPr>
          <w:ilvl w:val="3"/>
          <w:numId w:val="10"/>
        </w:numPr>
        <w:ind w:left="1620" w:hanging="425"/>
        <w:jc w:val="thaiDistribute"/>
        <w:outlineLvl w:val="1"/>
        <w:rPr>
          <w:rFonts w:ascii="TH SarabunPSK" w:hAnsi="TH SarabunPSK" w:cs="TH SarabunPSK"/>
          <w:b w:val="0"/>
          <w:bCs w:val="0"/>
        </w:rPr>
      </w:pPr>
      <w:r w:rsidRPr="00457777">
        <w:rPr>
          <w:rFonts w:ascii="TH SarabunPSK" w:hAnsi="TH SarabunPSK" w:cs="TH SarabunPSK"/>
          <w:b w:val="0"/>
          <w:bCs w:val="0"/>
          <w:cs/>
        </w:rPr>
        <w:t>บันทึกการแจ้งเตือน และกำหนดเงื่อนไขของการส่งข่าวสาร</w:t>
      </w:r>
    </w:p>
    <w:p w:rsidR="00A314B9" w:rsidRPr="00457777" w:rsidRDefault="00A314B9" w:rsidP="00A314B9">
      <w:pPr>
        <w:pStyle w:val="NIDAHeader1"/>
        <w:numPr>
          <w:ilvl w:val="0"/>
          <w:numId w:val="0"/>
        </w:numPr>
        <w:ind w:left="1620"/>
        <w:jc w:val="thaiDistribute"/>
        <w:outlineLvl w:val="1"/>
        <w:rPr>
          <w:rFonts w:ascii="TH SarabunPSK" w:hAnsi="TH SarabunPSK" w:cs="TH SarabunPSK"/>
          <w:b w:val="0"/>
          <w:bCs w:val="0"/>
        </w:rPr>
      </w:pPr>
    </w:p>
    <w:p w:rsidR="00AE1F4F" w:rsidRDefault="00295B70" w:rsidP="00E96B2B">
      <w:pPr>
        <w:pStyle w:val="Heading1"/>
        <w:numPr>
          <w:ilvl w:val="0"/>
          <w:numId w:val="3"/>
        </w:numPr>
        <w:spacing w:after="240"/>
        <w:ind w:left="426" w:hanging="426"/>
        <w:jc w:val="thaiDistribute"/>
        <w:rPr>
          <w:rFonts w:ascii="TH SarabunPSK" w:hAnsi="TH SarabunPSK" w:cs="TH SarabunPSK"/>
        </w:rPr>
      </w:pPr>
      <w:r w:rsidRPr="004B5A5B">
        <w:rPr>
          <w:rFonts w:ascii="TH SarabunPSK" w:hAnsi="TH SarabunPSK" w:cs="TH SarabunPSK"/>
          <w:cs/>
        </w:rPr>
        <w:t xml:space="preserve">ข้อมูลโครงการ </w:t>
      </w:r>
      <w:r w:rsidRPr="004B5A5B">
        <w:rPr>
          <w:rFonts w:ascii="TH SarabunPSK" w:hAnsi="TH SarabunPSK" w:cs="TH SarabunPSK"/>
        </w:rPr>
        <w:t>(Project Information)</w:t>
      </w:r>
    </w:p>
    <w:p w:rsidR="00295B70" w:rsidRDefault="003B4F3C" w:rsidP="001750BB">
      <w:pPr>
        <w:spacing w:after="240"/>
        <w:ind w:left="426"/>
        <w:rPr>
          <w:rFonts w:ascii="TH SarabunPSK" w:hAnsi="TH SarabunPSK" w:cs="TH SarabunPSK"/>
          <w:b/>
          <w:bCs/>
          <w:sz w:val="32"/>
          <w:szCs w:val="32"/>
        </w:rPr>
      </w:pPr>
      <w:r w:rsidRPr="003B4F3C">
        <w:rPr>
          <w:rFonts w:ascii="TH SarabunPSK" w:hAnsi="TH SarabunPSK" w:cs="TH SarabunPSK"/>
          <w:b/>
          <w:bCs/>
          <w:sz w:val="32"/>
          <w:szCs w:val="32"/>
        </w:rPr>
        <w:t>2</w:t>
      </w:r>
      <w:r w:rsidR="00295B70" w:rsidRPr="003B4F3C">
        <w:rPr>
          <w:rFonts w:ascii="TH SarabunPSK" w:hAnsi="TH SarabunPSK" w:cs="TH SarabunPSK"/>
          <w:b/>
          <w:bCs/>
          <w:sz w:val="32"/>
          <w:szCs w:val="32"/>
        </w:rPr>
        <w:t>.1</w:t>
      </w:r>
      <w:r w:rsidR="00295B70" w:rsidRPr="003B4F3C">
        <w:rPr>
          <w:b/>
          <w:bCs/>
          <w:sz w:val="32"/>
          <w:szCs w:val="32"/>
        </w:rPr>
        <w:t xml:space="preserve"> </w:t>
      </w:r>
      <w:r w:rsidRPr="003B4F3C">
        <w:rPr>
          <w:rFonts w:ascii="TH SarabunPSK" w:hAnsi="TH SarabunPSK" w:cs="TH SarabunPSK"/>
          <w:b/>
          <w:bCs/>
          <w:sz w:val="32"/>
          <w:szCs w:val="32"/>
          <w:cs/>
        </w:rPr>
        <w:t>ข้อมูลเบื้องต้น (</w:t>
      </w:r>
      <w:r w:rsidRPr="003B4F3C">
        <w:rPr>
          <w:rFonts w:ascii="TH SarabunPSK" w:hAnsi="TH SarabunPSK" w:cs="TH SarabunPSK"/>
          <w:b/>
          <w:bCs/>
          <w:sz w:val="32"/>
          <w:szCs w:val="32"/>
        </w:rPr>
        <w:t>General Information)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0"/>
        <w:gridCol w:w="2228"/>
        <w:gridCol w:w="2078"/>
        <w:gridCol w:w="2114"/>
        <w:gridCol w:w="1894"/>
      </w:tblGrid>
      <w:tr w:rsidR="00F33FEE" w:rsidRPr="0081587D" w:rsidTr="009B09A9">
        <w:tc>
          <w:tcPr>
            <w:tcW w:w="9724" w:type="dxa"/>
            <w:gridSpan w:val="5"/>
            <w:shd w:val="pct20" w:color="auto" w:fill="auto"/>
          </w:tcPr>
          <w:p w:rsidR="00F33FEE" w:rsidRPr="0081587D" w:rsidRDefault="00F33FEE" w:rsidP="001C64C2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81587D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Project Information</w:t>
            </w:r>
          </w:p>
        </w:tc>
      </w:tr>
      <w:tr w:rsidR="00AB50F3" w:rsidRPr="0081587D" w:rsidTr="001C64C2">
        <w:tc>
          <w:tcPr>
            <w:tcW w:w="1410" w:type="dxa"/>
          </w:tcPr>
          <w:p w:rsidR="00AB50F3" w:rsidRPr="001D00FC" w:rsidRDefault="00AB50F3" w:rsidP="001C64C2">
            <w:pPr>
              <w:pStyle w:val="BodyText"/>
              <w:jc w:val="right"/>
              <w:rPr>
                <w:rFonts w:ascii="TH SarabunPSK" w:eastAsia="Times New Roman" w:hAnsi="TH SarabunPSK" w:cs="TH SarabunPSK"/>
              </w:rPr>
            </w:pPr>
            <w:r w:rsidRPr="001D00FC">
              <w:rPr>
                <w:rFonts w:ascii="TH SarabunPSK" w:eastAsia="Times New Roman" w:hAnsi="TH SarabunPSK" w:cs="TH SarabunPSK"/>
                <w:cs/>
              </w:rPr>
              <w:t>ชื่อโครงการ</w:t>
            </w:r>
            <w:r w:rsidRPr="001D00FC">
              <w:rPr>
                <w:rFonts w:ascii="TH SarabunPSK" w:eastAsia="Times New Roman" w:hAnsi="TH SarabunPSK" w:cs="TH SarabunPSK"/>
              </w:rPr>
              <w:t>:</w:t>
            </w:r>
          </w:p>
        </w:tc>
        <w:tc>
          <w:tcPr>
            <w:tcW w:w="8314" w:type="dxa"/>
            <w:gridSpan w:val="4"/>
          </w:tcPr>
          <w:p w:rsidR="00AB50F3" w:rsidRPr="001D00FC" w:rsidRDefault="001750BB" w:rsidP="001C64C2">
            <w:pPr>
              <w:pStyle w:val="BodyText"/>
              <w:rPr>
                <w:rFonts w:ascii="TH SarabunPSK" w:eastAsia="Times New Roman" w:hAnsi="TH SarabunPSK" w:cs="TH SarabunPSK"/>
                <w:color w:val="000000"/>
                <w:cs/>
              </w:rPr>
            </w:pPr>
            <w:r w:rsidRPr="00FC323A">
              <w:rPr>
                <w:rFonts w:ascii="TH SarabunPSK" w:hAnsi="TH SarabunPSK" w:cs="TH SarabunPSK"/>
                <w:cs/>
              </w:rPr>
              <w:t>โครงการ</w:t>
            </w:r>
            <w:r w:rsidRPr="00501E30">
              <w:rPr>
                <w:rFonts w:ascii="TH SarabunPSK" w:hAnsi="TH SarabunPSK" w:cs="TH SarabunPSK"/>
                <w:cs/>
              </w:rPr>
              <w:t>พัฒนาสถาบันบัณฑิตพัฒนบริหารศาสตร์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 w:rsidRPr="00501E30">
              <w:rPr>
                <w:rFonts w:ascii="TH SarabunPSK" w:hAnsi="TH SarabunPSK" w:cs="TH SarabunPSK"/>
                <w:cs/>
              </w:rPr>
              <w:t>เพื่อเป็นสถาบันการศึกษาระดับมาตรฐานโลก</w:t>
            </w:r>
          </w:p>
        </w:tc>
      </w:tr>
      <w:tr w:rsidR="00AB50F3" w:rsidRPr="0081587D" w:rsidTr="001C64C2">
        <w:tc>
          <w:tcPr>
            <w:tcW w:w="1410" w:type="dxa"/>
          </w:tcPr>
          <w:p w:rsidR="00AB50F3" w:rsidRPr="001D00FC" w:rsidRDefault="00AB50F3" w:rsidP="001C64C2">
            <w:pPr>
              <w:pStyle w:val="BodyText"/>
              <w:jc w:val="right"/>
              <w:rPr>
                <w:rFonts w:ascii="TH SarabunPSK" w:eastAsia="Times New Roman" w:hAnsi="TH SarabunPSK" w:cs="TH SarabunPSK"/>
              </w:rPr>
            </w:pPr>
            <w:r w:rsidRPr="001D00FC">
              <w:rPr>
                <w:rFonts w:ascii="TH SarabunPSK" w:eastAsia="Times New Roman" w:hAnsi="TH SarabunPSK" w:cs="TH SarabunPSK"/>
                <w:cs/>
              </w:rPr>
              <w:t>ผู้จัดการโครงการ</w:t>
            </w:r>
            <w:r w:rsidRPr="001D00FC">
              <w:rPr>
                <w:rFonts w:ascii="TH SarabunPSK" w:eastAsia="Times New Roman" w:hAnsi="TH SarabunPSK" w:cs="TH SarabunPSK"/>
              </w:rPr>
              <w:t>:</w:t>
            </w:r>
          </w:p>
        </w:tc>
        <w:tc>
          <w:tcPr>
            <w:tcW w:w="8314" w:type="dxa"/>
            <w:gridSpan w:val="4"/>
          </w:tcPr>
          <w:p w:rsidR="00AB50F3" w:rsidRPr="001D00FC" w:rsidRDefault="001750BB" w:rsidP="001C64C2">
            <w:pPr>
              <w:pStyle w:val="BodyText"/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hd w:val="clear" w:color="auto" w:fill="FFFFFF"/>
                <w:cs/>
              </w:rPr>
              <w:t>คุณพัฒน์สิน จีระอภิวัฒน์</w:t>
            </w:r>
          </w:p>
        </w:tc>
      </w:tr>
      <w:tr w:rsidR="00AB50F3" w:rsidRPr="0081587D" w:rsidTr="001C64C2">
        <w:tc>
          <w:tcPr>
            <w:tcW w:w="1410" w:type="dxa"/>
          </w:tcPr>
          <w:p w:rsidR="00AB50F3" w:rsidRPr="001D00FC" w:rsidRDefault="00AB50F3" w:rsidP="001C64C2">
            <w:pPr>
              <w:pStyle w:val="BodyText"/>
              <w:jc w:val="right"/>
              <w:rPr>
                <w:rFonts w:ascii="TH SarabunPSK" w:eastAsia="Times New Roman" w:hAnsi="TH SarabunPSK" w:cs="TH SarabunPSK"/>
                <w:cs/>
              </w:rPr>
            </w:pPr>
            <w:r w:rsidRPr="001D00FC">
              <w:rPr>
                <w:rFonts w:ascii="TH SarabunPSK" w:eastAsia="Times New Roman" w:hAnsi="TH SarabunPSK" w:cs="TH SarabunPSK"/>
                <w:cs/>
              </w:rPr>
              <w:t>โทรศัพท์</w:t>
            </w:r>
            <w:r w:rsidRPr="001D00FC">
              <w:rPr>
                <w:rFonts w:ascii="TH SarabunPSK" w:eastAsia="Times New Roman" w:hAnsi="TH SarabunPSK" w:cs="TH SarabunPSK"/>
              </w:rPr>
              <w:t>:</w:t>
            </w:r>
          </w:p>
        </w:tc>
        <w:tc>
          <w:tcPr>
            <w:tcW w:w="8314" w:type="dxa"/>
            <w:gridSpan w:val="4"/>
          </w:tcPr>
          <w:p w:rsidR="00AB50F3" w:rsidRPr="001D00FC" w:rsidRDefault="001750BB" w:rsidP="001C64C2">
            <w:pPr>
              <w:pStyle w:val="BodyText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0-2937-0007</w:t>
            </w:r>
          </w:p>
        </w:tc>
      </w:tr>
      <w:tr w:rsidR="00AB50F3" w:rsidRPr="0081587D" w:rsidTr="001C64C2">
        <w:tc>
          <w:tcPr>
            <w:tcW w:w="1410" w:type="dxa"/>
          </w:tcPr>
          <w:p w:rsidR="00AB50F3" w:rsidRPr="001D00FC" w:rsidRDefault="00AB50F3" w:rsidP="001C64C2">
            <w:pPr>
              <w:pStyle w:val="BodyText"/>
              <w:jc w:val="right"/>
              <w:rPr>
                <w:rFonts w:ascii="TH SarabunPSK" w:eastAsia="Times New Roman" w:hAnsi="TH SarabunPSK" w:cs="TH SarabunPSK"/>
                <w:cs/>
              </w:rPr>
            </w:pPr>
            <w:r w:rsidRPr="001D00FC">
              <w:rPr>
                <w:rFonts w:ascii="TH SarabunPSK" w:eastAsia="Times New Roman" w:hAnsi="TH SarabunPSK" w:cs="TH SarabunPSK" w:hint="cs"/>
                <w:cs/>
              </w:rPr>
              <w:t>วันที่ลงนามสัญญา</w:t>
            </w:r>
          </w:p>
        </w:tc>
        <w:tc>
          <w:tcPr>
            <w:tcW w:w="8314" w:type="dxa"/>
            <w:gridSpan w:val="4"/>
          </w:tcPr>
          <w:p w:rsidR="00AB50F3" w:rsidRPr="001D00FC" w:rsidRDefault="0091493E" w:rsidP="001C64C2">
            <w:pPr>
              <w:pStyle w:val="BodyText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eastAsia="Times New Roman" w:hAnsi="TH SarabunPSK" w:cs="TH SarabunPSK"/>
              </w:rPr>
              <w:t>26</w:t>
            </w:r>
            <w:r w:rsidRPr="001D00FC">
              <w:rPr>
                <w:rFonts w:ascii="TH SarabunPSK" w:eastAsia="Times New Roman" w:hAnsi="TH SarabunPSK" w:cs="TH SarabunPSK"/>
              </w:rPr>
              <w:t>/</w:t>
            </w:r>
            <w:r>
              <w:rPr>
                <w:rFonts w:ascii="TH SarabunPSK" w:eastAsia="Times New Roman" w:hAnsi="TH SarabunPSK" w:cs="TH SarabunPSK"/>
              </w:rPr>
              <w:t>01</w:t>
            </w:r>
            <w:r w:rsidRPr="001D00FC">
              <w:rPr>
                <w:rFonts w:ascii="TH SarabunPSK" w:eastAsia="Times New Roman" w:hAnsi="TH SarabunPSK" w:cs="TH SarabunPSK"/>
              </w:rPr>
              <w:t>/255</w:t>
            </w:r>
            <w:r>
              <w:rPr>
                <w:rFonts w:ascii="TH SarabunPSK" w:eastAsia="Times New Roman" w:hAnsi="TH SarabunPSK" w:cs="TH SarabunPSK"/>
              </w:rPr>
              <w:t>8</w:t>
            </w:r>
          </w:p>
        </w:tc>
      </w:tr>
      <w:tr w:rsidR="00AB50F3" w:rsidRPr="0081587D" w:rsidTr="001C64C2">
        <w:tc>
          <w:tcPr>
            <w:tcW w:w="9724" w:type="dxa"/>
            <w:gridSpan w:val="5"/>
            <w:shd w:val="pct20" w:color="auto" w:fill="auto"/>
          </w:tcPr>
          <w:p w:rsidR="00AB50F3" w:rsidRPr="0081587D" w:rsidRDefault="00AB50F3" w:rsidP="001C64C2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81587D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 xml:space="preserve">Project Timeliness </w:t>
            </w:r>
          </w:p>
        </w:tc>
      </w:tr>
      <w:tr w:rsidR="00AB50F3" w:rsidRPr="0081587D" w:rsidTr="001750BB">
        <w:tc>
          <w:tcPr>
            <w:tcW w:w="1410" w:type="dxa"/>
            <w:vAlign w:val="center"/>
          </w:tcPr>
          <w:p w:rsidR="00AB50F3" w:rsidRPr="001D00FC" w:rsidRDefault="00AB50F3" w:rsidP="001750BB">
            <w:pPr>
              <w:pStyle w:val="BodyText"/>
              <w:tabs>
                <w:tab w:val="left" w:pos="851"/>
              </w:tabs>
              <w:spacing w:line="398" w:lineRule="exact"/>
              <w:jc w:val="center"/>
              <w:rPr>
                <w:rFonts w:ascii="TH SarabunPSK" w:eastAsia="Times New Roman" w:hAnsi="TH SarabunPSK" w:cs="TH SarabunPSK"/>
                <w:cs/>
              </w:rPr>
            </w:pPr>
            <w:r w:rsidRPr="001D00FC">
              <w:rPr>
                <w:rFonts w:ascii="TH SarabunPSK" w:eastAsia="Times New Roman" w:hAnsi="TH SarabunPSK" w:cs="TH SarabunPSK"/>
                <w:cs/>
              </w:rPr>
              <w:t>งวดงานที่</w:t>
            </w:r>
          </w:p>
        </w:tc>
        <w:tc>
          <w:tcPr>
            <w:tcW w:w="2228" w:type="dxa"/>
            <w:vAlign w:val="center"/>
          </w:tcPr>
          <w:p w:rsidR="00AB50F3" w:rsidRPr="001D00FC" w:rsidRDefault="00AB50F3" w:rsidP="001750BB">
            <w:pPr>
              <w:pStyle w:val="BodyText"/>
              <w:tabs>
                <w:tab w:val="left" w:pos="851"/>
              </w:tabs>
              <w:spacing w:line="398" w:lineRule="exact"/>
              <w:jc w:val="center"/>
              <w:rPr>
                <w:rFonts w:ascii="TH SarabunPSK" w:eastAsia="Times New Roman" w:hAnsi="TH SarabunPSK" w:cs="TH SarabunPSK"/>
              </w:rPr>
            </w:pPr>
            <w:r w:rsidRPr="001D00FC">
              <w:rPr>
                <w:rFonts w:ascii="TH SarabunPSK" w:eastAsia="Times New Roman" w:hAnsi="TH SarabunPSK" w:cs="TH SarabunPSK" w:hint="cs"/>
                <w:color w:val="000000"/>
                <w:cs/>
              </w:rPr>
              <w:t>ระยะเวลา</w:t>
            </w:r>
            <w:r w:rsidR="005A722B" w:rsidRPr="001D00FC">
              <w:rPr>
                <w:rFonts w:ascii="TH SarabunPSK" w:eastAsia="Times New Roman" w:hAnsi="TH SarabunPSK" w:cs="TH SarabunPSK" w:hint="cs"/>
                <w:color w:val="000000"/>
                <w:cs/>
              </w:rPr>
              <w:t>นับจากวันที่ลงนามในสัญญา</w:t>
            </w:r>
          </w:p>
        </w:tc>
        <w:tc>
          <w:tcPr>
            <w:tcW w:w="2078" w:type="dxa"/>
            <w:vAlign w:val="center"/>
          </w:tcPr>
          <w:p w:rsidR="00AB50F3" w:rsidRPr="001D00FC" w:rsidRDefault="00AB50F3" w:rsidP="001750BB">
            <w:pPr>
              <w:pStyle w:val="BodyText"/>
              <w:tabs>
                <w:tab w:val="left" w:pos="851"/>
              </w:tabs>
              <w:spacing w:line="398" w:lineRule="exact"/>
              <w:jc w:val="center"/>
              <w:rPr>
                <w:rFonts w:ascii="TH SarabunPSK" w:eastAsia="Times New Roman" w:hAnsi="TH SarabunPSK" w:cs="TH SarabunPSK"/>
              </w:rPr>
            </w:pPr>
            <w:r w:rsidRPr="001D00FC">
              <w:rPr>
                <w:rFonts w:ascii="TH SarabunPSK" w:eastAsia="Times New Roman" w:hAnsi="TH SarabunPSK" w:cs="TH SarabunPSK"/>
                <w:color w:val="000000"/>
                <w:cs/>
              </w:rPr>
              <w:t>วันที่เริ่มต้น</w:t>
            </w:r>
          </w:p>
        </w:tc>
        <w:tc>
          <w:tcPr>
            <w:tcW w:w="2114" w:type="dxa"/>
            <w:vAlign w:val="center"/>
          </w:tcPr>
          <w:p w:rsidR="00AB50F3" w:rsidRPr="001D00FC" w:rsidRDefault="00AB50F3" w:rsidP="001750BB">
            <w:pPr>
              <w:pStyle w:val="BodyText"/>
              <w:tabs>
                <w:tab w:val="left" w:pos="851"/>
              </w:tabs>
              <w:spacing w:line="398" w:lineRule="exact"/>
              <w:jc w:val="center"/>
              <w:rPr>
                <w:rFonts w:ascii="TH SarabunPSK" w:eastAsia="Times New Roman" w:hAnsi="TH SarabunPSK" w:cs="TH SarabunPSK"/>
                <w:color w:val="000000"/>
              </w:rPr>
            </w:pPr>
            <w:r w:rsidRPr="001D00FC">
              <w:rPr>
                <w:rFonts w:ascii="TH SarabunPSK" w:eastAsia="Times New Roman" w:hAnsi="TH SarabunPSK" w:cs="TH SarabunPSK"/>
                <w:color w:val="000000"/>
                <w:cs/>
              </w:rPr>
              <w:t>วันที่สิ้นสุด</w:t>
            </w:r>
          </w:p>
        </w:tc>
        <w:tc>
          <w:tcPr>
            <w:tcW w:w="1894" w:type="dxa"/>
            <w:vAlign w:val="center"/>
          </w:tcPr>
          <w:p w:rsidR="00AB50F3" w:rsidRPr="001D00FC" w:rsidRDefault="00AB50F3" w:rsidP="001750BB">
            <w:pPr>
              <w:pStyle w:val="BodyText"/>
              <w:tabs>
                <w:tab w:val="left" w:pos="851"/>
              </w:tabs>
              <w:spacing w:line="398" w:lineRule="exact"/>
              <w:jc w:val="center"/>
              <w:rPr>
                <w:rFonts w:ascii="TH SarabunPSK" w:eastAsia="Times New Roman" w:hAnsi="TH SarabunPSK" w:cs="TH SarabunPSK"/>
                <w:color w:val="000000"/>
                <w:cs/>
              </w:rPr>
            </w:pPr>
            <w:r w:rsidRPr="001D00FC">
              <w:rPr>
                <w:rFonts w:ascii="TH SarabunPSK" w:eastAsia="Times New Roman" w:hAnsi="TH SarabunPSK" w:cs="TH SarabunPSK" w:hint="cs"/>
                <w:color w:val="000000"/>
                <w:cs/>
              </w:rPr>
              <w:t>ส่งมอบภายในวันที่</w:t>
            </w:r>
          </w:p>
        </w:tc>
      </w:tr>
      <w:tr w:rsidR="0091493E" w:rsidRPr="005A722B" w:rsidTr="0091493E">
        <w:trPr>
          <w:trHeight w:val="454"/>
        </w:trPr>
        <w:tc>
          <w:tcPr>
            <w:tcW w:w="1410" w:type="dxa"/>
          </w:tcPr>
          <w:p w:rsidR="0091493E" w:rsidRPr="001D00FC" w:rsidRDefault="0091493E" w:rsidP="0091493E">
            <w:pPr>
              <w:pStyle w:val="BodyText"/>
              <w:spacing w:line="398" w:lineRule="exact"/>
              <w:jc w:val="center"/>
              <w:rPr>
                <w:rFonts w:ascii="TH SarabunPSK" w:eastAsia="Times New Roman" w:hAnsi="TH SarabunPSK" w:cs="TH SarabunPSK"/>
              </w:rPr>
            </w:pPr>
            <w:r>
              <w:rPr>
                <w:rFonts w:ascii="TH SarabunPSK" w:eastAsia="Times New Roman" w:hAnsi="TH SarabunPSK" w:cs="TH SarabunPSK"/>
              </w:rPr>
              <w:t>1</w:t>
            </w:r>
            <w:r w:rsidR="00402DAF">
              <w:rPr>
                <w:rFonts w:ascii="TH SarabunPSK" w:eastAsia="Times New Roman" w:hAnsi="TH SarabunPSK" w:cs="TH SarabunPSK"/>
              </w:rPr>
              <w:t>.</w:t>
            </w:r>
          </w:p>
        </w:tc>
        <w:tc>
          <w:tcPr>
            <w:tcW w:w="2228" w:type="dxa"/>
            <w:vAlign w:val="center"/>
          </w:tcPr>
          <w:p w:rsidR="0091493E" w:rsidRPr="001D00FC" w:rsidRDefault="0091493E" w:rsidP="0091493E">
            <w:pPr>
              <w:pStyle w:val="BodyText"/>
              <w:tabs>
                <w:tab w:val="num" w:pos="851"/>
              </w:tabs>
              <w:spacing w:line="398" w:lineRule="exact"/>
              <w:jc w:val="center"/>
              <w:rPr>
                <w:rFonts w:ascii="TH SarabunPSK" w:eastAsia="Times New Roman" w:hAnsi="TH SarabunPSK" w:cs="TH SarabunPSK"/>
                <w:cs/>
              </w:rPr>
            </w:pPr>
            <w:r>
              <w:rPr>
                <w:rFonts w:ascii="TH SarabunPSK" w:eastAsia="Times New Roman" w:hAnsi="TH SarabunPSK" w:cs="TH SarabunPSK"/>
              </w:rPr>
              <w:t>20</w:t>
            </w:r>
            <w:r w:rsidRPr="001D00FC">
              <w:rPr>
                <w:rFonts w:ascii="TH SarabunPSK" w:eastAsia="Times New Roman" w:hAnsi="TH SarabunPSK" w:cs="TH SarabunPSK"/>
              </w:rPr>
              <w:t xml:space="preserve"> </w:t>
            </w:r>
            <w:r w:rsidRPr="001D00FC">
              <w:rPr>
                <w:rFonts w:ascii="TH SarabunPSK" w:eastAsia="Times New Roman" w:hAnsi="TH SarabunPSK" w:cs="TH SarabunPSK" w:hint="cs"/>
                <w:cs/>
              </w:rPr>
              <w:t>วัน</w:t>
            </w:r>
          </w:p>
        </w:tc>
        <w:tc>
          <w:tcPr>
            <w:tcW w:w="2078" w:type="dxa"/>
          </w:tcPr>
          <w:p w:rsidR="0091493E" w:rsidRPr="001D00FC" w:rsidRDefault="0091493E" w:rsidP="0091493E">
            <w:pPr>
              <w:pStyle w:val="BodyText"/>
              <w:tabs>
                <w:tab w:val="num" w:pos="851"/>
              </w:tabs>
              <w:spacing w:line="398" w:lineRule="exact"/>
              <w:jc w:val="center"/>
              <w:rPr>
                <w:rFonts w:ascii="TH SarabunPSK" w:eastAsia="Times New Roman" w:hAnsi="TH SarabunPSK" w:cs="TH SarabunPSK"/>
              </w:rPr>
            </w:pPr>
            <w:r>
              <w:rPr>
                <w:rFonts w:ascii="TH SarabunPSK" w:eastAsia="Times New Roman" w:hAnsi="TH SarabunPSK" w:cs="TH SarabunPSK"/>
              </w:rPr>
              <w:t>27</w:t>
            </w:r>
            <w:r w:rsidRPr="001D00FC">
              <w:rPr>
                <w:rFonts w:ascii="TH SarabunPSK" w:eastAsia="Times New Roman" w:hAnsi="TH SarabunPSK" w:cs="TH SarabunPSK"/>
              </w:rPr>
              <w:t>/</w:t>
            </w:r>
            <w:r>
              <w:rPr>
                <w:rFonts w:ascii="TH SarabunPSK" w:eastAsia="Times New Roman" w:hAnsi="TH SarabunPSK" w:cs="TH SarabunPSK"/>
              </w:rPr>
              <w:t>01</w:t>
            </w:r>
            <w:r w:rsidRPr="001D00FC">
              <w:rPr>
                <w:rFonts w:ascii="TH SarabunPSK" w:eastAsia="Times New Roman" w:hAnsi="TH SarabunPSK" w:cs="TH SarabunPSK"/>
              </w:rPr>
              <w:t>/255</w:t>
            </w:r>
            <w:r>
              <w:rPr>
                <w:rFonts w:ascii="TH SarabunPSK" w:eastAsia="Times New Roman" w:hAnsi="TH SarabunPSK" w:cs="TH SarabunPSK"/>
              </w:rPr>
              <w:t>8</w:t>
            </w:r>
          </w:p>
        </w:tc>
        <w:tc>
          <w:tcPr>
            <w:tcW w:w="2114" w:type="dxa"/>
          </w:tcPr>
          <w:p w:rsidR="0091493E" w:rsidRPr="001D00FC" w:rsidRDefault="0070026B" w:rsidP="0091493E">
            <w:pPr>
              <w:pStyle w:val="BodyText"/>
              <w:tabs>
                <w:tab w:val="num" w:pos="851"/>
              </w:tabs>
              <w:spacing w:line="398" w:lineRule="exact"/>
              <w:jc w:val="center"/>
              <w:rPr>
                <w:rFonts w:ascii="TH SarabunPSK" w:eastAsia="Times New Roman" w:hAnsi="TH SarabunPSK" w:cs="TH SarabunPSK"/>
              </w:rPr>
            </w:pPr>
            <w:r>
              <w:rPr>
                <w:rFonts w:ascii="TH SarabunPSK" w:eastAsia="Times New Roman" w:hAnsi="TH SarabunPSK" w:cs="TH SarabunPSK"/>
              </w:rPr>
              <w:t>15</w:t>
            </w:r>
            <w:r w:rsidR="0091493E" w:rsidRPr="001D00FC">
              <w:rPr>
                <w:rFonts w:ascii="TH SarabunPSK" w:eastAsia="Times New Roman" w:hAnsi="TH SarabunPSK" w:cs="TH SarabunPSK"/>
              </w:rPr>
              <w:t>/</w:t>
            </w:r>
            <w:r w:rsidR="0091493E">
              <w:rPr>
                <w:rFonts w:ascii="TH SarabunPSK" w:eastAsia="Times New Roman" w:hAnsi="TH SarabunPSK" w:cs="TH SarabunPSK"/>
              </w:rPr>
              <w:t>02</w:t>
            </w:r>
            <w:r w:rsidR="0091493E" w:rsidRPr="001D00FC">
              <w:rPr>
                <w:rFonts w:ascii="TH SarabunPSK" w:eastAsia="Times New Roman" w:hAnsi="TH SarabunPSK" w:cs="TH SarabunPSK"/>
              </w:rPr>
              <w:t>/255</w:t>
            </w:r>
            <w:r w:rsidR="0091493E">
              <w:rPr>
                <w:rFonts w:ascii="TH SarabunPSK" w:eastAsia="Times New Roman" w:hAnsi="TH SarabunPSK" w:cs="TH SarabunPSK"/>
              </w:rPr>
              <w:t>8</w:t>
            </w:r>
          </w:p>
        </w:tc>
        <w:tc>
          <w:tcPr>
            <w:tcW w:w="1894" w:type="dxa"/>
          </w:tcPr>
          <w:p w:rsidR="0091493E" w:rsidRPr="0070026B" w:rsidRDefault="0070026B" w:rsidP="0091493E">
            <w:pPr>
              <w:pStyle w:val="BodyText"/>
              <w:tabs>
                <w:tab w:val="num" w:pos="851"/>
              </w:tabs>
              <w:spacing w:line="398" w:lineRule="exact"/>
              <w:jc w:val="center"/>
              <w:rPr>
                <w:rFonts w:ascii="TH SarabunPSK" w:eastAsia="Times New Roman" w:hAnsi="TH SarabunPSK" w:cs="TH SarabunPSK"/>
                <w:color w:val="00B050"/>
              </w:rPr>
            </w:pPr>
            <w:r w:rsidRPr="0070026B">
              <w:rPr>
                <w:rFonts w:ascii="TH SarabunPSK" w:eastAsia="Times New Roman" w:hAnsi="TH SarabunPSK" w:cs="TH SarabunPSK"/>
                <w:color w:val="00B050"/>
              </w:rPr>
              <w:t>13</w:t>
            </w:r>
            <w:r w:rsidR="0091493E" w:rsidRPr="0070026B">
              <w:rPr>
                <w:rFonts w:ascii="TH SarabunPSK" w:eastAsia="Times New Roman" w:hAnsi="TH SarabunPSK" w:cs="TH SarabunPSK"/>
                <w:color w:val="00B050"/>
              </w:rPr>
              <w:t>/02/2558</w:t>
            </w:r>
          </w:p>
        </w:tc>
      </w:tr>
      <w:tr w:rsidR="0091493E" w:rsidRPr="005A722B" w:rsidTr="0091493E">
        <w:trPr>
          <w:trHeight w:val="454"/>
        </w:trPr>
        <w:tc>
          <w:tcPr>
            <w:tcW w:w="1410" w:type="dxa"/>
          </w:tcPr>
          <w:p w:rsidR="0091493E" w:rsidRPr="001D00FC" w:rsidRDefault="0091493E" w:rsidP="0091493E">
            <w:pPr>
              <w:pStyle w:val="BodyText"/>
              <w:spacing w:line="398" w:lineRule="exact"/>
              <w:jc w:val="center"/>
              <w:rPr>
                <w:rFonts w:ascii="TH SarabunPSK" w:eastAsia="Times New Roman" w:hAnsi="TH SarabunPSK" w:cs="TH SarabunPSK"/>
                <w:cs/>
              </w:rPr>
            </w:pPr>
            <w:r>
              <w:rPr>
                <w:rFonts w:ascii="TH SarabunPSK" w:eastAsia="Times New Roman" w:hAnsi="TH SarabunPSK" w:cs="TH SarabunPSK"/>
              </w:rPr>
              <w:t>2</w:t>
            </w:r>
            <w:r w:rsidR="00402DAF">
              <w:rPr>
                <w:rFonts w:ascii="TH SarabunPSK" w:eastAsia="Times New Roman" w:hAnsi="TH SarabunPSK" w:cs="TH SarabunPSK"/>
              </w:rPr>
              <w:t>.</w:t>
            </w:r>
          </w:p>
        </w:tc>
        <w:tc>
          <w:tcPr>
            <w:tcW w:w="2228" w:type="dxa"/>
            <w:vAlign w:val="center"/>
          </w:tcPr>
          <w:p w:rsidR="0091493E" w:rsidRPr="001D00FC" w:rsidRDefault="0091493E" w:rsidP="0091493E">
            <w:pPr>
              <w:pStyle w:val="BodyText"/>
              <w:tabs>
                <w:tab w:val="num" w:pos="851"/>
              </w:tabs>
              <w:spacing w:line="398" w:lineRule="exact"/>
              <w:jc w:val="center"/>
              <w:rPr>
                <w:rFonts w:ascii="TH SarabunPSK" w:eastAsia="Times New Roman" w:hAnsi="TH SarabunPSK" w:cs="TH SarabunPSK"/>
              </w:rPr>
            </w:pPr>
            <w:r>
              <w:rPr>
                <w:rFonts w:ascii="TH SarabunPSK" w:eastAsia="Times New Roman" w:hAnsi="TH SarabunPSK" w:cs="TH SarabunPSK"/>
              </w:rPr>
              <w:t>90</w:t>
            </w:r>
            <w:r w:rsidRPr="001D00FC">
              <w:rPr>
                <w:rFonts w:ascii="TH SarabunPSK" w:eastAsia="Times New Roman" w:hAnsi="TH SarabunPSK" w:cs="TH SarabunPSK"/>
              </w:rPr>
              <w:t xml:space="preserve"> </w:t>
            </w:r>
            <w:r w:rsidRPr="001D00FC">
              <w:rPr>
                <w:rFonts w:ascii="TH SarabunPSK" w:eastAsia="Times New Roman" w:hAnsi="TH SarabunPSK" w:cs="TH SarabunPSK" w:hint="cs"/>
                <w:cs/>
              </w:rPr>
              <w:t>วัน</w:t>
            </w:r>
          </w:p>
        </w:tc>
        <w:tc>
          <w:tcPr>
            <w:tcW w:w="2078" w:type="dxa"/>
          </w:tcPr>
          <w:p w:rsidR="0091493E" w:rsidRPr="001D00FC" w:rsidRDefault="0091493E" w:rsidP="0091493E">
            <w:pPr>
              <w:pStyle w:val="BodyText"/>
              <w:tabs>
                <w:tab w:val="num" w:pos="851"/>
              </w:tabs>
              <w:spacing w:line="398" w:lineRule="exact"/>
              <w:jc w:val="center"/>
              <w:rPr>
                <w:rFonts w:ascii="TH SarabunPSK" w:eastAsia="Times New Roman" w:hAnsi="TH SarabunPSK" w:cs="TH SarabunPSK"/>
              </w:rPr>
            </w:pPr>
            <w:r>
              <w:rPr>
                <w:rFonts w:ascii="TH SarabunPSK" w:eastAsia="Times New Roman" w:hAnsi="TH SarabunPSK" w:cs="TH SarabunPSK"/>
              </w:rPr>
              <w:t>16</w:t>
            </w:r>
            <w:r w:rsidRPr="001D00FC">
              <w:rPr>
                <w:rFonts w:ascii="TH SarabunPSK" w:eastAsia="Times New Roman" w:hAnsi="TH SarabunPSK" w:cs="TH SarabunPSK"/>
              </w:rPr>
              <w:t>/</w:t>
            </w:r>
            <w:r>
              <w:rPr>
                <w:rFonts w:ascii="TH SarabunPSK" w:eastAsia="Times New Roman" w:hAnsi="TH SarabunPSK" w:cs="TH SarabunPSK"/>
              </w:rPr>
              <w:t>02</w:t>
            </w:r>
            <w:r w:rsidRPr="001D00FC">
              <w:rPr>
                <w:rFonts w:ascii="TH SarabunPSK" w:eastAsia="Times New Roman" w:hAnsi="TH SarabunPSK" w:cs="TH SarabunPSK"/>
              </w:rPr>
              <w:t>/255</w:t>
            </w:r>
            <w:r>
              <w:rPr>
                <w:rFonts w:ascii="TH SarabunPSK" w:eastAsia="Times New Roman" w:hAnsi="TH SarabunPSK" w:cs="TH SarabunPSK"/>
              </w:rPr>
              <w:t>8</w:t>
            </w:r>
          </w:p>
        </w:tc>
        <w:tc>
          <w:tcPr>
            <w:tcW w:w="2114" w:type="dxa"/>
          </w:tcPr>
          <w:p w:rsidR="0091493E" w:rsidRPr="001D00FC" w:rsidRDefault="0070026B" w:rsidP="0070026B">
            <w:pPr>
              <w:pStyle w:val="BodyText"/>
              <w:tabs>
                <w:tab w:val="num" w:pos="851"/>
              </w:tabs>
              <w:spacing w:line="398" w:lineRule="exact"/>
              <w:jc w:val="center"/>
              <w:rPr>
                <w:rFonts w:ascii="TH SarabunPSK" w:eastAsia="Times New Roman" w:hAnsi="TH SarabunPSK" w:cs="TH SarabunPSK"/>
              </w:rPr>
            </w:pPr>
            <w:r>
              <w:rPr>
                <w:rFonts w:ascii="TH SarabunPSK" w:eastAsia="Times New Roman" w:hAnsi="TH SarabunPSK" w:cs="TH SarabunPSK"/>
              </w:rPr>
              <w:t>26</w:t>
            </w:r>
            <w:r w:rsidRPr="001D00FC">
              <w:rPr>
                <w:rFonts w:ascii="TH SarabunPSK" w:eastAsia="Times New Roman" w:hAnsi="TH SarabunPSK" w:cs="TH SarabunPSK"/>
              </w:rPr>
              <w:t>/</w:t>
            </w:r>
            <w:r>
              <w:rPr>
                <w:rFonts w:ascii="TH SarabunPSK" w:eastAsia="Times New Roman" w:hAnsi="TH SarabunPSK" w:cs="TH SarabunPSK"/>
              </w:rPr>
              <w:t>04</w:t>
            </w:r>
            <w:r w:rsidRPr="001D00FC">
              <w:rPr>
                <w:rFonts w:ascii="TH SarabunPSK" w:eastAsia="Times New Roman" w:hAnsi="TH SarabunPSK" w:cs="TH SarabunPSK"/>
              </w:rPr>
              <w:t>/255</w:t>
            </w:r>
            <w:r>
              <w:rPr>
                <w:rFonts w:ascii="TH SarabunPSK" w:eastAsia="Times New Roman" w:hAnsi="TH SarabunPSK" w:cs="TH SarabunPSK"/>
              </w:rPr>
              <w:t>8</w:t>
            </w:r>
          </w:p>
        </w:tc>
        <w:tc>
          <w:tcPr>
            <w:tcW w:w="1894" w:type="dxa"/>
          </w:tcPr>
          <w:p w:rsidR="0091493E" w:rsidRPr="0070026B" w:rsidRDefault="0070026B" w:rsidP="0070026B">
            <w:pPr>
              <w:pStyle w:val="BodyText"/>
              <w:tabs>
                <w:tab w:val="num" w:pos="851"/>
              </w:tabs>
              <w:spacing w:line="398" w:lineRule="exact"/>
              <w:jc w:val="center"/>
              <w:rPr>
                <w:rFonts w:ascii="TH SarabunPSK" w:eastAsia="Times New Roman" w:hAnsi="TH SarabunPSK" w:cs="TH SarabunPSK"/>
                <w:color w:val="00B050"/>
              </w:rPr>
            </w:pPr>
            <w:r w:rsidRPr="0070026B">
              <w:rPr>
                <w:rFonts w:ascii="TH SarabunPSK" w:eastAsia="Times New Roman" w:hAnsi="TH SarabunPSK" w:cs="TH SarabunPSK"/>
                <w:color w:val="00B050"/>
              </w:rPr>
              <w:t>24/04/2558</w:t>
            </w:r>
          </w:p>
        </w:tc>
      </w:tr>
      <w:tr w:rsidR="0091493E" w:rsidRPr="005A722B" w:rsidTr="0091493E">
        <w:trPr>
          <w:trHeight w:val="454"/>
        </w:trPr>
        <w:tc>
          <w:tcPr>
            <w:tcW w:w="1410" w:type="dxa"/>
          </w:tcPr>
          <w:p w:rsidR="0091493E" w:rsidRPr="001D00FC" w:rsidRDefault="0091493E" w:rsidP="0091493E">
            <w:pPr>
              <w:pStyle w:val="BodyText"/>
              <w:spacing w:line="398" w:lineRule="exact"/>
              <w:jc w:val="center"/>
              <w:rPr>
                <w:rFonts w:ascii="TH SarabunPSK" w:eastAsia="Times New Roman" w:hAnsi="TH SarabunPSK" w:cs="TH SarabunPSK"/>
                <w:cs/>
              </w:rPr>
            </w:pPr>
            <w:r>
              <w:rPr>
                <w:rFonts w:ascii="TH SarabunPSK" w:eastAsia="Times New Roman" w:hAnsi="TH SarabunPSK" w:cs="TH SarabunPSK"/>
              </w:rPr>
              <w:t>3</w:t>
            </w:r>
            <w:r w:rsidR="00402DAF">
              <w:rPr>
                <w:rFonts w:ascii="TH SarabunPSK" w:eastAsia="Times New Roman" w:hAnsi="TH SarabunPSK" w:cs="TH SarabunPSK"/>
              </w:rPr>
              <w:t>.</w:t>
            </w:r>
          </w:p>
        </w:tc>
        <w:tc>
          <w:tcPr>
            <w:tcW w:w="2228" w:type="dxa"/>
            <w:vAlign w:val="center"/>
          </w:tcPr>
          <w:p w:rsidR="0091493E" w:rsidRPr="001D00FC" w:rsidRDefault="0091493E" w:rsidP="0091493E">
            <w:pPr>
              <w:pStyle w:val="BodyText"/>
              <w:tabs>
                <w:tab w:val="num" w:pos="851"/>
              </w:tabs>
              <w:spacing w:line="398" w:lineRule="exact"/>
              <w:jc w:val="center"/>
              <w:rPr>
                <w:rFonts w:ascii="TH SarabunPSK" w:eastAsia="Times New Roman" w:hAnsi="TH SarabunPSK" w:cs="TH SarabunPSK"/>
              </w:rPr>
            </w:pPr>
            <w:r w:rsidRPr="001D00FC">
              <w:rPr>
                <w:rFonts w:ascii="TH SarabunPSK" w:eastAsia="Times New Roman" w:hAnsi="TH SarabunPSK" w:cs="TH SarabunPSK"/>
              </w:rPr>
              <w:t xml:space="preserve">180 </w:t>
            </w:r>
            <w:r w:rsidRPr="001D00FC">
              <w:rPr>
                <w:rFonts w:ascii="TH SarabunPSK" w:eastAsia="Times New Roman" w:hAnsi="TH SarabunPSK" w:cs="TH SarabunPSK" w:hint="cs"/>
                <w:cs/>
              </w:rPr>
              <w:t>วัน</w:t>
            </w:r>
          </w:p>
        </w:tc>
        <w:tc>
          <w:tcPr>
            <w:tcW w:w="2078" w:type="dxa"/>
          </w:tcPr>
          <w:p w:rsidR="0091493E" w:rsidRPr="001D00FC" w:rsidRDefault="0070026B" w:rsidP="0070026B">
            <w:pPr>
              <w:pStyle w:val="BodyText"/>
              <w:tabs>
                <w:tab w:val="num" w:pos="851"/>
              </w:tabs>
              <w:spacing w:line="398" w:lineRule="exact"/>
              <w:jc w:val="center"/>
              <w:rPr>
                <w:rFonts w:ascii="TH SarabunPSK" w:eastAsia="Times New Roman" w:hAnsi="TH SarabunPSK" w:cs="TH SarabunPSK"/>
              </w:rPr>
            </w:pPr>
            <w:r>
              <w:rPr>
                <w:rFonts w:ascii="TH SarabunPSK" w:eastAsia="Times New Roman" w:hAnsi="TH SarabunPSK" w:cs="TH SarabunPSK"/>
              </w:rPr>
              <w:t>27</w:t>
            </w:r>
            <w:r w:rsidRPr="001D00FC">
              <w:rPr>
                <w:rFonts w:ascii="TH SarabunPSK" w:eastAsia="Times New Roman" w:hAnsi="TH SarabunPSK" w:cs="TH SarabunPSK"/>
              </w:rPr>
              <w:t>/</w:t>
            </w:r>
            <w:r>
              <w:rPr>
                <w:rFonts w:ascii="TH SarabunPSK" w:eastAsia="Times New Roman" w:hAnsi="TH SarabunPSK" w:cs="TH SarabunPSK"/>
              </w:rPr>
              <w:t>04</w:t>
            </w:r>
            <w:r w:rsidRPr="001D00FC">
              <w:rPr>
                <w:rFonts w:ascii="TH SarabunPSK" w:eastAsia="Times New Roman" w:hAnsi="TH SarabunPSK" w:cs="TH SarabunPSK"/>
              </w:rPr>
              <w:t>/255</w:t>
            </w:r>
            <w:r>
              <w:rPr>
                <w:rFonts w:ascii="TH SarabunPSK" w:eastAsia="Times New Roman" w:hAnsi="TH SarabunPSK" w:cs="TH SarabunPSK"/>
              </w:rPr>
              <w:t>8</w:t>
            </w:r>
          </w:p>
        </w:tc>
        <w:tc>
          <w:tcPr>
            <w:tcW w:w="2114" w:type="dxa"/>
          </w:tcPr>
          <w:p w:rsidR="0091493E" w:rsidRPr="001D00FC" w:rsidRDefault="00086DDC" w:rsidP="0070026B">
            <w:pPr>
              <w:pStyle w:val="BodyText"/>
              <w:tabs>
                <w:tab w:val="num" w:pos="851"/>
              </w:tabs>
              <w:spacing w:line="398" w:lineRule="exact"/>
              <w:jc w:val="center"/>
              <w:rPr>
                <w:rFonts w:ascii="TH SarabunPSK" w:eastAsia="Times New Roman" w:hAnsi="TH SarabunPSK" w:cs="TH SarabunPSK"/>
              </w:rPr>
            </w:pPr>
            <w:r>
              <w:rPr>
                <w:rFonts w:ascii="TH SarabunPSK" w:eastAsia="Times New Roman" w:hAnsi="TH SarabunPSK" w:cs="TH SarabunPSK"/>
              </w:rPr>
              <w:t>25</w:t>
            </w:r>
            <w:r w:rsidR="0070026B" w:rsidRPr="001D00FC">
              <w:rPr>
                <w:rFonts w:ascii="TH SarabunPSK" w:eastAsia="Times New Roman" w:hAnsi="TH SarabunPSK" w:cs="TH SarabunPSK"/>
              </w:rPr>
              <w:t>/</w:t>
            </w:r>
            <w:r w:rsidR="0070026B">
              <w:rPr>
                <w:rFonts w:ascii="TH SarabunPSK" w:eastAsia="Times New Roman" w:hAnsi="TH SarabunPSK" w:cs="TH SarabunPSK"/>
              </w:rPr>
              <w:t>07</w:t>
            </w:r>
            <w:r w:rsidR="0070026B" w:rsidRPr="001D00FC">
              <w:rPr>
                <w:rFonts w:ascii="TH SarabunPSK" w:eastAsia="Times New Roman" w:hAnsi="TH SarabunPSK" w:cs="TH SarabunPSK"/>
              </w:rPr>
              <w:t>/255</w:t>
            </w:r>
            <w:r w:rsidR="0070026B">
              <w:rPr>
                <w:rFonts w:ascii="TH SarabunPSK" w:eastAsia="Times New Roman" w:hAnsi="TH SarabunPSK" w:cs="TH SarabunPSK"/>
              </w:rPr>
              <w:t>8</w:t>
            </w:r>
          </w:p>
        </w:tc>
        <w:tc>
          <w:tcPr>
            <w:tcW w:w="1894" w:type="dxa"/>
          </w:tcPr>
          <w:p w:rsidR="0091493E" w:rsidRPr="0070026B" w:rsidRDefault="00086DDC" w:rsidP="0070026B">
            <w:pPr>
              <w:pStyle w:val="BodyText"/>
              <w:tabs>
                <w:tab w:val="num" w:pos="851"/>
              </w:tabs>
              <w:spacing w:line="398" w:lineRule="exact"/>
              <w:jc w:val="center"/>
              <w:rPr>
                <w:rFonts w:ascii="TH SarabunPSK" w:eastAsia="Times New Roman" w:hAnsi="TH SarabunPSK" w:cs="TH SarabunPSK"/>
                <w:color w:val="00B050"/>
              </w:rPr>
            </w:pPr>
            <w:r>
              <w:rPr>
                <w:rFonts w:ascii="TH SarabunPSK" w:eastAsia="Times New Roman" w:hAnsi="TH SarabunPSK" w:cs="TH SarabunPSK"/>
                <w:color w:val="00B050"/>
              </w:rPr>
              <w:t>24</w:t>
            </w:r>
            <w:r w:rsidR="0070026B" w:rsidRPr="0070026B">
              <w:rPr>
                <w:rFonts w:ascii="TH SarabunPSK" w:eastAsia="Times New Roman" w:hAnsi="TH SarabunPSK" w:cs="TH SarabunPSK"/>
                <w:color w:val="00B050"/>
              </w:rPr>
              <w:t>/07/2558</w:t>
            </w:r>
          </w:p>
        </w:tc>
      </w:tr>
      <w:tr w:rsidR="0091493E" w:rsidRPr="005A722B" w:rsidTr="0091493E">
        <w:trPr>
          <w:trHeight w:val="454"/>
        </w:trPr>
        <w:tc>
          <w:tcPr>
            <w:tcW w:w="1410" w:type="dxa"/>
          </w:tcPr>
          <w:p w:rsidR="0091493E" w:rsidRPr="001D00FC" w:rsidRDefault="0091493E" w:rsidP="0091493E">
            <w:pPr>
              <w:pStyle w:val="BodyText"/>
              <w:spacing w:line="398" w:lineRule="exact"/>
              <w:jc w:val="center"/>
              <w:rPr>
                <w:rFonts w:ascii="TH SarabunPSK" w:eastAsia="Times New Roman" w:hAnsi="TH SarabunPSK" w:cs="TH SarabunPSK"/>
              </w:rPr>
            </w:pPr>
            <w:r>
              <w:rPr>
                <w:rFonts w:ascii="TH SarabunPSK" w:eastAsia="Times New Roman" w:hAnsi="TH SarabunPSK" w:cs="TH SarabunPSK"/>
              </w:rPr>
              <w:t>4</w:t>
            </w:r>
            <w:r w:rsidR="00402DAF">
              <w:rPr>
                <w:rFonts w:ascii="TH SarabunPSK" w:eastAsia="Times New Roman" w:hAnsi="TH SarabunPSK" w:cs="TH SarabunPSK"/>
              </w:rPr>
              <w:t>.</w:t>
            </w:r>
          </w:p>
        </w:tc>
        <w:tc>
          <w:tcPr>
            <w:tcW w:w="2228" w:type="dxa"/>
            <w:vAlign w:val="center"/>
          </w:tcPr>
          <w:p w:rsidR="0091493E" w:rsidRPr="001D00FC" w:rsidRDefault="0091493E" w:rsidP="0091493E">
            <w:pPr>
              <w:pStyle w:val="BodyText"/>
              <w:tabs>
                <w:tab w:val="num" w:pos="851"/>
              </w:tabs>
              <w:spacing w:line="398" w:lineRule="exact"/>
              <w:jc w:val="center"/>
              <w:rPr>
                <w:rFonts w:ascii="TH SarabunPSK" w:eastAsia="Times New Roman" w:hAnsi="TH SarabunPSK" w:cs="TH SarabunPSK"/>
              </w:rPr>
            </w:pPr>
            <w:r>
              <w:rPr>
                <w:rFonts w:ascii="TH SarabunPSK" w:eastAsia="Times New Roman" w:hAnsi="TH SarabunPSK" w:cs="TH SarabunPSK"/>
              </w:rPr>
              <w:t>240</w:t>
            </w:r>
            <w:r w:rsidRPr="001D00FC">
              <w:rPr>
                <w:rFonts w:ascii="TH SarabunPSK" w:eastAsia="Times New Roman" w:hAnsi="TH SarabunPSK" w:cs="TH SarabunPSK"/>
              </w:rPr>
              <w:t xml:space="preserve"> </w:t>
            </w:r>
            <w:r w:rsidRPr="001D00FC">
              <w:rPr>
                <w:rFonts w:ascii="TH SarabunPSK" w:eastAsia="Times New Roman" w:hAnsi="TH SarabunPSK" w:cs="TH SarabunPSK" w:hint="cs"/>
                <w:cs/>
              </w:rPr>
              <w:t>วัน</w:t>
            </w:r>
          </w:p>
        </w:tc>
        <w:tc>
          <w:tcPr>
            <w:tcW w:w="2078" w:type="dxa"/>
          </w:tcPr>
          <w:p w:rsidR="0091493E" w:rsidRPr="001D00FC" w:rsidRDefault="0070026B" w:rsidP="0070026B">
            <w:pPr>
              <w:pStyle w:val="BodyText"/>
              <w:tabs>
                <w:tab w:val="num" w:pos="851"/>
              </w:tabs>
              <w:spacing w:line="398" w:lineRule="exact"/>
              <w:jc w:val="center"/>
              <w:rPr>
                <w:rFonts w:ascii="TH SarabunPSK" w:eastAsia="Times New Roman" w:hAnsi="TH SarabunPSK" w:cs="TH SarabunPSK"/>
              </w:rPr>
            </w:pPr>
            <w:r>
              <w:rPr>
                <w:rFonts w:ascii="TH SarabunPSK" w:eastAsia="Times New Roman" w:hAnsi="TH SarabunPSK" w:cs="TH SarabunPSK"/>
              </w:rPr>
              <w:t>26</w:t>
            </w:r>
            <w:r w:rsidRPr="001D00FC">
              <w:rPr>
                <w:rFonts w:ascii="TH SarabunPSK" w:eastAsia="Times New Roman" w:hAnsi="TH SarabunPSK" w:cs="TH SarabunPSK"/>
              </w:rPr>
              <w:t>/</w:t>
            </w:r>
            <w:r>
              <w:rPr>
                <w:rFonts w:ascii="TH SarabunPSK" w:eastAsia="Times New Roman" w:hAnsi="TH SarabunPSK" w:cs="TH SarabunPSK"/>
              </w:rPr>
              <w:t>07</w:t>
            </w:r>
            <w:r w:rsidRPr="001D00FC">
              <w:rPr>
                <w:rFonts w:ascii="TH SarabunPSK" w:eastAsia="Times New Roman" w:hAnsi="TH SarabunPSK" w:cs="TH SarabunPSK"/>
              </w:rPr>
              <w:t>/255</w:t>
            </w:r>
            <w:r>
              <w:rPr>
                <w:rFonts w:ascii="TH SarabunPSK" w:eastAsia="Times New Roman" w:hAnsi="TH SarabunPSK" w:cs="TH SarabunPSK"/>
              </w:rPr>
              <w:t>8</w:t>
            </w:r>
          </w:p>
        </w:tc>
        <w:tc>
          <w:tcPr>
            <w:tcW w:w="2114" w:type="dxa"/>
          </w:tcPr>
          <w:p w:rsidR="0091493E" w:rsidRPr="001D00FC" w:rsidRDefault="0070026B" w:rsidP="0070026B">
            <w:pPr>
              <w:pStyle w:val="BodyText"/>
              <w:tabs>
                <w:tab w:val="num" w:pos="851"/>
              </w:tabs>
              <w:spacing w:line="398" w:lineRule="exact"/>
              <w:jc w:val="center"/>
              <w:rPr>
                <w:rFonts w:ascii="TH SarabunPSK" w:eastAsia="Times New Roman" w:hAnsi="TH SarabunPSK" w:cs="TH SarabunPSK"/>
              </w:rPr>
            </w:pPr>
            <w:r>
              <w:rPr>
                <w:rFonts w:ascii="TH SarabunPSK" w:eastAsia="Times New Roman" w:hAnsi="TH SarabunPSK" w:cs="TH SarabunPSK"/>
              </w:rPr>
              <w:t>23</w:t>
            </w:r>
            <w:r w:rsidRPr="001D00FC">
              <w:rPr>
                <w:rFonts w:ascii="TH SarabunPSK" w:eastAsia="Times New Roman" w:hAnsi="TH SarabunPSK" w:cs="TH SarabunPSK"/>
              </w:rPr>
              <w:t>/</w:t>
            </w:r>
            <w:r>
              <w:rPr>
                <w:rFonts w:ascii="TH SarabunPSK" w:eastAsia="Times New Roman" w:hAnsi="TH SarabunPSK" w:cs="TH SarabunPSK"/>
              </w:rPr>
              <w:t>09</w:t>
            </w:r>
            <w:r w:rsidRPr="001D00FC">
              <w:rPr>
                <w:rFonts w:ascii="TH SarabunPSK" w:eastAsia="Times New Roman" w:hAnsi="TH SarabunPSK" w:cs="TH SarabunPSK"/>
              </w:rPr>
              <w:t>/255</w:t>
            </w:r>
            <w:r>
              <w:rPr>
                <w:rFonts w:ascii="TH SarabunPSK" w:eastAsia="Times New Roman" w:hAnsi="TH SarabunPSK" w:cs="TH SarabunPSK"/>
              </w:rPr>
              <w:t>8</w:t>
            </w:r>
          </w:p>
        </w:tc>
        <w:tc>
          <w:tcPr>
            <w:tcW w:w="1894" w:type="dxa"/>
          </w:tcPr>
          <w:p w:rsidR="0091493E" w:rsidRPr="0070026B" w:rsidRDefault="0070026B" w:rsidP="0091493E">
            <w:pPr>
              <w:pStyle w:val="BodyText"/>
              <w:tabs>
                <w:tab w:val="num" w:pos="851"/>
              </w:tabs>
              <w:spacing w:line="398" w:lineRule="exact"/>
              <w:jc w:val="center"/>
              <w:rPr>
                <w:rFonts w:ascii="TH SarabunPSK" w:eastAsia="Times New Roman" w:hAnsi="TH SarabunPSK" w:cs="TH SarabunPSK"/>
                <w:color w:val="00B050"/>
              </w:rPr>
            </w:pPr>
            <w:r w:rsidRPr="0070026B">
              <w:rPr>
                <w:rFonts w:ascii="TH SarabunPSK" w:eastAsia="Times New Roman" w:hAnsi="TH SarabunPSK" w:cs="TH SarabunPSK"/>
                <w:color w:val="00B050"/>
              </w:rPr>
              <w:t>23/09/2558</w:t>
            </w:r>
          </w:p>
        </w:tc>
      </w:tr>
    </w:tbl>
    <w:p w:rsidR="003B4F3C" w:rsidRDefault="003B4F3C" w:rsidP="00295B70">
      <w:pPr>
        <w:ind w:left="426"/>
        <w:rPr>
          <w:b/>
          <w:bCs/>
          <w:sz w:val="32"/>
          <w:szCs w:val="32"/>
        </w:rPr>
      </w:pPr>
    </w:p>
    <w:p w:rsidR="00F73784" w:rsidRDefault="00F73784" w:rsidP="00295B70">
      <w:pPr>
        <w:ind w:left="426"/>
        <w:rPr>
          <w:b/>
          <w:bCs/>
          <w:sz w:val="32"/>
          <w:szCs w:val="32"/>
        </w:rPr>
      </w:pPr>
    </w:p>
    <w:p w:rsidR="00F73784" w:rsidRDefault="00F73784" w:rsidP="00295B70">
      <w:pPr>
        <w:ind w:left="426"/>
        <w:rPr>
          <w:b/>
          <w:bCs/>
          <w:sz w:val="32"/>
          <w:szCs w:val="32"/>
        </w:rPr>
      </w:pPr>
    </w:p>
    <w:p w:rsidR="00F73784" w:rsidRDefault="00F73784" w:rsidP="00295B70">
      <w:pPr>
        <w:ind w:left="426"/>
        <w:rPr>
          <w:b/>
          <w:bCs/>
          <w:sz w:val="32"/>
          <w:szCs w:val="32"/>
        </w:rPr>
      </w:pPr>
    </w:p>
    <w:p w:rsidR="00F73784" w:rsidRDefault="00F73784" w:rsidP="00295B70">
      <w:pPr>
        <w:ind w:left="426"/>
        <w:rPr>
          <w:b/>
          <w:bCs/>
          <w:sz w:val="32"/>
          <w:szCs w:val="32"/>
        </w:rPr>
      </w:pPr>
    </w:p>
    <w:p w:rsidR="00F73784" w:rsidRDefault="00F73784" w:rsidP="00295B70">
      <w:pPr>
        <w:ind w:left="426"/>
        <w:rPr>
          <w:b/>
          <w:bCs/>
          <w:sz w:val="32"/>
          <w:szCs w:val="32"/>
        </w:rPr>
      </w:pPr>
    </w:p>
    <w:p w:rsidR="00F73784" w:rsidRDefault="00F73784" w:rsidP="00295B70">
      <w:pPr>
        <w:ind w:left="426"/>
        <w:rPr>
          <w:b/>
          <w:bCs/>
          <w:sz w:val="32"/>
          <w:szCs w:val="32"/>
        </w:rPr>
      </w:pPr>
    </w:p>
    <w:p w:rsidR="00F73784" w:rsidRDefault="00F73784" w:rsidP="00295B70">
      <w:pPr>
        <w:ind w:left="426"/>
        <w:rPr>
          <w:b/>
          <w:bCs/>
          <w:sz w:val="32"/>
          <w:szCs w:val="32"/>
        </w:rPr>
      </w:pPr>
    </w:p>
    <w:p w:rsidR="00F73784" w:rsidRDefault="00F73784" w:rsidP="00295B70">
      <w:pPr>
        <w:ind w:left="426"/>
        <w:rPr>
          <w:b/>
          <w:bCs/>
          <w:sz w:val="32"/>
          <w:szCs w:val="32"/>
        </w:rPr>
      </w:pPr>
    </w:p>
    <w:p w:rsidR="00F73784" w:rsidRDefault="00F73784" w:rsidP="00295B70">
      <w:pPr>
        <w:ind w:left="426"/>
        <w:rPr>
          <w:b/>
          <w:bCs/>
          <w:sz w:val="32"/>
          <w:szCs w:val="32"/>
        </w:rPr>
      </w:pPr>
    </w:p>
    <w:p w:rsidR="000572A2" w:rsidRDefault="000572A2" w:rsidP="00F61E33">
      <w:pPr>
        <w:rPr>
          <w:b/>
          <w:bCs/>
          <w:sz w:val="32"/>
          <w:szCs w:val="32"/>
        </w:rPr>
      </w:pPr>
    </w:p>
    <w:p w:rsidR="00A314B9" w:rsidRDefault="00A314B9" w:rsidP="00F61E33">
      <w:pPr>
        <w:rPr>
          <w:b/>
          <w:bCs/>
          <w:sz w:val="32"/>
          <w:szCs w:val="32"/>
        </w:rPr>
      </w:pPr>
    </w:p>
    <w:p w:rsidR="00295B70" w:rsidRDefault="003B4F3C" w:rsidP="00295B70">
      <w:pPr>
        <w:ind w:left="426"/>
        <w:rPr>
          <w:rFonts w:ascii="TH SarabunPSK" w:hAnsi="TH SarabunPSK" w:cs="TH SarabunPSK"/>
          <w:b/>
          <w:bCs/>
          <w:sz w:val="32"/>
          <w:szCs w:val="32"/>
        </w:rPr>
      </w:pPr>
      <w:r w:rsidRPr="003B4F3C">
        <w:rPr>
          <w:rFonts w:ascii="TH SarabunPSK" w:hAnsi="TH SarabunPSK" w:cs="TH SarabunPSK"/>
          <w:b/>
          <w:bCs/>
          <w:sz w:val="32"/>
          <w:szCs w:val="32"/>
        </w:rPr>
        <w:t>2</w:t>
      </w:r>
      <w:r w:rsidR="00295B70" w:rsidRPr="003B4F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3B4F3C">
        <w:rPr>
          <w:rFonts w:ascii="TH SarabunPSK" w:hAnsi="TH SarabunPSK" w:cs="TH SarabunPSK"/>
          <w:b/>
          <w:bCs/>
          <w:sz w:val="32"/>
          <w:szCs w:val="32"/>
        </w:rPr>
        <w:t>2</w:t>
      </w:r>
      <w:r w:rsidR="00295B70" w:rsidRPr="003B4F3C">
        <w:rPr>
          <w:b/>
          <w:bCs/>
          <w:sz w:val="32"/>
          <w:szCs w:val="32"/>
        </w:rPr>
        <w:t xml:space="preserve"> </w:t>
      </w:r>
      <w:r w:rsidRPr="003B4F3C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โครงสร้างการบริหารโครงการ </w:t>
      </w:r>
      <w:r w:rsidRPr="003B4F3C">
        <w:rPr>
          <w:rFonts w:ascii="TH SarabunPSK" w:hAnsi="TH SarabunPSK" w:cs="TH SarabunPSK"/>
          <w:b/>
          <w:bCs/>
          <w:sz w:val="32"/>
          <w:szCs w:val="32"/>
        </w:rPr>
        <w:t>(Management Structure)</w:t>
      </w:r>
    </w:p>
    <w:p w:rsidR="00F73784" w:rsidRDefault="00F73784" w:rsidP="00295B70">
      <w:pPr>
        <w:ind w:left="426"/>
        <w:rPr>
          <w:rFonts w:ascii="TH SarabunPSK" w:hAnsi="TH SarabunPSK" w:cs="TH SarabunPSK"/>
          <w:b/>
          <w:bCs/>
          <w:sz w:val="32"/>
          <w:szCs w:val="32"/>
        </w:rPr>
      </w:pPr>
    </w:p>
    <w:p w:rsidR="00744B7D" w:rsidRDefault="00744B7D" w:rsidP="00295B70">
      <w:pPr>
        <w:ind w:left="426"/>
        <w:rPr>
          <w:rFonts w:ascii="TH SarabunPSK" w:hAnsi="TH SarabunPSK" w:cs="TH SarabunPSK"/>
          <w:b/>
          <w:bCs/>
          <w:sz w:val="32"/>
          <w:szCs w:val="32"/>
        </w:rPr>
      </w:pPr>
    </w:p>
    <w:p w:rsidR="003B4F3C" w:rsidRDefault="005B704C" w:rsidP="000275A0">
      <w:pPr>
        <w:ind w:left="426"/>
        <w:rPr>
          <w:noProof/>
        </w:rPr>
      </w:pPr>
      <w:r w:rsidRPr="007764B8">
        <w:rPr>
          <w:noProof/>
        </w:rPr>
        <w:drawing>
          <wp:inline distT="0" distB="0" distL="0" distR="0">
            <wp:extent cx="5391150" cy="3845970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325" cy="385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22F" w:rsidRDefault="00FF522F" w:rsidP="00295B70">
      <w:pPr>
        <w:ind w:left="426"/>
        <w:rPr>
          <w:noProof/>
        </w:rPr>
      </w:pPr>
    </w:p>
    <w:p w:rsidR="00FF522F" w:rsidRDefault="00FF522F" w:rsidP="00295B70">
      <w:pPr>
        <w:ind w:left="426"/>
        <w:rPr>
          <w:noProof/>
        </w:rPr>
      </w:pPr>
    </w:p>
    <w:p w:rsidR="00FF522F" w:rsidRDefault="00FF522F" w:rsidP="00295B70">
      <w:pPr>
        <w:ind w:left="426"/>
        <w:rPr>
          <w:noProof/>
        </w:rPr>
      </w:pPr>
    </w:p>
    <w:p w:rsidR="00FF522F" w:rsidRDefault="00FF522F" w:rsidP="00295B70">
      <w:pPr>
        <w:ind w:left="426"/>
        <w:rPr>
          <w:noProof/>
        </w:rPr>
      </w:pPr>
    </w:p>
    <w:p w:rsidR="00FF522F" w:rsidRDefault="00FF522F" w:rsidP="00295B70">
      <w:pPr>
        <w:ind w:left="426"/>
        <w:rPr>
          <w:noProof/>
        </w:rPr>
      </w:pPr>
    </w:p>
    <w:p w:rsidR="00FF522F" w:rsidRDefault="00FF522F" w:rsidP="00295B70">
      <w:pPr>
        <w:ind w:left="426"/>
        <w:rPr>
          <w:noProof/>
        </w:rPr>
      </w:pPr>
    </w:p>
    <w:p w:rsidR="00FF522F" w:rsidRDefault="00FF522F" w:rsidP="00295B70">
      <w:pPr>
        <w:ind w:left="426"/>
        <w:rPr>
          <w:noProof/>
        </w:rPr>
      </w:pPr>
    </w:p>
    <w:p w:rsidR="00FF522F" w:rsidRDefault="00FF522F" w:rsidP="00295B70">
      <w:pPr>
        <w:ind w:left="426"/>
        <w:rPr>
          <w:noProof/>
        </w:rPr>
      </w:pPr>
    </w:p>
    <w:p w:rsidR="00FF522F" w:rsidRDefault="00FF522F" w:rsidP="00295B70">
      <w:pPr>
        <w:ind w:left="426"/>
        <w:rPr>
          <w:noProof/>
        </w:rPr>
      </w:pPr>
    </w:p>
    <w:p w:rsidR="00FF522F" w:rsidRDefault="00FF522F" w:rsidP="00295B70">
      <w:pPr>
        <w:ind w:left="426"/>
        <w:rPr>
          <w:noProof/>
        </w:rPr>
      </w:pPr>
    </w:p>
    <w:p w:rsidR="00FF522F" w:rsidRDefault="00FF522F" w:rsidP="00295B70">
      <w:pPr>
        <w:ind w:left="426"/>
        <w:rPr>
          <w:noProof/>
        </w:rPr>
      </w:pPr>
    </w:p>
    <w:p w:rsidR="00FF522F" w:rsidRDefault="00FF522F" w:rsidP="00295B70">
      <w:pPr>
        <w:ind w:left="426"/>
        <w:rPr>
          <w:noProof/>
        </w:rPr>
      </w:pPr>
    </w:p>
    <w:p w:rsidR="00FF522F" w:rsidRDefault="00FF522F" w:rsidP="00295B70">
      <w:pPr>
        <w:ind w:left="426"/>
        <w:rPr>
          <w:noProof/>
        </w:rPr>
      </w:pPr>
    </w:p>
    <w:p w:rsidR="00FF522F" w:rsidRDefault="00FF522F" w:rsidP="00295B70">
      <w:pPr>
        <w:ind w:left="426"/>
        <w:rPr>
          <w:noProof/>
        </w:rPr>
      </w:pPr>
    </w:p>
    <w:p w:rsidR="0067687A" w:rsidRDefault="0067687A" w:rsidP="00295B70">
      <w:pPr>
        <w:ind w:left="426"/>
        <w:rPr>
          <w:noProof/>
        </w:rPr>
      </w:pPr>
    </w:p>
    <w:p w:rsidR="00440241" w:rsidRDefault="00440241" w:rsidP="00295B70">
      <w:pPr>
        <w:ind w:left="426"/>
        <w:rPr>
          <w:noProof/>
        </w:rPr>
      </w:pPr>
    </w:p>
    <w:p w:rsidR="00A314B9" w:rsidRDefault="00A314B9" w:rsidP="00295B70">
      <w:pPr>
        <w:ind w:left="426"/>
        <w:rPr>
          <w:noProof/>
        </w:rPr>
      </w:pPr>
    </w:p>
    <w:p w:rsidR="00A314B9" w:rsidRDefault="00A314B9" w:rsidP="00295B70">
      <w:pPr>
        <w:ind w:left="426"/>
        <w:rPr>
          <w:noProof/>
        </w:rPr>
      </w:pPr>
    </w:p>
    <w:p w:rsidR="00295B70" w:rsidRDefault="003B4F3C" w:rsidP="00744B7D">
      <w:pPr>
        <w:spacing w:after="240"/>
        <w:ind w:left="426"/>
        <w:rPr>
          <w:rFonts w:ascii="TH SarabunPSK" w:hAnsi="TH SarabunPSK" w:cs="TH SarabunPSK"/>
          <w:b/>
          <w:bCs/>
          <w:sz w:val="32"/>
          <w:szCs w:val="32"/>
        </w:rPr>
      </w:pPr>
      <w:r w:rsidRPr="003B4F3C">
        <w:rPr>
          <w:rFonts w:ascii="TH SarabunPSK" w:hAnsi="TH SarabunPSK" w:cs="TH SarabunPSK"/>
          <w:b/>
          <w:bCs/>
          <w:sz w:val="32"/>
          <w:szCs w:val="32"/>
        </w:rPr>
        <w:t>2</w:t>
      </w:r>
      <w:r w:rsidR="00295B70" w:rsidRPr="003B4F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3B4F3C">
        <w:rPr>
          <w:rFonts w:ascii="TH SarabunPSK" w:hAnsi="TH SarabunPSK" w:cs="TH SarabunPSK"/>
          <w:b/>
          <w:bCs/>
          <w:sz w:val="32"/>
          <w:szCs w:val="32"/>
        </w:rPr>
        <w:t>3</w:t>
      </w:r>
      <w:r w:rsidR="00295B70" w:rsidRPr="003B4F3C">
        <w:rPr>
          <w:b/>
          <w:bCs/>
          <w:sz w:val="32"/>
          <w:szCs w:val="32"/>
        </w:rPr>
        <w:t xml:space="preserve"> </w:t>
      </w:r>
      <w:r w:rsidRPr="003B4F3C">
        <w:rPr>
          <w:rFonts w:ascii="TH SarabunPSK" w:hAnsi="TH SarabunPSK" w:cs="TH SarabunPSK"/>
          <w:b/>
          <w:bCs/>
          <w:sz w:val="32"/>
          <w:szCs w:val="32"/>
          <w:cs/>
        </w:rPr>
        <w:t xml:space="preserve">บทบาทและหน้าที่ความรับผิดชอบ </w:t>
      </w:r>
      <w:r w:rsidRPr="003B4F3C">
        <w:rPr>
          <w:rFonts w:ascii="TH SarabunPSK" w:hAnsi="TH SarabunPSK" w:cs="TH SarabunPSK"/>
          <w:b/>
          <w:bCs/>
          <w:sz w:val="32"/>
          <w:szCs w:val="32"/>
        </w:rPr>
        <w:t>(Roles and Responsibilities)</w:t>
      </w:r>
    </w:p>
    <w:p w:rsidR="006378DD" w:rsidRDefault="006378DD" w:rsidP="00744B7D">
      <w:pPr>
        <w:spacing w:after="240"/>
        <w:ind w:left="426" w:firstLine="294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2.3.1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บทบาท หน้าที่ และความรับผิดชอบของบุคลากรบริษัท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2"/>
        <w:gridCol w:w="2442"/>
        <w:gridCol w:w="2746"/>
        <w:gridCol w:w="3726"/>
      </w:tblGrid>
      <w:tr w:rsidR="00DA41C2" w:rsidRPr="001C64C2" w:rsidTr="00202089">
        <w:tc>
          <w:tcPr>
            <w:tcW w:w="692" w:type="dxa"/>
            <w:shd w:val="clear" w:color="auto" w:fill="BFBFBF"/>
          </w:tcPr>
          <w:p w:rsidR="00DA41C2" w:rsidRPr="001C64C2" w:rsidRDefault="00DA41C2" w:rsidP="001C64C2">
            <w:pPr>
              <w:tabs>
                <w:tab w:val="left" w:pos="2295"/>
              </w:tabs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1C64C2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No.</w:t>
            </w:r>
          </w:p>
        </w:tc>
        <w:tc>
          <w:tcPr>
            <w:tcW w:w="2442" w:type="dxa"/>
            <w:shd w:val="clear" w:color="auto" w:fill="BFBFBF"/>
          </w:tcPr>
          <w:p w:rsidR="00DA41C2" w:rsidRPr="001C64C2" w:rsidRDefault="00DA41C2" w:rsidP="001C64C2">
            <w:pPr>
              <w:tabs>
                <w:tab w:val="left" w:pos="2295"/>
              </w:tabs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1C64C2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Role</w:t>
            </w:r>
          </w:p>
        </w:tc>
        <w:tc>
          <w:tcPr>
            <w:tcW w:w="2746" w:type="dxa"/>
            <w:shd w:val="clear" w:color="auto" w:fill="BFBFBF"/>
          </w:tcPr>
          <w:p w:rsidR="00DA41C2" w:rsidRPr="001C64C2" w:rsidRDefault="00DA41C2" w:rsidP="001C64C2">
            <w:pPr>
              <w:tabs>
                <w:tab w:val="left" w:pos="2295"/>
              </w:tabs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1C64C2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3726" w:type="dxa"/>
            <w:shd w:val="clear" w:color="auto" w:fill="BFBFBF"/>
          </w:tcPr>
          <w:p w:rsidR="00DA41C2" w:rsidRPr="001C64C2" w:rsidRDefault="00DA41C2" w:rsidP="001C64C2">
            <w:pPr>
              <w:tabs>
                <w:tab w:val="left" w:pos="2295"/>
              </w:tabs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1C64C2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E-mail</w:t>
            </w:r>
          </w:p>
        </w:tc>
      </w:tr>
      <w:tr w:rsidR="00DA41C2" w:rsidRPr="001C64C2" w:rsidTr="00202089">
        <w:tc>
          <w:tcPr>
            <w:tcW w:w="692" w:type="dxa"/>
            <w:shd w:val="clear" w:color="auto" w:fill="auto"/>
          </w:tcPr>
          <w:p w:rsidR="00DA41C2" w:rsidRPr="001C64C2" w:rsidRDefault="00E500F9" w:rsidP="00744B7D">
            <w:pPr>
              <w:tabs>
                <w:tab w:val="left" w:pos="2295"/>
              </w:tabs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442" w:type="dxa"/>
            <w:shd w:val="clear" w:color="auto" w:fill="auto"/>
          </w:tcPr>
          <w:p w:rsidR="00DA41C2" w:rsidRPr="001C64C2" w:rsidRDefault="00DA41C2" w:rsidP="001C64C2">
            <w:pPr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64C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Project Manager (PM)</w:t>
            </w:r>
          </w:p>
        </w:tc>
        <w:tc>
          <w:tcPr>
            <w:tcW w:w="2746" w:type="dxa"/>
            <w:shd w:val="clear" w:color="auto" w:fill="auto"/>
          </w:tcPr>
          <w:p w:rsidR="00DA41C2" w:rsidRPr="001C64C2" w:rsidRDefault="00DC1F4E" w:rsidP="00744B7D">
            <w:pPr>
              <w:tabs>
                <w:tab w:val="left" w:pos="1242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คุณ</w:t>
            </w:r>
            <w:r w:rsidR="00E500F9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พัฒน์สิน</w:t>
            </w:r>
            <w:r w:rsidR="00744B7D">
              <w:rPr>
                <w:rFonts w:ascii="TH SarabunPSK" w:eastAsia="Times New Roman" w:hAnsi="TH SarabunPSK" w:cs="TH SarabunPSK"/>
                <w:sz w:val="32"/>
                <w:szCs w:val="32"/>
              </w:rPr>
              <w:tab/>
            </w:r>
            <w:r w:rsidR="00E500F9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จีระอภิวัฒน์</w:t>
            </w:r>
          </w:p>
          <w:p w:rsidR="00DA41C2" w:rsidRPr="001C64C2" w:rsidRDefault="00DA41C2" w:rsidP="00744B7D">
            <w:pPr>
              <w:tabs>
                <w:tab w:val="left" w:pos="1242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726" w:type="dxa"/>
            <w:shd w:val="clear" w:color="auto" w:fill="auto"/>
          </w:tcPr>
          <w:p w:rsidR="00DA41C2" w:rsidRPr="000E2A91" w:rsidRDefault="00E500F9" w:rsidP="00E500F9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patsin.j</w:t>
            </w:r>
            <w:r w:rsidR="000E2A91" w:rsidRPr="000E2A91">
              <w:rPr>
                <w:rFonts w:ascii="TH SarabunPSK" w:eastAsia="Times New Roman" w:hAnsi="TH SarabunPSK" w:cs="TH SarabunPSK"/>
                <w:sz w:val="32"/>
                <w:szCs w:val="32"/>
              </w:rPr>
              <w:t>@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gdl-technology.com</w:t>
            </w:r>
          </w:p>
        </w:tc>
      </w:tr>
      <w:tr w:rsidR="00EA40E2" w:rsidRPr="00F41F7F" w:rsidTr="00202089">
        <w:tc>
          <w:tcPr>
            <w:tcW w:w="692" w:type="dxa"/>
            <w:shd w:val="clear" w:color="auto" w:fill="auto"/>
          </w:tcPr>
          <w:p w:rsidR="00EA40E2" w:rsidRPr="00F41F7F" w:rsidRDefault="00E500F9" w:rsidP="00744B7D">
            <w:pPr>
              <w:tabs>
                <w:tab w:val="left" w:pos="2295"/>
              </w:tabs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442" w:type="dxa"/>
            <w:shd w:val="clear" w:color="auto" w:fill="auto"/>
          </w:tcPr>
          <w:p w:rsidR="00EA40E2" w:rsidRPr="00F41F7F" w:rsidRDefault="00E500F9" w:rsidP="001C64C2">
            <w:pPr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System Architecture</w:t>
            </w:r>
          </w:p>
        </w:tc>
        <w:tc>
          <w:tcPr>
            <w:tcW w:w="2746" w:type="dxa"/>
            <w:shd w:val="clear" w:color="auto" w:fill="auto"/>
          </w:tcPr>
          <w:p w:rsidR="00EA40E2" w:rsidRDefault="00744B7D" w:rsidP="00744B7D">
            <w:pPr>
              <w:tabs>
                <w:tab w:val="left" w:pos="1242"/>
              </w:tabs>
              <w:autoSpaceDE w:val="0"/>
              <w:autoSpaceDN w:val="0"/>
              <w:adjustRightInd w:val="0"/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FFFFF"/>
                <w:cs/>
              </w:rPr>
              <w:t>คุณเริงฤทธ์</w:t>
            </w:r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ab/>
            </w:r>
            <w:r w:rsidR="00E500F9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FFFFF"/>
                <w:cs/>
              </w:rPr>
              <w:t>รักคณิตกร</w:t>
            </w:r>
          </w:p>
          <w:p w:rsidR="000572A2" w:rsidRPr="00F41F7F" w:rsidRDefault="000572A2" w:rsidP="00744B7D">
            <w:pPr>
              <w:tabs>
                <w:tab w:val="left" w:pos="1242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726" w:type="dxa"/>
            <w:shd w:val="clear" w:color="auto" w:fill="auto"/>
          </w:tcPr>
          <w:p w:rsidR="00EA40E2" w:rsidRPr="00F41F7F" w:rsidRDefault="00E500F9" w:rsidP="00E500F9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CE6C91">
              <w:rPr>
                <w:rFonts w:ascii="TH SarabunPSK" w:eastAsia="Times New Roman" w:hAnsi="TH SarabunPSK" w:cs="TH SarabunPSK"/>
                <w:sz w:val="32"/>
                <w:szCs w:val="32"/>
              </w:rPr>
              <w:t>rerngrit@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gdl-technology.com</w:t>
            </w:r>
          </w:p>
        </w:tc>
      </w:tr>
      <w:tr w:rsidR="00DA41C2" w:rsidRPr="001C64C2" w:rsidTr="00202089">
        <w:tc>
          <w:tcPr>
            <w:tcW w:w="692" w:type="dxa"/>
            <w:shd w:val="clear" w:color="auto" w:fill="auto"/>
          </w:tcPr>
          <w:p w:rsidR="00DA41C2" w:rsidRPr="001C64C2" w:rsidRDefault="00E500F9" w:rsidP="00744B7D">
            <w:pPr>
              <w:tabs>
                <w:tab w:val="left" w:pos="2295"/>
              </w:tabs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442" w:type="dxa"/>
            <w:shd w:val="clear" w:color="auto" w:fill="auto"/>
          </w:tcPr>
          <w:p w:rsidR="00DA41C2" w:rsidRPr="001C64C2" w:rsidRDefault="00E500F9" w:rsidP="001C64C2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64C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Technical Consultant</w:t>
            </w:r>
          </w:p>
        </w:tc>
        <w:tc>
          <w:tcPr>
            <w:tcW w:w="2746" w:type="dxa"/>
            <w:shd w:val="clear" w:color="auto" w:fill="auto"/>
          </w:tcPr>
          <w:p w:rsidR="00DA41C2" w:rsidRPr="001C64C2" w:rsidRDefault="00DC1F4E" w:rsidP="00744B7D">
            <w:pPr>
              <w:tabs>
                <w:tab w:val="left" w:pos="1242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คุณ</w:t>
            </w:r>
            <w:r w:rsidR="00744B7D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ชัชวาล</w:t>
            </w:r>
            <w:r w:rsidR="00744B7D">
              <w:rPr>
                <w:rFonts w:ascii="TH SarabunPSK" w:eastAsia="Times New Roman" w:hAnsi="TH SarabunPSK" w:cs="TH SarabunPSK"/>
                <w:sz w:val="32"/>
                <w:szCs w:val="32"/>
              </w:rPr>
              <w:tab/>
            </w:r>
            <w:r w:rsidR="00E500F9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ดวงทิพย์เนตร</w:t>
            </w:r>
          </w:p>
          <w:p w:rsidR="00DA41C2" w:rsidRPr="001C64C2" w:rsidRDefault="00DA41C2" w:rsidP="00744B7D">
            <w:pPr>
              <w:tabs>
                <w:tab w:val="left" w:pos="1242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3726" w:type="dxa"/>
            <w:shd w:val="clear" w:color="auto" w:fill="auto"/>
          </w:tcPr>
          <w:p w:rsidR="00DA41C2" w:rsidRPr="000E2A91" w:rsidRDefault="00744B7D" w:rsidP="001C64C2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c</w:t>
            </w:r>
            <w:r w:rsidR="00E500F9">
              <w:rPr>
                <w:rFonts w:ascii="TH SarabunPSK" w:eastAsia="Times New Roman" w:hAnsi="TH SarabunPSK" w:cs="TH SarabunPSK"/>
                <w:sz w:val="32"/>
                <w:szCs w:val="32"/>
              </w:rPr>
              <w:t>hatchavan.d@gdl-technology.com</w:t>
            </w:r>
          </w:p>
        </w:tc>
      </w:tr>
      <w:tr w:rsidR="00202089" w:rsidRPr="001C64C2" w:rsidTr="00202089">
        <w:tc>
          <w:tcPr>
            <w:tcW w:w="692" w:type="dxa"/>
            <w:shd w:val="clear" w:color="auto" w:fill="auto"/>
          </w:tcPr>
          <w:p w:rsidR="00202089" w:rsidRPr="001C64C2" w:rsidRDefault="00202089" w:rsidP="00357AB9">
            <w:pPr>
              <w:tabs>
                <w:tab w:val="left" w:pos="2295"/>
              </w:tabs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442" w:type="dxa"/>
            <w:shd w:val="clear" w:color="auto" w:fill="auto"/>
          </w:tcPr>
          <w:p w:rsidR="00202089" w:rsidRPr="001C64C2" w:rsidRDefault="00202089" w:rsidP="00202089">
            <w:pPr>
              <w:autoSpaceDE w:val="0"/>
              <w:autoSpaceDN w:val="0"/>
              <w:adjustRightInd w:val="0"/>
              <w:ind w:right="-88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64C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Database Administrator</w:t>
            </w:r>
          </w:p>
        </w:tc>
        <w:tc>
          <w:tcPr>
            <w:tcW w:w="2746" w:type="dxa"/>
            <w:shd w:val="clear" w:color="auto" w:fill="auto"/>
          </w:tcPr>
          <w:p w:rsidR="00202089" w:rsidRPr="001C64C2" w:rsidRDefault="00202089" w:rsidP="00357AB9">
            <w:pPr>
              <w:tabs>
                <w:tab w:val="left" w:pos="1242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คุณ</w:t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วรวิทย์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ab/>
            </w:r>
            <w:r w:rsidRPr="001C64C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ปวงวัฒนา</w:t>
            </w:r>
          </w:p>
          <w:p w:rsidR="00202089" w:rsidRPr="001C64C2" w:rsidRDefault="00202089" w:rsidP="00357AB9">
            <w:pPr>
              <w:tabs>
                <w:tab w:val="left" w:pos="1242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3726" w:type="dxa"/>
            <w:shd w:val="clear" w:color="auto" w:fill="auto"/>
          </w:tcPr>
          <w:p w:rsidR="00202089" w:rsidRPr="001C64C2" w:rsidRDefault="00202089" w:rsidP="00357AB9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worawit</w:t>
            </w:r>
            <w:r w:rsidRPr="00CE6C91">
              <w:rPr>
                <w:rFonts w:ascii="TH SarabunPSK" w:eastAsia="Times New Roman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p</w:t>
            </w:r>
            <w:r w:rsidRPr="00CE6C91">
              <w:rPr>
                <w:rFonts w:ascii="TH SarabunPSK" w:eastAsia="Times New Roman" w:hAnsi="TH SarabunPSK" w:cs="TH SarabunPSK"/>
                <w:sz w:val="32"/>
                <w:szCs w:val="32"/>
              </w:rPr>
              <w:t>@gdl-technology.com</w:t>
            </w:r>
          </w:p>
        </w:tc>
      </w:tr>
      <w:tr w:rsidR="00DA41C2" w:rsidRPr="001C64C2" w:rsidTr="00202089">
        <w:tc>
          <w:tcPr>
            <w:tcW w:w="692" w:type="dxa"/>
            <w:shd w:val="clear" w:color="auto" w:fill="auto"/>
          </w:tcPr>
          <w:p w:rsidR="00DA41C2" w:rsidRPr="001C64C2" w:rsidRDefault="00202089" w:rsidP="00744B7D">
            <w:pPr>
              <w:tabs>
                <w:tab w:val="left" w:pos="2295"/>
              </w:tabs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442" w:type="dxa"/>
            <w:shd w:val="clear" w:color="auto" w:fill="auto"/>
          </w:tcPr>
          <w:p w:rsidR="00DA41C2" w:rsidRPr="001C64C2" w:rsidRDefault="00E500F9" w:rsidP="001C64C2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System Analyst</w:t>
            </w:r>
          </w:p>
        </w:tc>
        <w:tc>
          <w:tcPr>
            <w:tcW w:w="2746" w:type="dxa"/>
            <w:shd w:val="clear" w:color="auto" w:fill="auto"/>
          </w:tcPr>
          <w:p w:rsidR="00DA41C2" w:rsidRPr="001C64C2" w:rsidRDefault="00DC1F4E" w:rsidP="00744B7D">
            <w:pPr>
              <w:tabs>
                <w:tab w:val="left" w:pos="1242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คุณ</w:t>
            </w:r>
            <w:r w:rsidR="00744B7D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สุวจี</w:t>
            </w:r>
            <w:r w:rsidR="00744B7D">
              <w:rPr>
                <w:rFonts w:ascii="TH SarabunPSK" w:eastAsia="Times New Roman" w:hAnsi="TH SarabunPSK" w:cs="TH SarabunPSK"/>
                <w:sz w:val="32"/>
                <w:szCs w:val="32"/>
              </w:rPr>
              <w:tab/>
            </w:r>
            <w:r w:rsidR="00DA41C2" w:rsidRPr="001C64C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สังข์อาษา</w:t>
            </w:r>
          </w:p>
          <w:p w:rsidR="00DA41C2" w:rsidRPr="001C64C2" w:rsidRDefault="00DA41C2" w:rsidP="00744B7D">
            <w:pPr>
              <w:tabs>
                <w:tab w:val="left" w:pos="1242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3726" w:type="dxa"/>
            <w:shd w:val="clear" w:color="auto" w:fill="auto"/>
          </w:tcPr>
          <w:p w:rsidR="00DA41C2" w:rsidRPr="001C64C2" w:rsidRDefault="00CE6C91" w:rsidP="001C64C2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CE6C91">
              <w:rPr>
                <w:rFonts w:ascii="TH SarabunPSK" w:eastAsia="Times New Roman" w:hAnsi="TH SarabunPSK" w:cs="TH SarabunPSK"/>
                <w:sz w:val="32"/>
                <w:szCs w:val="32"/>
              </w:rPr>
              <w:t>suwajee.s@gdl-technology.com</w:t>
            </w:r>
          </w:p>
        </w:tc>
      </w:tr>
      <w:tr w:rsidR="00DA41C2" w:rsidRPr="001C64C2" w:rsidTr="00202089">
        <w:trPr>
          <w:trHeight w:val="1637"/>
        </w:trPr>
        <w:tc>
          <w:tcPr>
            <w:tcW w:w="692" w:type="dxa"/>
            <w:shd w:val="clear" w:color="auto" w:fill="auto"/>
          </w:tcPr>
          <w:p w:rsidR="00DA41C2" w:rsidRPr="001C64C2" w:rsidRDefault="00E500F9" w:rsidP="00744B7D">
            <w:pPr>
              <w:tabs>
                <w:tab w:val="left" w:pos="2295"/>
              </w:tabs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442" w:type="dxa"/>
            <w:shd w:val="clear" w:color="auto" w:fill="auto"/>
          </w:tcPr>
          <w:p w:rsidR="00DA41C2" w:rsidRPr="001C64C2" w:rsidRDefault="006F7C27" w:rsidP="001C64C2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Program </w:t>
            </w:r>
            <w:r w:rsidRPr="005F7BC7">
              <w:rPr>
                <w:rFonts w:ascii="TH SarabunPSK" w:hAnsi="TH SarabunPSK" w:cs="TH SarabunPSK"/>
                <w:sz w:val="32"/>
                <w:szCs w:val="32"/>
              </w:rPr>
              <w:t>Developer</w:t>
            </w:r>
          </w:p>
        </w:tc>
        <w:tc>
          <w:tcPr>
            <w:tcW w:w="2746" w:type="dxa"/>
            <w:shd w:val="clear" w:color="auto" w:fill="auto"/>
          </w:tcPr>
          <w:p w:rsidR="00DA41C2" w:rsidRPr="001C64C2" w:rsidRDefault="00DC1F4E" w:rsidP="00744B7D">
            <w:pPr>
              <w:tabs>
                <w:tab w:val="left" w:pos="1242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คุณ</w:t>
            </w:r>
            <w:r w:rsidR="00744B7D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สราวุธ</w:t>
            </w:r>
            <w:r w:rsidR="00744B7D">
              <w:rPr>
                <w:rFonts w:ascii="TH SarabunPSK" w:eastAsia="Times New Roman" w:hAnsi="TH SarabunPSK" w:cs="TH SarabunPSK"/>
                <w:sz w:val="32"/>
                <w:szCs w:val="32"/>
              </w:rPr>
              <w:tab/>
            </w:r>
            <w:r w:rsidR="00E500F9" w:rsidRPr="00E500F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อนรรฆวัฒนา</w:t>
            </w:r>
          </w:p>
          <w:p w:rsidR="00DA41C2" w:rsidRDefault="00CB4C36" w:rsidP="00744B7D">
            <w:pPr>
              <w:tabs>
                <w:tab w:val="left" w:pos="1242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คุณเชี่ยวชาญ</w:t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ab/>
            </w:r>
            <w:r w:rsidR="002C0856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คชวงศ์</w:t>
            </w:r>
          </w:p>
          <w:p w:rsidR="00CB4C36" w:rsidRDefault="00CB4C36" w:rsidP="00744B7D">
            <w:pPr>
              <w:tabs>
                <w:tab w:val="left" w:pos="1242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คุณพิชัย</w:t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ab/>
            </w:r>
            <w:r w:rsidR="002C0856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คล้ายเขียว</w:t>
            </w:r>
          </w:p>
          <w:p w:rsidR="00202089" w:rsidRPr="001C64C2" w:rsidRDefault="00202089" w:rsidP="00744B7D">
            <w:pPr>
              <w:tabs>
                <w:tab w:val="left" w:pos="1242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คุณเจสซี่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ab/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สุวรรณโน</w:t>
            </w:r>
          </w:p>
        </w:tc>
        <w:tc>
          <w:tcPr>
            <w:tcW w:w="3726" w:type="dxa"/>
            <w:shd w:val="clear" w:color="auto" w:fill="auto"/>
          </w:tcPr>
          <w:p w:rsidR="00CB4C36" w:rsidRDefault="00CB4C36" w:rsidP="00CB4C36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CB4C36">
              <w:rPr>
                <w:rFonts w:ascii="TH SarabunPSK" w:eastAsia="Times New Roman" w:hAnsi="TH SarabunPSK" w:cs="TH SarabunPSK"/>
                <w:sz w:val="32"/>
                <w:szCs w:val="32"/>
              </w:rPr>
              <w:t>sarawut.a@gdl-technology.com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br/>
            </w:r>
            <w:r w:rsidR="002C0856">
              <w:rPr>
                <w:rFonts w:ascii="TH SarabunPSK" w:eastAsia="Times New Roman" w:hAnsi="TH SarabunPSK" w:cs="TH SarabunPSK"/>
                <w:sz w:val="32"/>
                <w:szCs w:val="32"/>
              </w:rPr>
              <w:t>chiewchan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.</w:t>
            </w:r>
            <w:r w:rsidR="002C0856">
              <w:rPr>
                <w:rFonts w:ascii="TH SarabunPSK" w:eastAsia="Times New Roman" w:hAnsi="TH SarabunPSK" w:cs="TH SarabunPSK"/>
                <w:sz w:val="32"/>
                <w:szCs w:val="32"/>
              </w:rPr>
              <w:t>k</w:t>
            </w:r>
            <w:r w:rsidRPr="00437700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@gdl-technology.com </w:t>
            </w:r>
          </w:p>
          <w:p w:rsidR="00202089" w:rsidRDefault="002C0856" w:rsidP="00202089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pichai</w:t>
            </w:r>
            <w:r w:rsidR="00CB4C36">
              <w:rPr>
                <w:rFonts w:ascii="TH SarabunPSK" w:eastAsia="Times New Roman" w:hAnsi="TH SarabunPSK" w:cs="TH SarabunPSK"/>
                <w:sz w:val="32"/>
                <w:szCs w:val="32"/>
              </w:rPr>
              <w:t>.</w:t>
            </w:r>
            <w:r w:rsidR="00322464">
              <w:rPr>
                <w:rFonts w:ascii="TH SarabunPSK" w:eastAsia="Times New Roman" w:hAnsi="TH SarabunPSK" w:cs="TH SarabunPSK"/>
                <w:sz w:val="32"/>
                <w:szCs w:val="32"/>
              </w:rPr>
              <w:t>k</w:t>
            </w:r>
            <w:r w:rsidR="00CB4C36" w:rsidRPr="00437700">
              <w:rPr>
                <w:rFonts w:ascii="TH SarabunPSK" w:eastAsia="Times New Roman" w:hAnsi="TH SarabunPSK" w:cs="TH SarabunPSK"/>
                <w:sz w:val="32"/>
                <w:szCs w:val="32"/>
              </w:rPr>
              <w:t>@gdl-technology.com</w:t>
            </w:r>
            <w:r w:rsidR="00202089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</w:p>
          <w:p w:rsidR="00DA41C2" w:rsidRPr="001C64C2" w:rsidRDefault="00202089" w:rsidP="002C0856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02089">
              <w:rPr>
                <w:rFonts w:ascii="TH SarabunPSK" w:eastAsia="Times New Roman" w:hAnsi="TH SarabunPSK" w:cs="TH SarabunPSK"/>
                <w:sz w:val="32"/>
                <w:szCs w:val="32"/>
              </w:rPr>
              <w:t>jesse.s@gdl-technology.com</w:t>
            </w:r>
            <w:r w:rsidRPr="00437700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202089" w:rsidRPr="001C64C2" w:rsidTr="00202089">
        <w:trPr>
          <w:trHeight w:val="1637"/>
        </w:trPr>
        <w:tc>
          <w:tcPr>
            <w:tcW w:w="692" w:type="dxa"/>
            <w:shd w:val="clear" w:color="auto" w:fill="auto"/>
          </w:tcPr>
          <w:p w:rsidR="00202089" w:rsidRDefault="00202089" w:rsidP="00202089">
            <w:pPr>
              <w:tabs>
                <w:tab w:val="left" w:pos="2295"/>
              </w:tabs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442" w:type="dxa"/>
            <w:shd w:val="clear" w:color="auto" w:fill="auto"/>
          </w:tcPr>
          <w:p w:rsidR="00202089" w:rsidRDefault="00202089" w:rsidP="00202089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Software Installation Specialist</w:t>
            </w:r>
          </w:p>
        </w:tc>
        <w:tc>
          <w:tcPr>
            <w:tcW w:w="2746" w:type="dxa"/>
            <w:shd w:val="clear" w:color="auto" w:fill="auto"/>
          </w:tcPr>
          <w:p w:rsidR="00202089" w:rsidRPr="001C64C2" w:rsidRDefault="00202089" w:rsidP="00202089">
            <w:pPr>
              <w:tabs>
                <w:tab w:val="left" w:pos="1242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คุณวรรณชัย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ab/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สังข์ทอง</w:t>
            </w:r>
          </w:p>
          <w:p w:rsidR="00202089" w:rsidRPr="001C64C2" w:rsidRDefault="00202089" w:rsidP="00202089">
            <w:pPr>
              <w:tabs>
                <w:tab w:val="left" w:pos="1242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3726" w:type="dxa"/>
            <w:shd w:val="clear" w:color="auto" w:fill="auto"/>
          </w:tcPr>
          <w:p w:rsidR="00202089" w:rsidRPr="001C64C2" w:rsidRDefault="00202089" w:rsidP="00202089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Wannachai</w:t>
            </w:r>
            <w:r w:rsidRPr="00202089">
              <w:rPr>
                <w:rFonts w:ascii="TH SarabunPSK" w:eastAsia="Times New Roman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Su</w:t>
            </w:r>
            <w:r w:rsidRPr="00202089">
              <w:rPr>
                <w:rFonts w:ascii="TH SarabunPSK" w:eastAsia="Times New Roman" w:hAnsi="TH SarabunPSK" w:cs="TH SarabunPSK"/>
                <w:sz w:val="32"/>
                <w:szCs w:val="32"/>
              </w:rPr>
              <w:t>@yipintsoi.com</w:t>
            </w:r>
          </w:p>
        </w:tc>
      </w:tr>
      <w:tr w:rsidR="00202089" w:rsidRPr="001C64C2" w:rsidTr="00202089">
        <w:trPr>
          <w:trHeight w:val="1637"/>
        </w:trPr>
        <w:tc>
          <w:tcPr>
            <w:tcW w:w="692" w:type="dxa"/>
            <w:shd w:val="clear" w:color="auto" w:fill="auto"/>
          </w:tcPr>
          <w:p w:rsidR="00202089" w:rsidRDefault="00202089" w:rsidP="00202089">
            <w:pPr>
              <w:tabs>
                <w:tab w:val="left" w:pos="2295"/>
              </w:tabs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442" w:type="dxa"/>
            <w:shd w:val="clear" w:color="auto" w:fill="auto"/>
          </w:tcPr>
          <w:p w:rsidR="00202089" w:rsidRDefault="00202089" w:rsidP="00202089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Hardware Installation Specialist</w:t>
            </w:r>
          </w:p>
        </w:tc>
        <w:tc>
          <w:tcPr>
            <w:tcW w:w="2746" w:type="dxa"/>
            <w:shd w:val="clear" w:color="auto" w:fill="auto"/>
          </w:tcPr>
          <w:p w:rsidR="00202089" w:rsidRPr="00202089" w:rsidRDefault="00B90D36" w:rsidP="00202089">
            <w:pPr>
              <w:tabs>
                <w:tab w:val="left" w:pos="1242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ว่าที่ รต.อเนก</w:t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ab/>
            </w:r>
            <w:r w:rsidR="00202089" w:rsidRPr="002020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รัตนัย</w:t>
            </w:r>
          </w:p>
          <w:p w:rsidR="00202089" w:rsidRPr="00202089" w:rsidRDefault="00B90D36" w:rsidP="00202089">
            <w:pPr>
              <w:tabs>
                <w:tab w:val="left" w:pos="1242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นาย วีระชัย</w:t>
            </w:r>
            <w: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ab/>
            </w:r>
            <w:r w:rsidR="00202089" w:rsidRPr="002020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คล้ายพยงค์</w:t>
            </w:r>
          </w:p>
          <w:p w:rsidR="00202089" w:rsidRPr="00202089" w:rsidRDefault="00202089" w:rsidP="00B90D36">
            <w:pPr>
              <w:tabs>
                <w:tab w:val="left" w:pos="1242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2020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น</w:t>
            </w:r>
            <w:r w:rsidR="00B90D36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ายนฤพนธ์</w:t>
            </w:r>
            <w:r w:rsidR="00B90D36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ab/>
            </w:r>
            <w:r w:rsidRPr="002020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สาแระ</w:t>
            </w:r>
          </w:p>
        </w:tc>
        <w:tc>
          <w:tcPr>
            <w:tcW w:w="3726" w:type="dxa"/>
            <w:shd w:val="clear" w:color="auto" w:fill="auto"/>
          </w:tcPr>
          <w:p w:rsidR="00202089" w:rsidRPr="001C64C2" w:rsidRDefault="00B90D36" w:rsidP="00B90D36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Anak</w:t>
            </w:r>
            <w:r w:rsidR="00202089" w:rsidRPr="00202089">
              <w:rPr>
                <w:rFonts w:ascii="TH SarabunPSK" w:eastAsia="Times New Roman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Ru</w:t>
            </w:r>
            <w:r w:rsidR="00202089" w:rsidRPr="00202089">
              <w:rPr>
                <w:rFonts w:ascii="TH SarabunPSK" w:eastAsia="Times New Roman" w:hAnsi="TH SarabunPSK" w:cs="TH SarabunPSK"/>
                <w:sz w:val="32"/>
                <w:szCs w:val="32"/>
              </w:rPr>
              <w:t>@yipintsoi.com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br/>
              <w:t>Weerachai</w:t>
            </w:r>
            <w:r w:rsidRPr="00202089">
              <w:rPr>
                <w:rFonts w:ascii="TH SarabunPSK" w:eastAsia="Times New Roman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Kl</w:t>
            </w:r>
            <w:r w:rsidRPr="00202089">
              <w:rPr>
                <w:rFonts w:ascii="TH SarabunPSK" w:eastAsia="Times New Roman" w:hAnsi="TH SarabunPSK" w:cs="TH SarabunPSK"/>
                <w:sz w:val="32"/>
                <w:szCs w:val="32"/>
              </w:rPr>
              <w:t>@yipintsoi.com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br/>
              <w:t>Naruphon</w:t>
            </w:r>
            <w:r w:rsidRPr="00202089">
              <w:rPr>
                <w:rFonts w:ascii="TH SarabunPSK" w:eastAsia="Times New Roman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Sa</w:t>
            </w:r>
            <w:r w:rsidRPr="00202089">
              <w:rPr>
                <w:rFonts w:ascii="TH SarabunPSK" w:eastAsia="Times New Roman" w:hAnsi="TH SarabunPSK" w:cs="TH SarabunPSK"/>
                <w:sz w:val="32"/>
                <w:szCs w:val="32"/>
              </w:rPr>
              <w:t>@yipintsoi.com</w:t>
            </w:r>
          </w:p>
        </w:tc>
      </w:tr>
    </w:tbl>
    <w:p w:rsidR="006378DD" w:rsidRDefault="006378DD" w:rsidP="00295B70">
      <w:pPr>
        <w:ind w:left="426"/>
        <w:rPr>
          <w:rFonts w:ascii="TH SarabunPSK" w:hAnsi="TH SarabunPSK" w:cs="TH SarabunPSK"/>
          <w:b/>
          <w:bCs/>
          <w:sz w:val="32"/>
          <w:szCs w:val="32"/>
        </w:rPr>
      </w:pPr>
    </w:p>
    <w:p w:rsidR="00A314B9" w:rsidRDefault="00A314B9">
      <w:pPr>
        <w:rPr>
          <w:rFonts w:ascii="TH SarabunPSK" w:hAnsi="TH SarabunPSK" w:cs="TH SarabunPSK"/>
          <w:b/>
          <w:bCs/>
        </w:rPr>
      </w:pPr>
    </w:p>
    <w:p w:rsidR="00A314B9" w:rsidRDefault="00A314B9">
      <w:pPr>
        <w:rPr>
          <w:rFonts w:ascii="TH SarabunPSK" w:hAnsi="TH SarabunPSK" w:cs="TH SarabunPSK"/>
          <w:b/>
          <w:bCs/>
        </w:rPr>
      </w:pPr>
    </w:p>
    <w:p w:rsidR="00A314B9" w:rsidRDefault="00A314B9">
      <w:pPr>
        <w:rPr>
          <w:rFonts w:ascii="TH SarabunPSK" w:hAnsi="TH SarabunPSK" w:cs="TH SarabunPSK"/>
          <w:b/>
          <w:bCs/>
        </w:rPr>
      </w:pPr>
    </w:p>
    <w:p w:rsidR="00A314B9" w:rsidRDefault="00A314B9">
      <w:pPr>
        <w:rPr>
          <w:rFonts w:ascii="TH SarabunPSK" w:hAnsi="TH SarabunPSK" w:cs="TH SarabunPSK"/>
          <w:b/>
          <w:bCs/>
        </w:rPr>
      </w:pPr>
    </w:p>
    <w:p w:rsidR="00A314B9" w:rsidRDefault="00A314B9">
      <w:pPr>
        <w:rPr>
          <w:rFonts w:ascii="TH SarabunPSK" w:hAnsi="TH SarabunPSK" w:cs="TH SarabunPSK"/>
          <w:b/>
          <w:bCs/>
        </w:rPr>
      </w:pPr>
    </w:p>
    <w:p w:rsidR="00A314B9" w:rsidRDefault="00A314B9">
      <w:pPr>
        <w:rPr>
          <w:rFonts w:ascii="TH SarabunPSK" w:hAnsi="TH SarabunPSK" w:cs="TH SarabunPSK"/>
          <w:b/>
          <w:bCs/>
        </w:rPr>
      </w:pPr>
    </w:p>
    <w:p w:rsidR="00B90D36" w:rsidRDefault="00B90D36">
      <w:pPr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cs/>
        </w:rPr>
        <w:br w:type="page"/>
      </w:r>
    </w:p>
    <w:p w:rsidR="00A314B9" w:rsidRDefault="00A314B9" w:rsidP="00A314B9">
      <w:pPr>
        <w:pStyle w:val="NIDAHeader1"/>
        <w:numPr>
          <w:ilvl w:val="0"/>
          <w:numId w:val="0"/>
        </w:numPr>
        <w:ind w:left="1627"/>
        <w:jc w:val="thaiDistribute"/>
        <w:outlineLvl w:val="1"/>
        <w:rPr>
          <w:rFonts w:ascii="TH SarabunPSK" w:hAnsi="TH SarabunPSK" w:cs="TH SarabunPSK"/>
          <w:b w:val="0"/>
          <w:bCs w:val="0"/>
        </w:rPr>
      </w:pPr>
    </w:p>
    <w:p w:rsidR="006F7C27" w:rsidRPr="006F7C27" w:rsidRDefault="006F7C27" w:rsidP="00E96B2B">
      <w:pPr>
        <w:pStyle w:val="NIDAHeader1"/>
        <w:numPr>
          <w:ilvl w:val="3"/>
          <w:numId w:val="11"/>
        </w:numPr>
        <w:spacing w:after="240"/>
        <w:ind w:left="1620" w:hanging="270"/>
        <w:jc w:val="thaiDistribute"/>
        <w:outlineLvl w:val="1"/>
        <w:rPr>
          <w:rFonts w:ascii="TH SarabunPSK" w:hAnsi="TH SarabunPSK" w:cs="TH SarabunPSK"/>
          <w:b w:val="0"/>
          <w:bCs w:val="0"/>
        </w:rPr>
      </w:pPr>
      <w:r w:rsidRPr="006F7C27">
        <w:rPr>
          <w:rFonts w:ascii="TH SarabunPSK" w:hAnsi="TH SarabunPSK" w:cs="TH SarabunPSK" w:hint="cs"/>
          <w:b w:val="0"/>
          <w:bCs w:val="0"/>
          <w:cs/>
        </w:rPr>
        <w:t>ผู้จัดการโครงการ</w:t>
      </w:r>
      <w:r w:rsidRPr="006F7C27">
        <w:rPr>
          <w:rFonts w:ascii="TH SarabunPSK" w:hAnsi="TH SarabunPSK" w:cs="TH SarabunPSK"/>
          <w:b w:val="0"/>
          <w:bCs w:val="0"/>
        </w:rPr>
        <w:t>: Project Manager</w:t>
      </w:r>
    </w:p>
    <w:p w:rsidR="006F7C27" w:rsidRPr="005F7BC7" w:rsidRDefault="006F7C27" w:rsidP="00011737">
      <w:pPr>
        <w:pStyle w:val="NoSpacing"/>
        <w:tabs>
          <w:tab w:val="left" w:pos="1260"/>
          <w:tab w:val="left" w:pos="1620"/>
          <w:tab w:val="left" w:pos="2160"/>
        </w:tabs>
        <w:spacing w:after="240"/>
        <w:jc w:val="thaiDistribute"/>
        <w:rPr>
          <w:rFonts w:ascii="TH SarabunPSK" w:hAnsi="TH SarabunPSK" w:cs="TH SarabunPSK"/>
          <w:sz w:val="32"/>
          <w:szCs w:val="32"/>
        </w:rPr>
      </w:pPr>
      <w:r w:rsidRPr="005F7BC7">
        <w:rPr>
          <w:rFonts w:ascii="TH SarabunPSK" w:hAnsi="TH SarabunPSK" w:cs="TH SarabunPSK"/>
          <w:sz w:val="32"/>
          <w:szCs w:val="32"/>
          <w:cs/>
        </w:rPr>
        <w:tab/>
      </w:r>
      <w:r w:rsidRPr="005F7BC7">
        <w:rPr>
          <w:rFonts w:ascii="TH SarabunPSK" w:hAnsi="TH SarabunPSK" w:cs="TH SarabunPSK"/>
          <w:sz w:val="32"/>
          <w:szCs w:val="32"/>
          <w:cs/>
        </w:rPr>
        <w:tab/>
        <w:t>มีหน้าที่ในการวางแผนและบริหารจัดการโครงการให้แล้วเสร็จตามวัตถุประสงค์ ขอบเขตการดำเนินการ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F7BC7">
        <w:rPr>
          <w:rFonts w:ascii="TH SarabunPSK" w:hAnsi="TH SarabunPSK" w:cs="TH SarabunPSK"/>
          <w:sz w:val="32"/>
          <w:szCs w:val="32"/>
          <w:cs/>
        </w:rPr>
        <w:t>และระยะเวลาที่กำหนดไว้</w:t>
      </w:r>
    </w:p>
    <w:p w:rsidR="006F7C27" w:rsidRPr="006F7C27" w:rsidRDefault="006F7C27" w:rsidP="00E96B2B">
      <w:pPr>
        <w:pStyle w:val="NIDAHeader1"/>
        <w:numPr>
          <w:ilvl w:val="3"/>
          <w:numId w:val="11"/>
        </w:numPr>
        <w:tabs>
          <w:tab w:val="left" w:pos="1620"/>
          <w:tab w:val="left" w:pos="2160"/>
        </w:tabs>
        <w:spacing w:before="240" w:after="240"/>
        <w:ind w:left="1620" w:hanging="270"/>
        <w:jc w:val="thaiDistribute"/>
        <w:outlineLvl w:val="1"/>
        <w:rPr>
          <w:rFonts w:ascii="TH SarabunPSK" w:hAnsi="TH SarabunPSK" w:cs="TH SarabunPSK"/>
          <w:b w:val="0"/>
          <w:bCs w:val="0"/>
        </w:rPr>
      </w:pPr>
      <w:r w:rsidRPr="006F7C27">
        <w:rPr>
          <w:rFonts w:ascii="TH SarabunPSK" w:hAnsi="TH SarabunPSK" w:cs="TH SarabunPSK" w:hint="cs"/>
          <w:b w:val="0"/>
          <w:bCs w:val="0"/>
          <w:cs/>
        </w:rPr>
        <w:t>คณะทำงาน</w:t>
      </w:r>
      <w:r w:rsidRPr="006F7C27">
        <w:rPr>
          <w:rFonts w:ascii="TH SarabunPSK" w:hAnsi="TH SarabunPSK" w:cs="TH SarabunPSK"/>
          <w:b w:val="0"/>
          <w:bCs w:val="0"/>
        </w:rPr>
        <w:t>: Working Team</w:t>
      </w:r>
    </w:p>
    <w:p w:rsidR="006F7C27" w:rsidRPr="005F7BC7" w:rsidRDefault="006F7C27" w:rsidP="00011737">
      <w:pPr>
        <w:pStyle w:val="NoSpacing"/>
        <w:tabs>
          <w:tab w:val="left" w:pos="1260"/>
          <w:tab w:val="left" w:pos="1620"/>
          <w:tab w:val="left" w:pos="2160"/>
        </w:tabs>
        <w:spacing w:after="240"/>
        <w:jc w:val="thaiDistribute"/>
        <w:rPr>
          <w:rFonts w:ascii="TH SarabunPSK" w:hAnsi="TH SarabunPSK" w:cs="TH SarabunPSK"/>
          <w:sz w:val="32"/>
          <w:szCs w:val="32"/>
        </w:rPr>
      </w:pPr>
      <w:r w:rsidRPr="005F7BC7">
        <w:rPr>
          <w:rFonts w:ascii="TH SarabunPSK" w:hAnsi="TH SarabunPSK" w:cs="TH SarabunPSK"/>
          <w:sz w:val="32"/>
          <w:szCs w:val="32"/>
          <w:cs/>
        </w:rPr>
        <w:tab/>
      </w:r>
      <w:r w:rsidRPr="005F7BC7">
        <w:rPr>
          <w:rFonts w:ascii="TH SarabunPSK" w:hAnsi="TH SarabunPSK" w:cs="TH SarabunPSK"/>
          <w:sz w:val="32"/>
          <w:szCs w:val="32"/>
          <w:cs/>
        </w:rPr>
        <w:tab/>
        <w:t>มีหน้าที่</w:t>
      </w:r>
      <w:r w:rsidRPr="005F7BC7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ในการ</w:t>
      </w:r>
      <w:r w:rsidRPr="005F7BC7">
        <w:rPr>
          <w:rFonts w:ascii="TH SarabunPSK" w:hAnsi="TH SarabunPSK" w:cs="TH SarabunPSK"/>
          <w:sz w:val="32"/>
          <w:szCs w:val="32"/>
          <w:cs/>
        </w:rPr>
        <w:t>วิเคราะห์ความต้องการทางธุรกิจและระบบงาน ออกแบบกระบวนการทำงานใหม่</w:t>
      </w:r>
      <w:r w:rsidRPr="005F7BC7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การพิจารณาการออกแบบ</w:t>
      </w:r>
      <w:r w:rsidRPr="005F7BC7">
        <w:rPr>
          <w:rFonts w:ascii="TH SarabunPSK" w:hAnsi="TH SarabunPSK" w:cs="TH SarabunPSK"/>
          <w:sz w:val="32"/>
          <w:szCs w:val="32"/>
          <w:cs/>
        </w:rPr>
        <w:t xml:space="preserve">ต่างๆ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พัฒนาระบบงาน </w:t>
      </w:r>
      <w:r>
        <w:rPr>
          <w:rFonts w:ascii="TH SarabunPSK" w:hAnsi="TH SarabunPSK" w:cs="TH SarabunPSK"/>
          <w:sz w:val="32"/>
          <w:szCs w:val="32"/>
          <w:cs/>
        </w:rPr>
        <w:t>ทดสอบระบบงาน ฝึกอบรม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F7BC7">
        <w:rPr>
          <w:rFonts w:ascii="TH SarabunPSK" w:hAnsi="TH SarabunPSK" w:cs="TH SarabunPSK"/>
          <w:sz w:val="32"/>
          <w:szCs w:val="32"/>
          <w:cs/>
        </w:rPr>
        <w:t xml:space="preserve">และจัดสรรทรัพยากรที่จำเป็นเพื่อสนับสนุนให้โครงการประสบความความสำเร็จ </w:t>
      </w:r>
      <w:r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5F7BC7">
        <w:rPr>
          <w:rFonts w:ascii="TH SarabunPSK" w:hAnsi="TH SarabunPSK" w:cs="TH SarabunPSK"/>
          <w:sz w:val="32"/>
          <w:szCs w:val="32"/>
          <w:cs/>
        </w:rPr>
        <w:t>ประกอบ</w:t>
      </w:r>
      <w:r w:rsidR="00011737">
        <w:rPr>
          <w:rFonts w:ascii="TH SarabunPSK" w:hAnsi="TH SarabunPSK" w:cs="TH SarabunPSK" w:hint="cs"/>
          <w:sz w:val="32"/>
          <w:szCs w:val="32"/>
          <w:cs/>
        </w:rPr>
        <w:t>ไป</w:t>
      </w:r>
      <w:r w:rsidRPr="005F7BC7">
        <w:rPr>
          <w:rFonts w:ascii="TH SarabunPSK" w:hAnsi="TH SarabunPSK" w:cs="TH SarabunPSK"/>
          <w:sz w:val="32"/>
          <w:szCs w:val="32"/>
          <w:cs/>
        </w:rPr>
        <w:t>ด้วย</w:t>
      </w:r>
    </w:p>
    <w:p w:rsidR="006F7C27" w:rsidRDefault="006F7C27" w:rsidP="00011737">
      <w:pPr>
        <w:pStyle w:val="NoSpacing"/>
        <w:tabs>
          <w:tab w:val="left" w:pos="1260"/>
          <w:tab w:val="left" w:pos="1620"/>
          <w:tab w:val="left" w:pos="2160"/>
        </w:tabs>
        <w:jc w:val="both"/>
        <w:rPr>
          <w:rFonts w:ascii="TH SarabunPSK" w:hAnsi="TH SarabunPSK" w:cs="TH SarabunPSK"/>
          <w:sz w:val="32"/>
          <w:szCs w:val="32"/>
        </w:rPr>
      </w:pPr>
      <w:r w:rsidRPr="005F7BC7">
        <w:rPr>
          <w:rFonts w:ascii="TH SarabunPSK" w:hAnsi="TH SarabunPSK" w:cs="TH SarabunPSK"/>
          <w:sz w:val="32"/>
          <w:szCs w:val="32"/>
        </w:rPr>
        <w:tab/>
      </w:r>
      <w:r w:rsidRPr="005F7BC7">
        <w:rPr>
          <w:rFonts w:ascii="TH SarabunPSK" w:hAnsi="TH SarabunPSK" w:cs="TH SarabunPSK"/>
          <w:sz w:val="32"/>
          <w:szCs w:val="32"/>
        </w:rPr>
        <w:tab/>
      </w:r>
      <w:r w:rsidR="00011737">
        <w:rPr>
          <w:rFonts w:ascii="TH SarabunPSK" w:hAnsi="TH SarabunPSK" w:cs="TH SarabunPSK"/>
          <w:sz w:val="32"/>
          <w:szCs w:val="32"/>
        </w:rPr>
        <w:t>2.1)</w:t>
      </w:r>
      <w:r w:rsidR="00011737">
        <w:rPr>
          <w:rFonts w:ascii="TH SarabunPSK" w:hAnsi="TH SarabunPSK" w:cs="TH SarabunPSK"/>
          <w:sz w:val="32"/>
          <w:szCs w:val="32"/>
        </w:rPr>
        <w:tab/>
      </w:r>
      <w:r w:rsidR="00011737">
        <w:rPr>
          <w:rFonts w:ascii="TH SarabunPSK" w:hAnsi="TH SarabunPSK" w:cs="TH SarabunPSK" w:hint="cs"/>
          <w:sz w:val="32"/>
          <w:szCs w:val="32"/>
          <w:cs/>
        </w:rPr>
        <w:t>ผู้มีหน้าที่และรับผิดชอบด้าน</w:t>
      </w:r>
      <w:r w:rsidR="00011737" w:rsidRPr="006F7C27">
        <w:rPr>
          <w:rFonts w:ascii="TH SarabunPSK" w:hAnsi="TH SarabunPSK" w:cs="TH SarabunPSK" w:hint="cs"/>
          <w:sz w:val="32"/>
          <w:szCs w:val="32"/>
          <w:cs/>
        </w:rPr>
        <w:t>การออกแบบสถาปัตยกรรมระบบ</w:t>
      </w:r>
      <w:r w:rsidR="00011737"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/>
          <w:sz w:val="32"/>
          <w:szCs w:val="32"/>
        </w:rPr>
        <w:t>System Architecture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6F7C27" w:rsidRPr="006F7C27" w:rsidRDefault="006F7C27" w:rsidP="00011737">
      <w:pPr>
        <w:pStyle w:val="NoSpacing"/>
        <w:tabs>
          <w:tab w:val="left" w:pos="1260"/>
          <w:tab w:val="left" w:pos="1620"/>
          <w:tab w:val="left" w:pos="2160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11737">
        <w:rPr>
          <w:rFonts w:ascii="TH SarabunPSK" w:hAnsi="TH SarabunPSK" w:cs="TH SarabunPSK"/>
          <w:sz w:val="32"/>
          <w:szCs w:val="32"/>
        </w:rPr>
        <w:t>2.2)</w:t>
      </w:r>
      <w:r w:rsidR="00011737">
        <w:rPr>
          <w:rFonts w:ascii="TH SarabunPSK" w:hAnsi="TH SarabunPSK" w:cs="TH SarabunPSK"/>
          <w:sz w:val="32"/>
          <w:szCs w:val="32"/>
        </w:rPr>
        <w:tab/>
      </w:r>
      <w:r w:rsidR="00011737">
        <w:rPr>
          <w:rFonts w:ascii="TH SarabunPSK" w:hAnsi="TH SarabunPSK" w:cs="TH SarabunPSK" w:hint="cs"/>
          <w:sz w:val="32"/>
          <w:szCs w:val="32"/>
          <w:cs/>
        </w:rPr>
        <w:t>ผู้มีหน้าที่และรับผิดชอบ</w:t>
      </w:r>
      <w:r w:rsidR="00011737" w:rsidRPr="006F7C27">
        <w:rPr>
          <w:rFonts w:ascii="TH SarabunPSK" w:hAnsi="TH SarabunPSK" w:cs="TH SarabunPSK" w:hint="cs"/>
          <w:sz w:val="32"/>
          <w:szCs w:val="32"/>
          <w:cs/>
        </w:rPr>
        <w:t>ด้านการเป็นที่ปรึกษาด้านเทคนิค</w:t>
      </w:r>
      <w:r w:rsidR="00011737">
        <w:rPr>
          <w:rFonts w:ascii="TH SarabunPSK" w:hAnsi="TH SarabunPSK" w:cs="TH SarabunPSK"/>
          <w:sz w:val="32"/>
          <w:szCs w:val="32"/>
        </w:rPr>
        <w:t xml:space="preserve">: </w:t>
      </w:r>
      <w:r w:rsidRPr="006F7C27">
        <w:rPr>
          <w:rFonts w:ascii="TH SarabunPSK" w:hAnsi="TH SarabunPSK" w:cs="TH SarabunPSK"/>
          <w:sz w:val="32"/>
          <w:szCs w:val="32"/>
        </w:rPr>
        <w:t>Technical Consultant</w:t>
      </w:r>
    </w:p>
    <w:p w:rsidR="006F7C27" w:rsidRPr="006F7C27" w:rsidRDefault="006F7C27" w:rsidP="00011737">
      <w:pPr>
        <w:pStyle w:val="NoSpacing"/>
        <w:tabs>
          <w:tab w:val="left" w:pos="1260"/>
          <w:tab w:val="left" w:pos="1620"/>
          <w:tab w:val="left" w:pos="2160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11737">
        <w:rPr>
          <w:rFonts w:ascii="TH SarabunPSK" w:hAnsi="TH SarabunPSK" w:cs="TH SarabunPSK"/>
          <w:sz w:val="32"/>
          <w:szCs w:val="32"/>
        </w:rPr>
        <w:t>2.3)</w:t>
      </w:r>
      <w:r w:rsidR="00011737">
        <w:rPr>
          <w:rFonts w:ascii="TH SarabunPSK" w:hAnsi="TH SarabunPSK" w:cs="TH SarabunPSK"/>
          <w:sz w:val="32"/>
          <w:szCs w:val="32"/>
        </w:rPr>
        <w:tab/>
      </w:r>
      <w:r w:rsidR="00011737">
        <w:rPr>
          <w:rFonts w:ascii="TH SarabunPSK" w:hAnsi="TH SarabunPSK" w:cs="TH SarabunPSK" w:hint="cs"/>
          <w:sz w:val="32"/>
          <w:szCs w:val="32"/>
          <w:cs/>
        </w:rPr>
        <w:t>ผู้มีหน้าที่และรับผิดชอบ</w:t>
      </w:r>
      <w:r w:rsidR="00011737" w:rsidRPr="006F7C27">
        <w:rPr>
          <w:rFonts w:ascii="TH SarabunPSK" w:hAnsi="TH SarabunPSK" w:cs="TH SarabunPSK" w:hint="cs"/>
          <w:sz w:val="32"/>
          <w:szCs w:val="32"/>
          <w:cs/>
        </w:rPr>
        <w:t>ด้านการบริหารจัดการฐานข้อมูล</w:t>
      </w:r>
      <w:r w:rsidR="00011737">
        <w:rPr>
          <w:rFonts w:ascii="TH SarabunPSK" w:hAnsi="TH SarabunPSK" w:cs="TH SarabunPSK"/>
          <w:sz w:val="32"/>
          <w:szCs w:val="32"/>
        </w:rPr>
        <w:t xml:space="preserve">: </w:t>
      </w:r>
      <w:r w:rsidRPr="006F7C27">
        <w:rPr>
          <w:rFonts w:ascii="TH SarabunPSK" w:hAnsi="TH SarabunPSK" w:cs="TH SarabunPSK"/>
          <w:sz w:val="32"/>
          <w:szCs w:val="32"/>
        </w:rPr>
        <w:t>System Analyst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6F7C27" w:rsidRPr="005F7BC7" w:rsidRDefault="006F7C27" w:rsidP="00011737">
      <w:pPr>
        <w:pStyle w:val="NoSpacing"/>
        <w:tabs>
          <w:tab w:val="left" w:pos="1260"/>
          <w:tab w:val="left" w:pos="1620"/>
          <w:tab w:val="left" w:pos="2160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11737">
        <w:rPr>
          <w:rFonts w:ascii="TH SarabunPSK" w:hAnsi="TH SarabunPSK" w:cs="TH SarabunPSK"/>
          <w:sz w:val="32"/>
          <w:szCs w:val="32"/>
        </w:rPr>
        <w:t>2.4)</w:t>
      </w:r>
      <w:r w:rsidR="00011737">
        <w:rPr>
          <w:rFonts w:ascii="TH SarabunPSK" w:hAnsi="TH SarabunPSK" w:cs="TH SarabunPSK"/>
          <w:sz w:val="32"/>
          <w:szCs w:val="32"/>
        </w:rPr>
        <w:tab/>
      </w:r>
      <w:r w:rsidR="00011737">
        <w:rPr>
          <w:rFonts w:ascii="TH SarabunPSK" w:hAnsi="TH SarabunPSK" w:cs="TH SarabunPSK" w:hint="cs"/>
          <w:sz w:val="32"/>
          <w:szCs w:val="32"/>
          <w:cs/>
        </w:rPr>
        <w:t>ผู้มีหน้าที่และรับผิดชอบ</w:t>
      </w:r>
      <w:r w:rsidR="00011737" w:rsidRPr="006F7C27">
        <w:rPr>
          <w:rFonts w:ascii="TH SarabunPSK" w:hAnsi="TH SarabunPSK" w:cs="TH SarabunPSK" w:hint="cs"/>
          <w:sz w:val="32"/>
          <w:szCs w:val="32"/>
          <w:cs/>
        </w:rPr>
        <w:t>ด้านการวิเคราะห์และออกแบบระบบ</w:t>
      </w:r>
      <w:r w:rsidR="00011737">
        <w:rPr>
          <w:rFonts w:ascii="TH SarabunPSK" w:hAnsi="TH SarabunPSK" w:cs="TH SarabunPSK"/>
          <w:sz w:val="32"/>
          <w:szCs w:val="32"/>
        </w:rPr>
        <w:t xml:space="preserve">: </w:t>
      </w:r>
      <w:r w:rsidRPr="006F7C27">
        <w:rPr>
          <w:rFonts w:ascii="TH SarabunPSK" w:hAnsi="TH SarabunPSK" w:cs="TH SarabunPSK"/>
          <w:sz w:val="32"/>
          <w:szCs w:val="32"/>
        </w:rPr>
        <w:t>Database Administrator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6F7C27" w:rsidRDefault="006F7C27" w:rsidP="00A314B9">
      <w:pPr>
        <w:pStyle w:val="NoSpacing"/>
        <w:tabs>
          <w:tab w:val="left" w:pos="1260"/>
          <w:tab w:val="left" w:pos="1620"/>
          <w:tab w:val="left" w:pos="2160"/>
        </w:tabs>
        <w:ind w:left="2160" w:hanging="2160"/>
        <w:jc w:val="both"/>
        <w:rPr>
          <w:rFonts w:ascii="TH SarabunPSK" w:hAnsi="TH SarabunPSK" w:cs="TH SarabunPSK"/>
          <w:sz w:val="32"/>
          <w:szCs w:val="32"/>
        </w:rPr>
      </w:pPr>
      <w:r w:rsidRPr="005F7BC7">
        <w:rPr>
          <w:rFonts w:ascii="TH SarabunPSK" w:hAnsi="TH SarabunPSK" w:cs="TH SarabunPSK"/>
          <w:sz w:val="32"/>
          <w:szCs w:val="32"/>
        </w:rPr>
        <w:tab/>
      </w:r>
      <w:r w:rsidRPr="005F7BC7">
        <w:rPr>
          <w:rFonts w:ascii="TH SarabunPSK" w:hAnsi="TH SarabunPSK" w:cs="TH SarabunPSK"/>
          <w:sz w:val="32"/>
          <w:szCs w:val="32"/>
        </w:rPr>
        <w:tab/>
      </w:r>
      <w:r w:rsidR="00011737">
        <w:rPr>
          <w:rFonts w:ascii="TH SarabunPSK" w:hAnsi="TH SarabunPSK" w:cs="TH SarabunPSK"/>
          <w:sz w:val="32"/>
          <w:szCs w:val="32"/>
        </w:rPr>
        <w:t>2.5)</w:t>
      </w:r>
      <w:r w:rsidR="00011737">
        <w:rPr>
          <w:rFonts w:ascii="TH SarabunPSK" w:hAnsi="TH SarabunPSK" w:cs="TH SarabunPSK"/>
          <w:sz w:val="32"/>
          <w:szCs w:val="32"/>
        </w:rPr>
        <w:tab/>
      </w:r>
      <w:r w:rsidR="00011737">
        <w:rPr>
          <w:rFonts w:ascii="TH SarabunPSK" w:hAnsi="TH SarabunPSK" w:cs="TH SarabunPSK" w:hint="cs"/>
          <w:sz w:val="32"/>
          <w:szCs w:val="32"/>
          <w:cs/>
        </w:rPr>
        <w:t>ผู้มีหน้าที่และรับผิดชอบ</w:t>
      </w:r>
      <w:r w:rsidR="00011737" w:rsidRPr="006F7C27">
        <w:rPr>
          <w:rFonts w:ascii="TH SarabunPSK" w:hAnsi="TH SarabunPSK" w:cs="TH SarabunPSK" w:hint="cs"/>
          <w:sz w:val="32"/>
          <w:szCs w:val="32"/>
          <w:cs/>
        </w:rPr>
        <w:t xml:space="preserve">ด้านการพัฒนาระบบสารสนเทศบน </w:t>
      </w:r>
      <w:r w:rsidR="00011737" w:rsidRPr="006F7C27">
        <w:rPr>
          <w:rFonts w:ascii="TH SarabunPSK" w:hAnsi="TH SarabunPSK" w:cs="TH SarabunPSK"/>
          <w:sz w:val="32"/>
          <w:szCs w:val="32"/>
        </w:rPr>
        <w:t>Smart Device</w:t>
      </w:r>
      <w:r w:rsidR="00011737"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/>
          <w:sz w:val="32"/>
          <w:szCs w:val="32"/>
        </w:rPr>
        <w:t xml:space="preserve">Program </w:t>
      </w:r>
      <w:r w:rsidRPr="005F7BC7">
        <w:rPr>
          <w:rFonts w:ascii="TH SarabunPSK" w:hAnsi="TH SarabunPSK" w:cs="TH SarabunPSK"/>
          <w:sz w:val="32"/>
          <w:szCs w:val="32"/>
        </w:rPr>
        <w:t>Developer</w:t>
      </w:r>
    </w:p>
    <w:p w:rsidR="00B90D36" w:rsidRPr="005F7BC7" w:rsidRDefault="00B90D36" w:rsidP="00A314B9">
      <w:pPr>
        <w:pStyle w:val="NoSpacing"/>
        <w:tabs>
          <w:tab w:val="left" w:pos="1260"/>
          <w:tab w:val="left" w:pos="1620"/>
          <w:tab w:val="left" w:pos="2160"/>
        </w:tabs>
        <w:ind w:left="2160" w:hanging="216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2.6)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ผู้มีหน้าที่และรับผิดชอบ</w:t>
      </w:r>
      <w:r w:rsidRPr="006F7C27">
        <w:rPr>
          <w:rFonts w:ascii="TH SarabunPSK" w:hAnsi="TH SarabunPSK" w:cs="TH SarabunPSK" w:hint="cs"/>
          <w:sz w:val="32"/>
          <w:szCs w:val="32"/>
          <w:cs/>
        </w:rPr>
        <w:t>ด้านการ</w:t>
      </w:r>
      <w:r>
        <w:rPr>
          <w:rFonts w:ascii="TH SarabunPSK" w:hAnsi="TH SarabunPSK" w:cs="TH SarabunPSK" w:hint="cs"/>
          <w:sz w:val="32"/>
          <w:szCs w:val="32"/>
          <w:cs/>
        </w:rPr>
        <w:t>การติดตั้งซอฟต์แวร์ในโครงการ</w:t>
      </w:r>
      <w:r>
        <w:rPr>
          <w:rFonts w:ascii="TH SarabunPSK" w:hAnsi="TH SarabunPSK" w:cs="TH SarabunPSK"/>
          <w:sz w:val="32"/>
          <w:szCs w:val="32"/>
        </w:rPr>
        <w:t>: Software Installation</w:t>
      </w:r>
      <w:r w:rsidRPr="006F7C27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Specialist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B90D36" w:rsidRPr="00B90D36" w:rsidRDefault="00B90D36" w:rsidP="00A314B9">
      <w:pPr>
        <w:pStyle w:val="NoSpacing"/>
        <w:tabs>
          <w:tab w:val="left" w:pos="1260"/>
          <w:tab w:val="left" w:pos="1620"/>
          <w:tab w:val="left" w:pos="2160"/>
        </w:tabs>
        <w:ind w:left="2160" w:hanging="2160"/>
        <w:jc w:val="both"/>
        <w:rPr>
          <w:rFonts w:ascii="TH SarabunPSK" w:hAnsi="TH SarabunPSK" w:cs="TH SarabunPSK"/>
          <w:sz w:val="32"/>
          <w:szCs w:val="32"/>
        </w:rPr>
      </w:pPr>
      <w:r w:rsidRPr="005F7BC7">
        <w:rPr>
          <w:rFonts w:ascii="TH SarabunPSK" w:hAnsi="TH SarabunPSK" w:cs="TH SarabunPSK"/>
          <w:sz w:val="32"/>
          <w:szCs w:val="32"/>
        </w:rPr>
        <w:tab/>
      </w:r>
      <w:r w:rsidRPr="005F7BC7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2.7)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ผู้มีหน้าที่และรับผิดชอบ</w:t>
      </w:r>
      <w:r w:rsidRPr="006F7C27">
        <w:rPr>
          <w:rFonts w:ascii="TH SarabunPSK" w:hAnsi="TH SarabunPSK" w:cs="TH SarabunPSK" w:hint="cs"/>
          <w:sz w:val="32"/>
          <w:szCs w:val="32"/>
          <w:cs/>
        </w:rPr>
        <w:t>ด้านการ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ติดตั้งระบบคอมพิวเตอร์เข้ากับระบบ </w:t>
      </w:r>
      <w:r>
        <w:rPr>
          <w:rFonts w:ascii="TH SarabunPSK" w:hAnsi="TH SarabunPSK" w:cs="TH SarabunPSK"/>
          <w:sz w:val="32"/>
          <w:szCs w:val="32"/>
        </w:rPr>
        <w:t>SAN: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Hardware Installation Specialist</w:t>
      </w:r>
    </w:p>
    <w:p w:rsidR="006F7C27" w:rsidRDefault="006F7C27" w:rsidP="006F7C27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18129C" w:rsidRDefault="0018129C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:rsidR="00A314B9" w:rsidRDefault="006378DD" w:rsidP="00A314B9">
      <w:pPr>
        <w:ind w:left="432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:rsidR="006378DD" w:rsidRDefault="006378DD" w:rsidP="00744B7D">
      <w:pPr>
        <w:spacing w:after="240"/>
        <w:ind w:left="426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2.3.2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บทบาท หน้าที่ และความรับผิดชอบของลูกค้า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3"/>
        <w:gridCol w:w="2713"/>
        <w:gridCol w:w="2749"/>
        <w:gridCol w:w="3451"/>
      </w:tblGrid>
      <w:tr w:rsidR="00DC1F4E" w:rsidRPr="001C64C2" w:rsidTr="00202089">
        <w:tc>
          <w:tcPr>
            <w:tcW w:w="693" w:type="dxa"/>
            <w:shd w:val="clear" w:color="auto" w:fill="BFBFBF"/>
          </w:tcPr>
          <w:p w:rsidR="00DC1F4E" w:rsidRPr="001C64C2" w:rsidRDefault="00DC1F4E" w:rsidP="004A45AD">
            <w:pPr>
              <w:tabs>
                <w:tab w:val="left" w:pos="2295"/>
              </w:tabs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1C64C2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No.</w:t>
            </w:r>
          </w:p>
        </w:tc>
        <w:tc>
          <w:tcPr>
            <w:tcW w:w="2713" w:type="dxa"/>
            <w:shd w:val="clear" w:color="auto" w:fill="BFBFBF"/>
          </w:tcPr>
          <w:p w:rsidR="00DC1F4E" w:rsidRPr="001C64C2" w:rsidRDefault="00DC1F4E" w:rsidP="004A45AD">
            <w:pPr>
              <w:tabs>
                <w:tab w:val="left" w:pos="2295"/>
              </w:tabs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1C64C2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Role</w:t>
            </w:r>
          </w:p>
        </w:tc>
        <w:tc>
          <w:tcPr>
            <w:tcW w:w="2749" w:type="dxa"/>
            <w:shd w:val="clear" w:color="auto" w:fill="BFBFBF"/>
          </w:tcPr>
          <w:p w:rsidR="00DC1F4E" w:rsidRPr="001C64C2" w:rsidRDefault="00DC1F4E" w:rsidP="004A45AD">
            <w:pPr>
              <w:tabs>
                <w:tab w:val="left" w:pos="2295"/>
              </w:tabs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1C64C2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3451" w:type="dxa"/>
            <w:shd w:val="clear" w:color="auto" w:fill="BFBFBF"/>
          </w:tcPr>
          <w:p w:rsidR="00DC1F4E" w:rsidRPr="001C64C2" w:rsidRDefault="00DC1F4E" w:rsidP="004A45AD">
            <w:pPr>
              <w:tabs>
                <w:tab w:val="left" w:pos="2295"/>
              </w:tabs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1C64C2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E-mail</w:t>
            </w:r>
          </w:p>
        </w:tc>
      </w:tr>
      <w:tr w:rsidR="00202089" w:rsidRPr="001C64C2" w:rsidTr="00202089">
        <w:tc>
          <w:tcPr>
            <w:tcW w:w="693" w:type="dxa"/>
            <w:shd w:val="clear" w:color="auto" w:fill="auto"/>
          </w:tcPr>
          <w:p w:rsidR="00202089" w:rsidRPr="001C64C2" w:rsidRDefault="00202089" w:rsidP="00202089">
            <w:pPr>
              <w:tabs>
                <w:tab w:val="left" w:pos="2295"/>
              </w:tabs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713" w:type="dxa"/>
            <w:shd w:val="clear" w:color="auto" w:fill="auto"/>
          </w:tcPr>
          <w:p w:rsidR="00202089" w:rsidRPr="00202089" w:rsidRDefault="00202089" w:rsidP="00257D0B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020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ประสานงานโครงการ</w:t>
            </w:r>
          </w:p>
        </w:tc>
        <w:tc>
          <w:tcPr>
            <w:tcW w:w="2749" w:type="dxa"/>
            <w:shd w:val="clear" w:color="auto" w:fill="auto"/>
          </w:tcPr>
          <w:p w:rsidR="00202089" w:rsidRPr="00202089" w:rsidRDefault="00202089" w:rsidP="00202089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2020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สุนิดา  เตียธสิทธิ์</w:t>
            </w:r>
          </w:p>
        </w:tc>
        <w:tc>
          <w:tcPr>
            <w:tcW w:w="3451" w:type="dxa"/>
            <w:shd w:val="clear" w:color="auto" w:fill="auto"/>
          </w:tcPr>
          <w:p w:rsidR="00202089" w:rsidRPr="00202089" w:rsidRDefault="00202089" w:rsidP="00202089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02089">
              <w:rPr>
                <w:rFonts w:ascii="TH SarabunPSK" w:eastAsia="Times New Roman" w:hAnsi="TH SarabunPSK" w:cs="TH SarabunPSK"/>
                <w:sz w:val="32"/>
                <w:szCs w:val="32"/>
              </w:rPr>
              <w:t>sunida@ics.nida.ac.th</w:t>
            </w:r>
          </w:p>
        </w:tc>
      </w:tr>
      <w:tr w:rsidR="00202089" w:rsidRPr="001C64C2" w:rsidTr="00202089">
        <w:tc>
          <w:tcPr>
            <w:tcW w:w="693" w:type="dxa"/>
            <w:shd w:val="clear" w:color="auto" w:fill="auto"/>
          </w:tcPr>
          <w:p w:rsidR="00202089" w:rsidRDefault="00202089" w:rsidP="00202089">
            <w:pPr>
              <w:tabs>
                <w:tab w:val="left" w:pos="2295"/>
              </w:tabs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713" w:type="dxa"/>
            <w:shd w:val="clear" w:color="auto" w:fill="auto"/>
          </w:tcPr>
          <w:p w:rsidR="00202089" w:rsidRPr="00202089" w:rsidRDefault="00202089" w:rsidP="00202089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020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ประสานงานด้านเทคนิค</w:t>
            </w:r>
          </w:p>
        </w:tc>
        <w:tc>
          <w:tcPr>
            <w:tcW w:w="2749" w:type="dxa"/>
            <w:shd w:val="clear" w:color="auto" w:fill="auto"/>
          </w:tcPr>
          <w:p w:rsidR="00202089" w:rsidRPr="00202089" w:rsidRDefault="00202089" w:rsidP="00202089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2020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กรพรหม  ถิระวัฒน์</w:t>
            </w:r>
          </w:p>
        </w:tc>
        <w:tc>
          <w:tcPr>
            <w:tcW w:w="3451" w:type="dxa"/>
            <w:shd w:val="clear" w:color="auto" w:fill="auto"/>
          </w:tcPr>
          <w:p w:rsidR="00202089" w:rsidRPr="00202089" w:rsidRDefault="00202089" w:rsidP="00202089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02089">
              <w:rPr>
                <w:rFonts w:ascii="TH SarabunPSK" w:eastAsia="Times New Roman" w:hAnsi="TH SarabunPSK" w:cs="TH SarabunPSK"/>
                <w:sz w:val="32"/>
                <w:szCs w:val="32"/>
              </w:rPr>
              <w:t>kronprom@ics.nida.ac.th</w:t>
            </w:r>
          </w:p>
        </w:tc>
      </w:tr>
      <w:tr w:rsidR="00202089" w:rsidRPr="001C64C2" w:rsidTr="00202089">
        <w:tc>
          <w:tcPr>
            <w:tcW w:w="693" w:type="dxa"/>
            <w:shd w:val="clear" w:color="auto" w:fill="auto"/>
          </w:tcPr>
          <w:p w:rsidR="00202089" w:rsidRDefault="00202089" w:rsidP="00202089">
            <w:pPr>
              <w:tabs>
                <w:tab w:val="left" w:pos="2295"/>
              </w:tabs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713" w:type="dxa"/>
            <w:shd w:val="clear" w:color="auto" w:fill="auto"/>
          </w:tcPr>
          <w:p w:rsidR="00202089" w:rsidRPr="00202089" w:rsidRDefault="00202089" w:rsidP="00202089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020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ประสานงานด้านการพัฒนาระบบงาน</w:t>
            </w:r>
          </w:p>
        </w:tc>
        <w:tc>
          <w:tcPr>
            <w:tcW w:w="2749" w:type="dxa"/>
            <w:shd w:val="clear" w:color="auto" w:fill="auto"/>
          </w:tcPr>
          <w:p w:rsidR="00202089" w:rsidRPr="00202089" w:rsidRDefault="00202089" w:rsidP="00202089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020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คณิตรา  แสงเรือง</w:t>
            </w:r>
          </w:p>
        </w:tc>
        <w:tc>
          <w:tcPr>
            <w:tcW w:w="3451" w:type="dxa"/>
            <w:shd w:val="clear" w:color="auto" w:fill="auto"/>
          </w:tcPr>
          <w:p w:rsidR="00202089" w:rsidRPr="00202089" w:rsidRDefault="00202089" w:rsidP="00202089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02089">
              <w:rPr>
                <w:rFonts w:ascii="TH SarabunPSK" w:eastAsia="Times New Roman" w:hAnsi="TH SarabunPSK" w:cs="TH SarabunPSK"/>
                <w:sz w:val="32"/>
                <w:szCs w:val="32"/>
              </w:rPr>
              <w:t>kanitra.p@ics.nida.ac.th</w:t>
            </w:r>
          </w:p>
        </w:tc>
      </w:tr>
      <w:tr w:rsidR="00202089" w:rsidRPr="001C64C2" w:rsidTr="00202089">
        <w:tc>
          <w:tcPr>
            <w:tcW w:w="693" w:type="dxa"/>
            <w:shd w:val="clear" w:color="auto" w:fill="auto"/>
          </w:tcPr>
          <w:p w:rsidR="00202089" w:rsidRDefault="00202089" w:rsidP="00202089">
            <w:pPr>
              <w:tabs>
                <w:tab w:val="left" w:pos="2295"/>
              </w:tabs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713" w:type="dxa"/>
            <w:shd w:val="clear" w:color="auto" w:fill="auto"/>
          </w:tcPr>
          <w:p w:rsidR="00202089" w:rsidRPr="00202089" w:rsidRDefault="00202089" w:rsidP="00202089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020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ประสานงานด้านการพัฒนาระบบงาน</w:t>
            </w:r>
          </w:p>
        </w:tc>
        <w:tc>
          <w:tcPr>
            <w:tcW w:w="2749" w:type="dxa"/>
            <w:shd w:val="clear" w:color="auto" w:fill="auto"/>
          </w:tcPr>
          <w:p w:rsidR="00202089" w:rsidRPr="00202089" w:rsidRDefault="00202089" w:rsidP="00202089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2020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กนกพร  หล่อสมฤดี</w:t>
            </w:r>
          </w:p>
        </w:tc>
        <w:tc>
          <w:tcPr>
            <w:tcW w:w="3451" w:type="dxa"/>
            <w:shd w:val="clear" w:color="auto" w:fill="auto"/>
          </w:tcPr>
          <w:p w:rsidR="00202089" w:rsidRPr="00202089" w:rsidRDefault="00202089" w:rsidP="00202089">
            <w:pPr>
              <w:tabs>
                <w:tab w:val="left" w:pos="2295"/>
              </w:tabs>
              <w:autoSpaceDE w:val="0"/>
              <w:autoSpaceDN w:val="0"/>
              <w:adjustRightInd w:val="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02089">
              <w:rPr>
                <w:rFonts w:ascii="TH SarabunPSK" w:eastAsia="Times New Roman" w:hAnsi="TH SarabunPSK" w:cs="TH SarabunPSK"/>
                <w:sz w:val="32"/>
                <w:szCs w:val="32"/>
              </w:rPr>
              <w:t>kanokporn.l@ics.nida.ac.th</w:t>
            </w:r>
          </w:p>
        </w:tc>
      </w:tr>
    </w:tbl>
    <w:p w:rsidR="00AE1F4F" w:rsidRPr="004D421A" w:rsidRDefault="00AE1F4F" w:rsidP="0009793D">
      <w:pPr>
        <w:tabs>
          <w:tab w:val="left" w:pos="2295"/>
        </w:tabs>
        <w:autoSpaceDE w:val="0"/>
        <w:autoSpaceDN w:val="0"/>
        <w:adjustRightInd w:val="0"/>
        <w:rPr>
          <w:rFonts w:ascii="TH SarabunPSK" w:hAnsi="TH SarabunPSK" w:cs="TH SarabunPSK"/>
          <w:sz w:val="32"/>
          <w:szCs w:val="32"/>
        </w:rPr>
      </w:pPr>
    </w:p>
    <w:p w:rsidR="00AE1F4F" w:rsidRPr="004D421A" w:rsidRDefault="00AE1F4F" w:rsidP="0009793D">
      <w:pPr>
        <w:tabs>
          <w:tab w:val="left" w:pos="2295"/>
        </w:tabs>
        <w:autoSpaceDE w:val="0"/>
        <w:autoSpaceDN w:val="0"/>
        <w:adjustRightInd w:val="0"/>
        <w:rPr>
          <w:rFonts w:ascii="TH SarabunPSK" w:hAnsi="TH SarabunPSK" w:cs="TH SarabunPSK"/>
          <w:sz w:val="32"/>
          <w:szCs w:val="32"/>
        </w:rPr>
      </w:pPr>
    </w:p>
    <w:p w:rsidR="00AE1F4F" w:rsidRPr="004D421A" w:rsidRDefault="00AE1F4F" w:rsidP="0009793D">
      <w:pPr>
        <w:tabs>
          <w:tab w:val="left" w:pos="2295"/>
        </w:tabs>
        <w:autoSpaceDE w:val="0"/>
        <w:autoSpaceDN w:val="0"/>
        <w:adjustRightInd w:val="0"/>
        <w:rPr>
          <w:rFonts w:ascii="TH SarabunPSK" w:hAnsi="TH SarabunPSK" w:cs="TH SarabunPSK"/>
          <w:sz w:val="32"/>
          <w:szCs w:val="32"/>
        </w:rPr>
      </w:pPr>
    </w:p>
    <w:p w:rsidR="00AE1F4F" w:rsidRPr="004D421A" w:rsidRDefault="00AE1F4F" w:rsidP="0009793D">
      <w:pPr>
        <w:tabs>
          <w:tab w:val="left" w:pos="2295"/>
        </w:tabs>
        <w:autoSpaceDE w:val="0"/>
        <w:autoSpaceDN w:val="0"/>
        <w:adjustRightInd w:val="0"/>
        <w:rPr>
          <w:rFonts w:ascii="TH SarabunPSK" w:hAnsi="TH SarabunPSK" w:cs="TH SarabunPSK"/>
          <w:sz w:val="32"/>
          <w:szCs w:val="32"/>
        </w:rPr>
      </w:pPr>
    </w:p>
    <w:p w:rsidR="00A314B9" w:rsidRDefault="00AE1F4F" w:rsidP="00A314B9">
      <w:pPr>
        <w:pStyle w:val="Heading1"/>
        <w:spacing w:after="240"/>
        <w:ind w:left="426"/>
        <w:jc w:val="thaiDistribute"/>
        <w:rPr>
          <w:rFonts w:ascii="TH SarabunPSK" w:hAnsi="TH SarabunPSK" w:cs="TH SarabunPSK"/>
        </w:rPr>
      </w:pPr>
      <w:r w:rsidRPr="004D421A">
        <w:rPr>
          <w:rFonts w:ascii="TH SarabunPSK" w:hAnsi="TH SarabunPSK" w:cs="TH SarabunPSK"/>
        </w:rPr>
        <w:br w:type="page"/>
      </w:r>
    </w:p>
    <w:p w:rsidR="00A314B9" w:rsidRPr="00A314B9" w:rsidRDefault="00A314B9" w:rsidP="00A314B9"/>
    <w:p w:rsidR="0009793D" w:rsidRPr="004D421A" w:rsidRDefault="003B4F3C" w:rsidP="00E96B2B">
      <w:pPr>
        <w:pStyle w:val="Heading1"/>
        <w:numPr>
          <w:ilvl w:val="0"/>
          <w:numId w:val="3"/>
        </w:numPr>
        <w:spacing w:after="240"/>
        <w:ind w:left="426" w:hanging="426"/>
        <w:jc w:val="thaiDistribute"/>
        <w:rPr>
          <w:rFonts w:ascii="TH SarabunPSK" w:hAnsi="TH SarabunPSK" w:cs="TH SarabunPSK"/>
        </w:rPr>
      </w:pPr>
      <w:r w:rsidRPr="004B5A5B">
        <w:rPr>
          <w:rFonts w:ascii="TH SarabunPSK" w:hAnsi="TH SarabunPSK" w:cs="TH SarabunPSK"/>
          <w:cs/>
        </w:rPr>
        <w:t>แผน</w:t>
      </w:r>
      <w:r>
        <w:rPr>
          <w:rFonts w:ascii="TH SarabunPSK" w:hAnsi="TH SarabunPSK" w:cs="TH SarabunPSK"/>
          <w:cs/>
        </w:rPr>
        <w:t>การบริหารจัดการและแผนดำเนินงาน</w:t>
      </w:r>
      <w:r>
        <w:rPr>
          <w:rFonts w:ascii="TH SarabunPSK" w:hAnsi="TH SarabunPSK" w:cs="TH SarabunPSK"/>
        </w:rPr>
        <w:t xml:space="preserve"> </w:t>
      </w:r>
      <w:r w:rsidRPr="004B5A5B">
        <w:rPr>
          <w:rFonts w:ascii="TH SarabunPSK" w:hAnsi="TH SarabunPSK" w:cs="TH SarabunPSK"/>
          <w:cs/>
        </w:rPr>
        <w:t>(</w:t>
      </w:r>
      <w:r w:rsidRPr="004B5A5B">
        <w:rPr>
          <w:rFonts w:ascii="TH SarabunPSK" w:hAnsi="TH SarabunPSK" w:cs="TH SarabunPSK"/>
        </w:rPr>
        <w:t>Management Plan)</w:t>
      </w:r>
    </w:p>
    <w:p w:rsidR="003B4F3C" w:rsidRPr="003B4F3C" w:rsidRDefault="003B4F3C" w:rsidP="003B4F3C">
      <w:pPr>
        <w:ind w:left="426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3B4F3C">
        <w:rPr>
          <w:rFonts w:ascii="TH SarabunPSK" w:hAnsi="TH SarabunPSK" w:cs="TH SarabunPSK"/>
          <w:b/>
          <w:bCs/>
          <w:sz w:val="32"/>
          <w:szCs w:val="32"/>
        </w:rPr>
        <w:t>3.1</w:t>
      </w:r>
      <w:r w:rsidRPr="003B4F3C">
        <w:rPr>
          <w:b/>
          <w:bCs/>
          <w:sz w:val="32"/>
          <w:szCs w:val="32"/>
        </w:rPr>
        <w:t xml:space="preserve"> </w:t>
      </w:r>
      <w:r w:rsidRPr="003B4F3C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แผนการบริหารจัดการและแผนดำเนินงาน</w:t>
      </w:r>
    </w:p>
    <w:p w:rsidR="00F33FEE" w:rsidRDefault="00F33FEE" w:rsidP="00F33FEE">
      <w:pPr>
        <w:autoSpaceDE w:val="0"/>
        <w:autoSpaceDN w:val="0"/>
        <w:adjustRightInd w:val="0"/>
        <w:jc w:val="center"/>
        <w:rPr>
          <w:rFonts w:cs="Cordia New"/>
          <w:color w:val="000000"/>
          <w:sz w:val="22"/>
          <w:szCs w:val="22"/>
        </w:rPr>
      </w:pPr>
    </w:p>
    <w:p w:rsidR="0051034C" w:rsidRDefault="0051034C" w:rsidP="0051034C">
      <w:pPr>
        <w:autoSpaceDE w:val="0"/>
        <w:autoSpaceDN w:val="0"/>
        <w:adjustRightInd w:val="0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:rsidR="00935CD8" w:rsidRDefault="00E95471">
      <w:r>
        <w:rPr>
          <w:noProof/>
        </w:rPr>
        <w:drawing>
          <wp:inline distT="0" distB="0" distL="0" distR="0" wp14:anchorId="5A9890D3">
            <wp:extent cx="6191250" cy="3592498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29" cy="3598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5CD8" w:rsidRDefault="00935CD8"/>
    <w:p w:rsidR="00E95471" w:rsidRDefault="00E95471"/>
    <w:p w:rsidR="00E95471" w:rsidRDefault="00E95471"/>
    <w:p w:rsidR="00935CD8" w:rsidRDefault="00935CD8"/>
    <w:p w:rsidR="00935CD8" w:rsidRDefault="00935CD8"/>
    <w:p w:rsidR="0051034C" w:rsidRDefault="0051034C"/>
    <w:p w:rsidR="008F6326" w:rsidRDefault="008F6326"/>
    <w:p w:rsidR="0051034C" w:rsidRDefault="0051034C"/>
    <w:p w:rsidR="00003F8C" w:rsidRDefault="00003F8C"/>
    <w:p w:rsidR="00003F8C" w:rsidRDefault="00003F8C"/>
    <w:p w:rsidR="00003F8C" w:rsidRDefault="00003F8C"/>
    <w:p w:rsidR="00003F8C" w:rsidRDefault="00357AB9">
      <w:r>
        <w:br w:type="page"/>
      </w:r>
    </w:p>
    <w:p w:rsidR="00A314B9" w:rsidRDefault="00A314B9" w:rsidP="00357AB9">
      <w:pPr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:rsidR="00357AB9" w:rsidRDefault="00357AB9" w:rsidP="00357AB9">
      <w:pPr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7C5BB7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แผนการดำเนินงาน</w:t>
      </w:r>
      <w:r w:rsidRPr="00440241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โครงการพัฒนาสถาบันบัณฑิตพัฒนบริหารศาสตร์</w:t>
      </w:r>
      <w:r w:rsidRPr="00440241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 xml:space="preserve"> </w:t>
      </w:r>
    </w:p>
    <w:p w:rsidR="00357AB9" w:rsidRDefault="00357AB9" w:rsidP="00357AB9">
      <w:pPr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440241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เพื่อเป็นสถาบันการศึกษาระดับมาตรฐานโลก</w:t>
      </w:r>
    </w:p>
    <w:p w:rsidR="00003F8C" w:rsidRDefault="00003F8C"/>
    <w:tbl>
      <w:tblPr>
        <w:tblW w:w="10041" w:type="dxa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05"/>
        <w:gridCol w:w="993"/>
        <w:gridCol w:w="1701"/>
        <w:gridCol w:w="1842"/>
      </w:tblGrid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363636"/>
                <w:sz w:val="32"/>
                <w:szCs w:val="32"/>
                <w:shd w:val="clear" w:color="auto" w:fill="DFE3E8"/>
              </w:rPr>
              <w:t>Task Name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363636"/>
                <w:sz w:val="32"/>
                <w:szCs w:val="32"/>
                <w:shd w:val="clear" w:color="auto" w:fill="DFE3E8"/>
              </w:rPr>
              <w:t>Duration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363636"/>
                <w:sz w:val="32"/>
                <w:szCs w:val="32"/>
                <w:shd w:val="clear" w:color="auto" w:fill="DFE3E8"/>
              </w:rPr>
              <w:t>Start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363636"/>
                <w:sz w:val="32"/>
                <w:szCs w:val="32"/>
                <w:shd w:val="clear" w:color="auto" w:fill="DFE3E8"/>
              </w:rPr>
              <w:t>Finish</w:t>
            </w:r>
          </w:p>
        </w:tc>
      </w:tr>
      <w:tr w:rsidR="00357AB9" w:rsidRPr="00CD3F0F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ลงนามในสัญญา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Mon Jan 26,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Mon Jan 26, '15</w:t>
            </w:r>
          </w:p>
        </w:tc>
      </w:tr>
      <w:tr w:rsidR="00357AB9" w:rsidRPr="00CD3F0F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DE9D9" w:themeFill="accent6" w:themeFillTint="33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color w:val="0070C0"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70C0"/>
                <w:sz w:val="32"/>
                <w:szCs w:val="32"/>
                <w:cs/>
              </w:rPr>
              <w:t>แผนดำเนินงาน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DE9D9" w:themeFill="accent6" w:themeFillTint="33"/>
            <w:vAlign w:val="center"/>
            <w:hideMark/>
          </w:tcPr>
          <w:p w:rsidR="00357AB9" w:rsidRPr="00CD3F0F" w:rsidRDefault="00357AB9" w:rsidP="00357AB9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70C0"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70C0"/>
                <w:sz w:val="32"/>
                <w:szCs w:val="32"/>
              </w:rPr>
              <w:t>240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DE9D9" w:themeFill="accent6" w:themeFillTint="33"/>
            <w:vAlign w:val="center"/>
            <w:hideMark/>
          </w:tcPr>
          <w:p w:rsidR="00357AB9" w:rsidRPr="00CD3F0F" w:rsidRDefault="00357AB9" w:rsidP="00357AB9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70C0"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70C0"/>
                <w:sz w:val="32"/>
                <w:szCs w:val="32"/>
              </w:rPr>
              <w:t>Tue Jan 27,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DE9D9" w:themeFill="accent6" w:themeFillTint="33"/>
            <w:vAlign w:val="center"/>
            <w:hideMark/>
          </w:tcPr>
          <w:p w:rsidR="00357AB9" w:rsidRPr="00CD3F0F" w:rsidRDefault="00357AB9" w:rsidP="00357AB9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70C0"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70C0"/>
                <w:sz w:val="32"/>
                <w:szCs w:val="32"/>
              </w:rPr>
              <w:t>Wed Sep 23,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AEEF3" w:themeFill="accent5" w:themeFillTint="33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งวดงานที่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1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จัดทำเอกสารประกอบการดำเนินโครงการ (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20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วัน นับจากวันลงนามในสัญญา)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AEEF3" w:themeFill="accent5" w:themeFillTint="33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AEEF3" w:themeFill="accent5" w:themeFillTint="33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Jan 27,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AEEF3" w:themeFill="accent5" w:themeFillTint="33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Sun Feb 15,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จัดทำแผนบริหารโครงการ (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Project Management Plan)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Jan 27,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Jan 27,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จัดเตรียมรายชื่อพร้อมประวัติ ประสบการณ์ของผู้ดำเนินงานในโครงการ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Jan 28,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Jan 29,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จัดทำแผนการดำเนินการติดตั้งเครื่องแม่ข่าย และซอฟต์แวร์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Jan 30,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Jan 30,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จัดทำแผนการดำเนินการพัฒนาระบบงาน ทดสอบ และอบรมการใช้งานโปรแกรมระบบงาน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Jan 31,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Feb 9,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ระบบทะเบียนนักศึกษา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Jan 31,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Sun Feb 1,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ระบบประเมินการเรียนการสอน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Feb 2,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Feb 3,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ระบบจองทรัพยากร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Feb 4,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Feb 5,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ระบบแจ้งเตือนและรับข่าวสาร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Feb 6,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Feb 7,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ระบบจัดการสำนักงานส่วนหลัง (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Back Office)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Sun Feb 8,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Feb 9,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จัดทำแผนการ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Go live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ระบบ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Feb 10,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Feb 10,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Software License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Jan 27,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Jan 29,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A314B9" w:rsidRDefault="00357AB9" w:rsidP="00357AB9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ซอฟต์แวร์ระบบบริการโปรแกรมประยุกต์ </w:t>
            </w:r>
          </w:p>
          <w:p w:rsidR="00357AB9" w:rsidRPr="00357AB9" w:rsidRDefault="00357AB9" w:rsidP="00A314B9">
            <w:pPr>
              <w:ind w:firstLine="18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(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Application Server) : Oracle </w:t>
            </w:r>
            <w:proofErr w:type="spellStart"/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WebLogic</w:t>
            </w:r>
            <w:proofErr w:type="spellEnd"/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Suit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Jan 27,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Jan 27,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A314B9" w:rsidRDefault="00357AB9" w:rsidP="00357AB9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ซอฟต์แวร์ช่องทางบริการสารสนเทศสำหรับองค์กร </w:t>
            </w:r>
          </w:p>
          <w:p w:rsidR="00357AB9" w:rsidRPr="00357AB9" w:rsidRDefault="00357AB9" w:rsidP="00A314B9">
            <w:pPr>
              <w:ind w:firstLine="18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(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Enterprise Service Bus) : Oracle Service Bus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Jan 28,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Jan 28,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A314B9" w:rsidRDefault="00357AB9" w:rsidP="00357AB9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ซอฟต์แวร์สำหรับระบบงาน </w:t>
            </w:r>
          </w:p>
          <w:p w:rsidR="00357AB9" w:rsidRPr="00357AB9" w:rsidRDefault="00357AB9" w:rsidP="00A314B9">
            <w:pPr>
              <w:ind w:firstLine="18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(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Web Service Gateway) : Oracle API Gateway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Jan 29,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Jan 29, '15</w:t>
            </w:r>
          </w:p>
        </w:tc>
      </w:tr>
      <w:tr w:rsidR="00357AB9" w:rsidRPr="00CD3F0F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DE9D9" w:themeFill="accent6" w:themeFillTint="33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ส่งมอบงานงวดที่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1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DE9D9" w:themeFill="accent6" w:themeFillTint="33"/>
            <w:vAlign w:val="center"/>
            <w:hideMark/>
          </w:tcPr>
          <w:p w:rsidR="00357AB9" w:rsidRPr="00CD3F0F" w:rsidRDefault="00357AB9" w:rsidP="00357AB9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DE9D9" w:themeFill="accent6" w:themeFillTint="33"/>
            <w:vAlign w:val="center"/>
            <w:hideMark/>
          </w:tcPr>
          <w:p w:rsidR="00357AB9" w:rsidRPr="00CD3F0F" w:rsidRDefault="00357AB9" w:rsidP="00357AB9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Sun Feb 15,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DE9D9" w:themeFill="accent6" w:themeFillTint="33"/>
            <w:vAlign w:val="center"/>
            <w:hideMark/>
          </w:tcPr>
          <w:p w:rsidR="00357AB9" w:rsidRPr="00CD3F0F" w:rsidRDefault="00357AB9" w:rsidP="00357AB9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Sun Feb 15, '15</w:t>
            </w:r>
          </w:p>
        </w:tc>
      </w:tr>
    </w:tbl>
    <w:p w:rsidR="00F61E33" w:rsidRDefault="00CD3F0F" w:rsidP="00F61E33">
      <w:pPr>
        <w:rPr>
          <w:rFonts w:ascii="TH SarabunPSK" w:hAnsi="TH SarabunPSK" w:cs="TH SarabunPSK"/>
        </w:rPr>
      </w:pPr>
      <w:r w:rsidRPr="00F61E33">
        <w:rPr>
          <w:rFonts w:ascii="TH SarabunPSK" w:hAnsi="TH SarabunPSK" w:cs="TH SarabunPSK"/>
          <w:cs/>
        </w:rPr>
        <w:t xml:space="preserve"> </w:t>
      </w:r>
    </w:p>
    <w:p w:rsidR="00A314B9" w:rsidRDefault="00A314B9" w:rsidP="00F61E33">
      <w:pPr>
        <w:rPr>
          <w:rFonts w:ascii="TH SarabunPSK" w:hAnsi="TH SarabunPSK" w:cs="TH SarabunPSK"/>
        </w:rPr>
      </w:pPr>
    </w:p>
    <w:p w:rsidR="00A314B9" w:rsidRDefault="00A314B9" w:rsidP="00F61E33">
      <w:pPr>
        <w:rPr>
          <w:rFonts w:ascii="TH SarabunPSK" w:hAnsi="TH SarabunPSK" w:cs="TH SarabunPSK"/>
        </w:rPr>
      </w:pPr>
    </w:p>
    <w:p w:rsidR="00A314B9" w:rsidRDefault="00A314B9" w:rsidP="00F61E33">
      <w:pPr>
        <w:rPr>
          <w:rFonts w:ascii="TH SarabunPSK" w:hAnsi="TH SarabunPSK" w:cs="TH SarabunPSK"/>
        </w:rPr>
      </w:pPr>
    </w:p>
    <w:p w:rsidR="00CD3F0F" w:rsidRPr="00F61E33" w:rsidRDefault="00CD3F0F" w:rsidP="00F61E33">
      <w:pPr>
        <w:rPr>
          <w:rFonts w:ascii="TH SarabunPSK" w:hAnsi="TH SarabunPSK" w:cs="TH SarabunPSK"/>
        </w:rPr>
      </w:pPr>
      <w:r w:rsidRPr="00F61E33">
        <w:rPr>
          <w:rFonts w:ascii="TH SarabunPSK" w:hAnsi="TH SarabunPSK" w:cs="TH SarabunPSK"/>
          <w:cs/>
        </w:rPr>
        <w:lastRenderedPageBreak/>
        <w:t>(ต่อ)</w:t>
      </w:r>
    </w:p>
    <w:tbl>
      <w:tblPr>
        <w:tblW w:w="10041" w:type="dxa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05"/>
        <w:gridCol w:w="993"/>
        <w:gridCol w:w="1701"/>
        <w:gridCol w:w="1842"/>
      </w:tblGrid>
      <w:tr w:rsidR="00CD3F0F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363636"/>
                <w:sz w:val="32"/>
                <w:szCs w:val="32"/>
                <w:shd w:val="clear" w:color="auto" w:fill="DFE3E8"/>
              </w:rPr>
              <w:t>Task Name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363636"/>
                <w:sz w:val="32"/>
                <w:szCs w:val="32"/>
                <w:shd w:val="clear" w:color="auto" w:fill="DFE3E8"/>
              </w:rPr>
              <w:t>Duration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363636"/>
                <w:sz w:val="32"/>
                <w:szCs w:val="32"/>
                <w:shd w:val="clear" w:color="auto" w:fill="DFE3E8"/>
              </w:rPr>
              <w:t>Start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363636"/>
                <w:sz w:val="32"/>
                <w:szCs w:val="32"/>
                <w:shd w:val="clear" w:color="auto" w:fill="DFE3E8"/>
              </w:rPr>
              <w:t>Finish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AEEF3" w:themeFill="accent5" w:themeFillTint="33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งวดงานที่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2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จัดทำเอกสารสรุปความต้องการและโปรแกรมต้นแบบ (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90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วัน นับจากวันลงนามในสัญญา)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AEEF3" w:themeFill="accent5" w:themeFillTint="33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70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AEEF3" w:themeFill="accent5" w:themeFillTint="33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Feb 16,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AEEF3" w:themeFill="accent5" w:themeFillTint="33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Sun Apr 26,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1E33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เก็บข้อมูลเพื่อศึกษาและวิเคราะห์ความต้องการระบบ </w:t>
            </w:r>
          </w:p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(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Get Requirement)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Feb 16,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Mar 12,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Training #1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Feb 16,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Feb 16,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Oracle Enterprise Service Bus (ESB) Overview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Feb 16,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Feb 16,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274C97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จัดทำเอกสารข้อกำหนดความต้องการของระบบ </w:t>
            </w:r>
          </w:p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(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Software Requirement Specification)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Mar 18,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Mar 26,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Business Process Flow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Mar 18,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Mar 23,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System Flow Diagram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Mar 24,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Mar 26,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1E33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จัดทำเอกสารรายละเอียดการออกแบบระบบ </w:t>
            </w:r>
          </w:p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(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Software Design Specification)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24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Mar 27,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Sun Apr 19,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Database Design and Schema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Mar 27,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Sun Apr 5,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Data Dictionary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Sun Mar 29,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Mar 30,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Class Diagram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Mar 31,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Apr 2,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User Interface design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12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Apr 3,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Apr 14,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Report Layout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Apr 15,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Sun Apr 19,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F61E33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Hardware Installation and Hardening </w:t>
            </w:r>
          </w:p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(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เครื่อง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Dell R730 2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เครื่อง)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Apr 24,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Apr 24,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F61E33">
            <w:pPr>
              <w:ind w:left="180" w:hanging="18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Web Service Gateway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และ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Enterprise Service Bus/Application Server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0.25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Apr 24,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Apr 24,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ติดตั้งเครื่องคอมพิวเตอร์และอุปกรณ์เข้า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Rack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0.25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Apr 24,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Apr 24,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ดำเนินการเดินสาย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FC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และ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LAN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0.25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Apr 24,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Apr 24,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ดำเนินการเดินสาย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AC Power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0.25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Apr 24,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Apr 24,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Hardware Configuration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Apr 25,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Apr 25,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ติดตั้งระบบปฏิบัติการ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Window 2012 Server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Apr 25,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Apr 25,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Software Installation and Configuration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Apr 25,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Apr 25,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ซอฟต์แวร์จัดการเครื่องคอมพิวเตอร์เสมือน : </w:t>
            </w:r>
            <w:proofErr w:type="spellStart"/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VmWare</w:t>
            </w:r>
            <w:proofErr w:type="spellEnd"/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Apr 25,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Apr 25, '15</w:t>
            </w:r>
          </w:p>
        </w:tc>
      </w:tr>
      <w:tr w:rsidR="00357AB9" w:rsidRPr="00CD3F0F" w:rsidTr="00A314B9">
        <w:trPr>
          <w:trHeight w:val="308"/>
        </w:trPr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DE9D9" w:themeFill="accent6" w:themeFillTint="33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ส่งมอบงานงวดที่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2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DE9D9" w:themeFill="accent6" w:themeFillTint="33"/>
            <w:vAlign w:val="center"/>
            <w:hideMark/>
          </w:tcPr>
          <w:p w:rsidR="00357AB9" w:rsidRPr="00CD3F0F" w:rsidRDefault="00357AB9" w:rsidP="00357AB9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DE9D9" w:themeFill="accent6" w:themeFillTint="33"/>
            <w:vAlign w:val="center"/>
            <w:hideMark/>
          </w:tcPr>
          <w:p w:rsidR="00357AB9" w:rsidRPr="00CD3F0F" w:rsidRDefault="00357AB9" w:rsidP="00357AB9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Sun Apr 26,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DE9D9" w:themeFill="accent6" w:themeFillTint="33"/>
            <w:vAlign w:val="center"/>
            <w:hideMark/>
          </w:tcPr>
          <w:p w:rsidR="00357AB9" w:rsidRPr="00CD3F0F" w:rsidRDefault="00357AB9" w:rsidP="00357AB9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Sun Apr 26, '15</w:t>
            </w:r>
          </w:p>
        </w:tc>
      </w:tr>
    </w:tbl>
    <w:p w:rsidR="00A314B9" w:rsidRDefault="00A314B9" w:rsidP="00A314B9">
      <w:pPr>
        <w:rPr>
          <w:rFonts w:ascii="TH SarabunPSK" w:hAnsi="TH SarabunPSK" w:cs="TH SarabunPSK"/>
        </w:rPr>
      </w:pPr>
    </w:p>
    <w:p w:rsidR="00CD3F0F" w:rsidRPr="00A314B9" w:rsidRDefault="00CD3F0F" w:rsidP="00A314B9">
      <w:pPr>
        <w:rPr>
          <w:rFonts w:ascii="TH SarabunPSK" w:hAnsi="TH SarabunPSK" w:cs="TH SarabunPSK"/>
        </w:rPr>
      </w:pPr>
      <w:r w:rsidRPr="00A314B9">
        <w:rPr>
          <w:rFonts w:ascii="TH SarabunPSK" w:hAnsi="TH SarabunPSK" w:cs="TH SarabunPSK"/>
          <w:cs/>
        </w:rPr>
        <w:lastRenderedPageBreak/>
        <w:t>(ต่อ)</w:t>
      </w:r>
    </w:p>
    <w:tbl>
      <w:tblPr>
        <w:tblW w:w="10041" w:type="dxa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05"/>
        <w:gridCol w:w="993"/>
        <w:gridCol w:w="1701"/>
        <w:gridCol w:w="1842"/>
      </w:tblGrid>
      <w:tr w:rsidR="00CD3F0F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363636"/>
                <w:sz w:val="32"/>
                <w:szCs w:val="32"/>
                <w:shd w:val="clear" w:color="auto" w:fill="DFE3E8"/>
              </w:rPr>
              <w:t>Task Name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363636"/>
                <w:sz w:val="32"/>
                <w:szCs w:val="32"/>
                <w:shd w:val="clear" w:color="auto" w:fill="DFE3E8"/>
              </w:rPr>
              <w:t>Duration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363636"/>
                <w:sz w:val="32"/>
                <w:szCs w:val="32"/>
                <w:shd w:val="clear" w:color="auto" w:fill="DFE3E8"/>
              </w:rPr>
              <w:t>Start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363636"/>
                <w:sz w:val="32"/>
                <w:szCs w:val="32"/>
                <w:shd w:val="clear" w:color="auto" w:fill="DFE3E8"/>
              </w:rPr>
              <w:t>Finish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AEEF3" w:themeFill="accent5" w:themeFillTint="33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งวดงานที่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3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ติดตั้ง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Hardware, Software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และ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Application Development (180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วัน นับจากวันลงนามในสัญญา)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AEEF3" w:themeFill="accent5" w:themeFillTint="33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90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AEEF3" w:themeFill="accent5" w:themeFillTint="33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Apr 27,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AEEF3" w:themeFill="accent5" w:themeFillTint="33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Jul 25,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Hardware Configuration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Apr 27,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Apr 27,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ทำการ ตรวจสอบ และอัพเกรต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Hardware Firmware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Apr 27,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Apr 27,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เซ็ตค่า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Raid Hard disk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สำหรับเครื่องคอมพิวเตอร์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0.25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Apr 27,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Apr 27,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เซ็ตค่า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IP Management Hardware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0.25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Apr 27,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Apr 27,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Software Installation and Configuration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Apr 28,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Apr 28,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A314B9" w:rsidRDefault="00357AB9" w:rsidP="00A314B9">
            <w:pPr>
              <w:ind w:left="180" w:hanging="180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ซอฟต์แวร์ระบบบริการโปรแกรมประยุกต์ </w:t>
            </w:r>
          </w:p>
          <w:p w:rsidR="00357AB9" w:rsidRPr="00357AB9" w:rsidRDefault="00357AB9" w:rsidP="00A314B9">
            <w:pPr>
              <w:ind w:left="18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(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Application Server) : Oracle </w:t>
            </w:r>
            <w:proofErr w:type="spellStart"/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WebLogic</w:t>
            </w:r>
            <w:proofErr w:type="spellEnd"/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Suit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0.25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Apr 28,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Apr 28,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A314B9" w:rsidRDefault="00357AB9" w:rsidP="00357AB9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ซอฟต์แวร์ช่องทางบริการสารสนเทศสำหรับองค์กร </w:t>
            </w:r>
          </w:p>
          <w:p w:rsidR="00357AB9" w:rsidRPr="00357AB9" w:rsidRDefault="00357AB9" w:rsidP="00A314B9">
            <w:pPr>
              <w:ind w:firstLine="18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(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Enterprise Service Bus) : Oracle Service Bus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0.25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Apr 28,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Apr 28,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A314B9" w:rsidRDefault="00357AB9" w:rsidP="00357AB9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ซอฟต์แวร์สำหรับระบบงาน </w:t>
            </w:r>
          </w:p>
          <w:p w:rsidR="00357AB9" w:rsidRPr="00357AB9" w:rsidRDefault="00357AB9" w:rsidP="00A314B9">
            <w:pPr>
              <w:ind w:firstLine="18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(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Web Service Gateway) : Oracle API Gateway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0.25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Apr 28,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Apr 28,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ซอฟต์แวร์จัดการเครื่องคอมพิวเตอร์เสมือน : </w:t>
            </w:r>
            <w:proofErr w:type="spellStart"/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VmWare</w:t>
            </w:r>
            <w:proofErr w:type="spellEnd"/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0.25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Apr 28,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Apr 28,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การพัฒนาระบบ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71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Apr 29,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Jul 8,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ระบบเชื่อมต่อการทำงานบน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Enterprise Service Bus (ESB)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Apr 29,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May 8,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ระบบงานส่วน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Application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บนอุปกรณ์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Smart Device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40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Apr 29,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Sun Jun 7,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A314B9" w:rsidRDefault="00357AB9" w:rsidP="00A314B9">
            <w:pPr>
              <w:ind w:left="180" w:hanging="180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ลงทะเบียนส่วน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Application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บนอุปกรณ์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Smart Device </w:t>
            </w:r>
          </w:p>
          <w:p w:rsidR="00357AB9" w:rsidRPr="00357AB9" w:rsidRDefault="00357AB9" w:rsidP="00A314B9">
            <w:pPr>
              <w:ind w:left="18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บน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App Store &amp; Play Store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30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May 19,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Jun 17,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ระบบทะเบียนนักศึกษา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Apr 29,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May 8,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ระบบประเมินการเรียนการสอน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Apr 29,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May 8,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ระบบจองทรัพยากร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Apr 29,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May 8,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ระบบแจ้งเตือนและรับข่าวสาร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Apr 29,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May 8,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ระบบจัดการสำนักงานส่วนหลัง (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Back Office)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Jun 24,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Jul 8, '15</w:t>
            </w:r>
          </w:p>
        </w:tc>
      </w:tr>
      <w:tr w:rsidR="00CD3F0F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CD3F0F" w:rsidRDefault="00CD3F0F" w:rsidP="00F61E33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เตรียมการทดสอบระบบงาน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Jul 9,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Jul 14, '15</w:t>
            </w:r>
          </w:p>
        </w:tc>
      </w:tr>
      <w:tr w:rsidR="00CD3F0F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357AB9" w:rsidRDefault="00CD3F0F" w:rsidP="00F61E33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Application Deployment from SIT to UAT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Jul 9,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Jul 9, '15</w:t>
            </w:r>
          </w:p>
        </w:tc>
      </w:tr>
      <w:tr w:rsidR="00CD3F0F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357AB9" w:rsidRDefault="00CD3F0F" w:rsidP="00CD3F0F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การปรับแต่งระบบ (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Configuration)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ของเครื่องแม่ข่าย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Jul 9,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Jul 10, '15</w:t>
            </w:r>
          </w:p>
        </w:tc>
      </w:tr>
      <w:tr w:rsidR="00CD3F0F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357AB9" w:rsidRDefault="00CD3F0F" w:rsidP="00CD3F0F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เกณฑ์ข้อกำหนด (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Rules &amp; Message)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ต่าง ๆ ของระบบ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Jul 11,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Sun Jul 12, '15</w:t>
            </w:r>
          </w:p>
        </w:tc>
      </w:tr>
      <w:tr w:rsidR="00CD3F0F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357AB9" w:rsidRDefault="00CD3F0F" w:rsidP="00F61E33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Prepare Presentation for UAT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Jul 13,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Jul 13, '15</w:t>
            </w:r>
          </w:p>
        </w:tc>
      </w:tr>
      <w:tr w:rsidR="00CD3F0F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357AB9" w:rsidRDefault="00CD3F0F" w:rsidP="00F61E33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UAT Walkthrough - User Training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Jul 14,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Jul 14, '15</w:t>
            </w:r>
          </w:p>
        </w:tc>
      </w:tr>
    </w:tbl>
    <w:p w:rsidR="00CD3F0F" w:rsidRPr="00A314B9" w:rsidRDefault="00CD3F0F" w:rsidP="00A314B9">
      <w:pPr>
        <w:rPr>
          <w:rFonts w:ascii="TH SarabunPSK" w:hAnsi="TH SarabunPSK" w:cs="TH SarabunPSK"/>
        </w:rPr>
      </w:pPr>
      <w:r w:rsidRPr="00A314B9">
        <w:rPr>
          <w:rFonts w:ascii="TH SarabunPSK" w:hAnsi="TH SarabunPSK" w:cs="TH SarabunPSK"/>
          <w:cs/>
        </w:rPr>
        <w:lastRenderedPageBreak/>
        <w:t xml:space="preserve"> (ต่อ)</w:t>
      </w:r>
    </w:p>
    <w:tbl>
      <w:tblPr>
        <w:tblW w:w="10041" w:type="dxa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05"/>
        <w:gridCol w:w="993"/>
        <w:gridCol w:w="1701"/>
        <w:gridCol w:w="1842"/>
      </w:tblGrid>
      <w:tr w:rsidR="00CD3F0F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363636"/>
                <w:sz w:val="32"/>
                <w:szCs w:val="32"/>
                <w:shd w:val="clear" w:color="auto" w:fill="DFE3E8"/>
              </w:rPr>
              <w:t>Task Name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363636"/>
                <w:sz w:val="32"/>
                <w:szCs w:val="32"/>
                <w:shd w:val="clear" w:color="auto" w:fill="DFE3E8"/>
              </w:rPr>
              <w:t>Duration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363636"/>
                <w:sz w:val="32"/>
                <w:szCs w:val="32"/>
                <w:shd w:val="clear" w:color="auto" w:fill="DFE3E8"/>
              </w:rPr>
              <w:t>Start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363636"/>
                <w:sz w:val="32"/>
                <w:szCs w:val="32"/>
                <w:shd w:val="clear" w:color="auto" w:fill="DFE3E8"/>
              </w:rPr>
              <w:t>Finish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ทำการทดสอบระบบงาน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Jul 15,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Jul 22,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1st UAT 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Jul 15,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Jul 17,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CD3F0F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ระบบทะเบียนนักศึกษา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Jul 15,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Jul 15,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CD3F0F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ระบบประเมินการเรียนการสอน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Jul 15,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Jul 15,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CD3F0F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ระบบจองทรัพยากร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Jul 16,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Jul 16,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CD3F0F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ระบบแจ้งเตือนและรับข่าวสาร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Jul 16,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Jul 16,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CD3F0F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ระบบจัดการสำนักงานส่วนหลัง (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Back Office)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Jul 17,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Jul 17,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Fix Bugs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Jul 18,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Jul 22,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2nd UAT 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Jul 18,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Sun Jul 19,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CD3F0F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ระบบทะเบียนนักศึกษา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0.25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Jul 18,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Jul 18,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CD3F0F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ระบบประเมินการเรียนการสอน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0.25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Jul 18,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Jul 18,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CD3F0F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ระบบจองทรัพยากร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0.25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Jul 18,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Jul 18,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CD3F0F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ระบบแจ้งเตือนและรับข่าวสาร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0.25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Jul 18,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Jul 18,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CD3F0F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ระบบจัดการสำนักงานส่วนหลัง (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Back Office)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Sun Jul 19,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Sun Jul 19,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Fix Bugs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Jul 17,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Jul 18,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จัดทำคู่มือสำหรับผู้ใช้งาน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Application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บนอุปกรณ์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Smart Device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May 29,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Jun 2,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ระบบทะเบียนนักศึกษา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May 29,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Jun 2,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Training #2 : Application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บนอุปกรณ์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Smart Device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Jun 3,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Jun 4,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ฝึกอบรมหลักสูตรสำหรับผู้ดูแลระบบ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Jun 3,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Jun 3,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CD3F0F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NIDA Mobility Application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Jun 3,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Jun 3,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ฝึกอบรมหลักสูตรสำหรับผู้ใช้งาน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Jun 4,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Jun 4,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CD3F0F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NIDA Mobility Application Overview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Jun 4,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Jun 4,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Go Live #1 : Application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บนอุปกรณ์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Smart Device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Jul 22,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Jul 24, '15</w:t>
            </w:r>
          </w:p>
        </w:tc>
      </w:tr>
      <w:tr w:rsidR="00357AB9" w:rsidRPr="00357AB9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ระบบทะเบียนนักศึกษา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Jul 22,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Jul 24, '15</w:t>
            </w:r>
          </w:p>
        </w:tc>
      </w:tr>
      <w:tr w:rsidR="00357AB9" w:rsidRPr="00CD3F0F" w:rsidTr="00A314B9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DE9D9" w:themeFill="accent6" w:themeFillTint="33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ส่งมอบงานงวดที่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3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DE9D9" w:themeFill="accent6" w:themeFillTint="33"/>
            <w:vAlign w:val="center"/>
            <w:hideMark/>
          </w:tcPr>
          <w:p w:rsidR="00357AB9" w:rsidRPr="00CD3F0F" w:rsidRDefault="00357AB9" w:rsidP="00357AB9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DE9D9" w:themeFill="accent6" w:themeFillTint="33"/>
            <w:vAlign w:val="center"/>
            <w:hideMark/>
          </w:tcPr>
          <w:p w:rsidR="00357AB9" w:rsidRPr="00CD3F0F" w:rsidRDefault="00357AB9" w:rsidP="00357AB9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Sat Jul 25,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DE9D9" w:themeFill="accent6" w:themeFillTint="33"/>
            <w:vAlign w:val="center"/>
            <w:hideMark/>
          </w:tcPr>
          <w:p w:rsidR="00357AB9" w:rsidRPr="00CD3F0F" w:rsidRDefault="00357AB9" w:rsidP="00357AB9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Sat Jul 25, '15</w:t>
            </w:r>
          </w:p>
        </w:tc>
      </w:tr>
    </w:tbl>
    <w:p w:rsidR="00CD3F0F" w:rsidRDefault="00CD3F0F"/>
    <w:p w:rsidR="00CD3F0F" w:rsidRDefault="00CD3F0F"/>
    <w:p w:rsidR="00CD3F0F" w:rsidRDefault="00CD3F0F"/>
    <w:p w:rsidR="00A314B9" w:rsidRDefault="00A314B9"/>
    <w:p w:rsidR="00CD3F0F" w:rsidRPr="00A314B9" w:rsidRDefault="00CD3F0F" w:rsidP="00A314B9">
      <w:pPr>
        <w:rPr>
          <w:rFonts w:ascii="TH SarabunPSK" w:hAnsi="TH SarabunPSK" w:cs="TH SarabunPSK"/>
        </w:rPr>
      </w:pPr>
      <w:r w:rsidRPr="00A314B9">
        <w:rPr>
          <w:rFonts w:ascii="TH SarabunPSK" w:hAnsi="TH SarabunPSK" w:cs="TH SarabunPSK"/>
          <w:cs/>
        </w:rPr>
        <w:lastRenderedPageBreak/>
        <w:t>(ต่อ)</w:t>
      </w:r>
    </w:p>
    <w:tbl>
      <w:tblPr>
        <w:tblW w:w="10041" w:type="dxa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05"/>
        <w:gridCol w:w="993"/>
        <w:gridCol w:w="1701"/>
        <w:gridCol w:w="1842"/>
      </w:tblGrid>
      <w:tr w:rsidR="00CD3F0F" w:rsidRPr="00357AB9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363636"/>
                <w:sz w:val="32"/>
                <w:szCs w:val="32"/>
                <w:shd w:val="clear" w:color="auto" w:fill="DFE3E8"/>
              </w:rPr>
              <w:t>Task Name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363636"/>
                <w:sz w:val="32"/>
                <w:szCs w:val="32"/>
                <w:shd w:val="clear" w:color="auto" w:fill="DFE3E8"/>
              </w:rPr>
              <w:t>Duration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363636"/>
                <w:sz w:val="32"/>
                <w:szCs w:val="32"/>
                <w:shd w:val="clear" w:color="auto" w:fill="DFE3E8"/>
              </w:rPr>
              <w:t>Start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CD3F0F" w:rsidRPr="00357AB9" w:rsidRDefault="00CD3F0F" w:rsidP="00F61E33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363636"/>
                <w:sz w:val="32"/>
                <w:szCs w:val="32"/>
                <w:shd w:val="clear" w:color="auto" w:fill="DFE3E8"/>
              </w:rPr>
              <w:t>Finish</w:t>
            </w:r>
          </w:p>
        </w:tc>
      </w:tr>
      <w:tr w:rsidR="00357AB9" w:rsidRPr="00357AB9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AEEF3" w:themeFill="accent5" w:themeFillTint="33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งวดงานที่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4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จัดทำเอกสาร และผึกอบรม (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240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วัน นับจากวันลงนามในสัญญา)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AEEF3" w:themeFill="accent5" w:themeFillTint="33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60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AEEF3" w:themeFill="accent5" w:themeFillTint="33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Sun Jul 26,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AEEF3" w:themeFill="accent5" w:themeFillTint="33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Sep 23, '15</w:t>
            </w:r>
          </w:p>
        </w:tc>
      </w:tr>
      <w:tr w:rsidR="00357AB9" w:rsidRPr="00357AB9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จัดทำเอกสารรายงานทดสอบระบบงาน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Sun Jul 26,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Aug 14, '15</w:t>
            </w:r>
          </w:p>
        </w:tc>
      </w:tr>
      <w:tr w:rsidR="00357AB9" w:rsidRPr="00357AB9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จัดทำคู่มือสำหรับผู้ดูแลระบบ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Aug 15,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Aug 29, '15</w:t>
            </w:r>
          </w:p>
        </w:tc>
      </w:tr>
      <w:tr w:rsidR="00357AB9" w:rsidRPr="00357AB9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จัดทำคู่มือในการสำรองและกู้คืนระบบฐานข้อมูล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Oracle, ESB &amp; Gateway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และ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Application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บน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Smart Device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Aug 15,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Aug 29, '15</w:t>
            </w:r>
          </w:p>
        </w:tc>
      </w:tr>
      <w:tr w:rsidR="00357AB9" w:rsidRPr="00357AB9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จัดทำคู่มือการ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 xml:space="preserve">Deploy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ระบบงาน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Aug 15,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Aug 29, '15</w:t>
            </w:r>
          </w:p>
        </w:tc>
      </w:tr>
      <w:tr w:rsidR="00357AB9" w:rsidRPr="00357AB9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จัดทำคู่มือสำหรับผู้ใช้งาน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Sun Aug 30,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Sun Sep 13, '15</w:t>
            </w:r>
          </w:p>
        </w:tc>
      </w:tr>
      <w:tr w:rsidR="00357AB9" w:rsidRPr="00357AB9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Training #3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Sep 14,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Sun Sep 20, '15</w:t>
            </w:r>
          </w:p>
        </w:tc>
      </w:tr>
      <w:tr w:rsidR="00357AB9" w:rsidRPr="00357AB9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ฝึกอบรมหลักสูตรสำหรับผู้ดูแลระบบ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Sep 14,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Sep 18, '15</w:t>
            </w:r>
          </w:p>
        </w:tc>
      </w:tr>
      <w:tr w:rsidR="00357AB9" w:rsidRPr="00357AB9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CD3F0F" w:rsidP="00274C97">
            <w:pPr>
              <w:ind w:left="540" w:hanging="540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การสำรองและกู้คืนระบบฐานข้อมูล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Oracle, ESB &amp; </w:t>
            </w:r>
            <w:bookmarkStart w:id="13" w:name="_GoBack"/>
            <w:bookmarkEnd w:id="13"/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Gateway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และ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Application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บน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Smart Device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Sep 14,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Sep 14, '15</w:t>
            </w:r>
          </w:p>
        </w:tc>
      </w:tr>
      <w:tr w:rsidR="00357AB9" w:rsidRPr="00357AB9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923BEC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Mobile Database Structure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Sep 15,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Tue Sep 15, '15</w:t>
            </w:r>
          </w:p>
        </w:tc>
      </w:tr>
      <w:tr w:rsidR="00357AB9" w:rsidRPr="00357AB9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923BEC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Administration and Security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Sep 16,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Sep 16, '15</w:t>
            </w:r>
          </w:p>
        </w:tc>
      </w:tr>
      <w:tr w:rsidR="00357AB9" w:rsidRPr="00357AB9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923BEC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Developing the Enterprise Service Bus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Sep 16,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Wed Sep 16, '15</w:t>
            </w:r>
          </w:p>
        </w:tc>
      </w:tr>
      <w:tr w:rsidR="00357AB9" w:rsidRPr="00357AB9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923BEC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Inbound and Outbound Services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Sep 17,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Sep 17, '15</w:t>
            </w:r>
          </w:p>
        </w:tc>
      </w:tr>
      <w:tr w:rsidR="00357AB9" w:rsidRPr="00357AB9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923BEC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Routing Services and Routing Rules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Sep 17,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Thu Sep 17, '15</w:t>
            </w:r>
          </w:p>
        </w:tc>
      </w:tr>
      <w:tr w:rsidR="00357AB9" w:rsidRPr="00357AB9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923BEC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ระบบจัดการสำนักงานส่วนหลัง (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Back Office)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Sep 18,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Fri Sep 18, '15</w:t>
            </w:r>
          </w:p>
        </w:tc>
      </w:tr>
      <w:tr w:rsidR="00357AB9" w:rsidRPr="00357AB9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ฝึกอบรมหลักสูตรสำหรับผู้ใช้งาน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Sep 19,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Sun Sep 20, '15</w:t>
            </w:r>
          </w:p>
        </w:tc>
      </w:tr>
      <w:tr w:rsidR="00357AB9" w:rsidRPr="00357AB9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923BEC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ระบบทะเบียนนักศึกษา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Sep 19,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Sep 19, '15</w:t>
            </w:r>
          </w:p>
        </w:tc>
      </w:tr>
      <w:tr w:rsidR="00357AB9" w:rsidRPr="00357AB9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923BEC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ระบบประเมินการเรียนการสอน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Sep 19,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Sat Sep 19, '15</w:t>
            </w:r>
          </w:p>
        </w:tc>
      </w:tr>
      <w:tr w:rsidR="00357AB9" w:rsidRPr="00357AB9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923BEC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ระบบจองทรัพยากร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Sun Sep 20,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Sun Sep 20, '15</w:t>
            </w:r>
          </w:p>
        </w:tc>
      </w:tr>
      <w:tr w:rsidR="00357AB9" w:rsidRPr="00357AB9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923BEC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  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ระบบแจ้งเตือนและรับข่าวสาร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0.5 days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Sun Sep 20,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Sun Sep 20, '15</w:t>
            </w:r>
          </w:p>
        </w:tc>
      </w:tr>
      <w:tr w:rsidR="00357AB9" w:rsidRPr="00357AB9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B02F24" w:rsidP="00357AB9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  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จัดทำ </w:t>
            </w:r>
            <w:r w:rsidR="00357AB9"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Source Code (DVD)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Sep 21,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357AB9" w:rsidRPr="00357AB9" w:rsidRDefault="00357AB9" w:rsidP="00357AB9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57AB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Mon Sep 21, '15</w:t>
            </w:r>
          </w:p>
        </w:tc>
      </w:tr>
      <w:tr w:rsidR="00357AB9" w:rsidRPr="00CD3F0F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C2D69B" w:themeFill="accent3" w:themeFillTint="99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Go Live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C2D69B" w:themeFill="accent3" w:themeFillTint="99"/>
            <w:vAlign w:val="center"/>
            <w:hideMark/>
          </w:tcPr>
          <w:p w:rsidR="00357AB9" w:rsidRPr="00CD3F0F" w:rsidRDefault="00357AB9" w:rsidP="00357AB9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C2D69B" w:themeFill="accent3" w:themeFillTint="99"/>
            <w:vAlign w:val="center"/>
            <w:hideMark/>
          </w:tcPr>
          <w:p w:rsidR="00357AB9" w:rsidRPr="00CD3F0F" w:rsidRDefault="00357AB9" w:rsidP="00357AB9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Tue Sep 22,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C2D69B" w:themeFill="accent3" w:themeFillTint="99"/>
            <w:vAlign w:val="center"/>
            <w:hideMark/>
          </w:tcPr>
          <w:p w:rsidR="00357AB9" w:rsidRPr="00CD3F0F" w:rsidRDefault="00357AB9" w:rsidP="00357AB9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Tue Sep 22, '15</w:t>
            </w:r>
          </w:p>
        </w:tc>
      </w:tr>
      <w:tr w:rsidR="00357AB9" w:rsidRPr="00CD3F0F" w:rsidTr="00274C97">
        <w:tc>
          <w:tcPr>
            <w:tcW w:w="55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DE9D9" w:themeFill="accent6" w:themeFillTint="33"/>
            <w:vAlign w:val="center"/>
            <w:hideMark/>
          </w:tcPr>
          <w:p w:rsidR="00357AB9" w:rsidRPr="00CD3F0F" w:rsidRDefault="00357AB9" w:rsidP="00357AB9">
            <w:pPr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 xml:space="preserve">ส่งมอบงานงวดที่ </w:t>
            </w: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4</w:t>
            </w:r>
          </w:p>
        </w:tc>
        <w:tc>
          <w:tcPr>
            <w:tcW w:w="99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DE9D9" w:themeFill="accent6" w:themeFillTint="33"/>
            <w:vAlign w:val="center"/>
            <w:hideMark/>
          </w:tcPr>
          <w:p w:rsidR="00357AB9" w:rsidRPr="00CD3F0F" w:rsidRDefault="00357AB9" w:rsidP="00357AB9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1 day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DE9D9" w:themeFill="accent6" w:themeFillTint="33"/>
            <w:vAlign w:val="center"/>
            <w:hideMark/>
          </w:tcPr>
          <w:p w:rsidR="00357AB9" w:rsidRPr="00CD3F0F" w:rsidRDefault="00357AB9" w:rsidP="00357AB9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Wed Sep 23, '15</w:t>
            </w:r>
          </w:p>
        </w:tc>
        <w:tc>
          <w:tcPr>
            <w:tcW w:w="18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DE9D9" w:themeFill="accent6" w:themeFillTint="33"/>
            <w:vAlign w:val="center"/>
            <w:hideMark/>
          </w:tcPr>
          <w:p w:rsidR="00357AB9" w:rsidRPr="00CD3F0F" w:rsidRDefault="00357AB9" w:rsidP="00357AB9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CD3F0F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Wed Sep 23, '15</w:t>
            </w:r>
          </w:p>
        </w:tc>
      </w:tr>
    </w:tbl>
    <w:p w:rsidR="00003F8C" w:rsidRDefault="00003F8C"/>
    <w:p w:rsidR="007223C6" w:rsidRDefault="007223C6" w:rsidP="0051034C">
      <w:pPr>
        <w:autoSpaceDE w:val="0"/>
        <w:autoSpaceDN w:val="0"/>
        <w:adjustRightInd w:val="0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:rsidR="007223C6" w:rsidRDefault="007223C6" w:rsidP="0051034C">
      <w:pPr>
        <w:autoSpaceDE w:val="0"/>
        <w:autoSpaceDN w:val="0"/>
        <w:adjustRightInd w:val="0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:rsidR="000E78CC" w:rsidRDefault="000E78CC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0E78CC" w:rsidRDefault="000E78CC">
      <w:pPr>
        <w:rPr>
          <w:rFonts w:ascii="TH SarabunPSK" w:hAnsi="TH SarabunPSK" w:cs="TH SarabunPSK"/>
          <w:b/>
          <w:bCs/>
          <w:sz w:val="32"/>
          <w:szCs w:val="32"/>
        </w:rPr>
        <w:sectPr w:rsidR="000E78CC" w:rsidSect="00A314B9">
          <w:footerReference w:type="default" r:id="rId17"/>
          <w:pgSz w:w="11907" w:h="16840" w:code="9"/>
          <w:pgMar w:top="1008" w:right="850" w:bottom="720" w:left="1440" w:header="187" w:footer="0" w:gutter="0"/>
          <w:pgNumType w:start="1"/>
          <w:cols w:space="720"/>
        </w:sectPr>
      </w:pPr>
    </w:p>
    <w:p w:rsidR="00321E7F" w:rsidRDefault="00D6770D" w:rsidP="00D6770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245427" wp14:editId="5621683B">
            <wp:extent cx="8705850" cy="536257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431" b="8756"/>
                    <a:stretch/>
                  </pic:blipFill>
                  <pic:spPr bwMode="auto">
                    <a:xfrm>
                      <a:off x="0" y="0"/>
                      <a:ext cx="8705850" cy="536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E7F" w:rsidRDefault="00787F22" w:rsidP="00787F2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6C09A7" wp14:editId="10EEFC78">
            <wp:extent cx="8705850" cy="53530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432" b="8912"/>
                    <a:stretch/>
                  </pic:blipFill>
                  <pic:spPr bwMode="auto">
                    <a:xfrm>
                      <a:off x="0" y="0"/>
                      <a:ext cx="8705850" cy="535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E7F" w:rsidRDefault="00787F22" w:rsidP="00787F2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A85A9B" wp14:editId="54452F51">
            <wp:extent cx="8705850" cy="53530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432" b="8912"/>
                    <a:stretch/>
                  </pic:blipFill>
                  <pic:spPr bwMode="auto">
                    <a:xfrm>
                      <a:off x="0" y="0"/>
                      <a:ext cx="8705850" cy="535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E7F" w:rsidRDefault="00787F22" w:rsidP="00787F2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A5848F" wp14:editId="62B76B48">
            <wp:extent cx="8705850" cy="53530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432" b="8912"/>
                    <a:stretch/>
                  </pic:blipFill>
                  <pic:spPr bwMode="auto">
                    <a:xfrm>
                      <a:off x="0" y="0"/>
                      <a:ext cx="8705850" cy="535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E7F" w:rsidRDefault="00787F22" w:rsidP="00787F2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2167E9" wp14:editId="5CB94419">
            <wp:extent cx="8705850" cy="53530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432" b="8912"/>
                    <a:stretch/>
                  </pic:blipFill>
                  <pic:spPr bwMode="auto">
                    <a:xfrm>
                      <a:off x="0" y="0"/>
                      <a:ext cx="8705850" cy="535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E7F" w:rsidRDefault="00787F22" w:rsidP="00F14F8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D1B498" wp14:editId="630D6836">
            <wp:extent cx="8705850" cy="536257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431" b="8756"/>
                    <a:stretch/>
                  </pic:blipFill>
                  <pic:spPr bwMode="auto">
                    <a:xfrm>
                      <a:off x="0" y="0"/>
                      <a:ext cx="8705850" cy="536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E7F" w:rsidRDefault="00F14F85" w:rsidP="00F14F8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CA79D4" wp14:editId="769BDA73">
            <wp:extent cx="8705850" cy="53530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432" b="8912"/>
                    <a:stretch/>
                  </pic:blipFill>
                  <pic:spPr bwMode="auto">
                    <a:xfrm>
                      <a:off x="0" y="0"/>
                      <a:ext cx="8705850" cy="535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3C6" w:rsidRPr="00F14F85" w:rsidRDefault="007223C6">
      <w:pPr>
        <w:rPr>
          <w:rFonts w:ascii="TH SarabunPSK" w:hAnsi="TH SarabunPSK" w:cs="TH SarabunPSK"/>
          <w:b/>
          <w:bCs/>
          <w:sz w:val="16"/>
          <w:szCs w:val="16"/>
        </w:rPr>
      </w:pPr>
      <w:r w:rsidRPr="00F14F85">
        <w:rPr>
          <w:rFonts w:ascii="TH SarabunPSK" w:hAnsi="TH SarabunPSK" w:cs="TH SarabunPSK"/>
          <w:b/>
          <w:bCs/>
          <w:sz w:val="16"/>
          <w:szCs w:val="16"/>
        </w:rPr>
        <w:br w:type="page"/>
      </w:r>
    </w:p>
    <w:p w:rsidR="000E78CC" w:rsidRPr="00F14F85" w:rsidRDefault="000E78CC" w:rsidP="00F1137A">
      <w:pPr>
        <w:ind w:left="426"/>
        <w:rPr>
          <w:rFonts w:ascii="TH SarabunPSK" w:hAnsi="TH SarabunPSK" w:cs="TH SarabunPSK"/>
          <w:b/>
          <w:bCs/>
          <w:sz w:val="16"/>
          <w:szCs w:val="16"/>
        </w:rPr>
        <w:sectPr w:rsidR="000E78CC" w:rsidRPr="00F14F85" w:rsidSect="00BE239E">
          <w:headerReference w:type="default" r:id="rId25"/>
          <w:footerReference w:type="default" r:id="rId26"/>
          <w:pgSz w:w="16840" w:h="11907" w:orient="landscape" w:code="9"/>
          <w:pgMar w:top="850" w:right="1440" w:bottom="1440" w:left="1440" w:header="432" w:footer="173" w:gutter="0"/>
          <w:cols w:space="720"/>
          <w:docGrid w:linePitch="381"/>
        </w:sectPr>
      </w:pPr>
    </w:p>
    <w:p w:rsidR="00F1137A" w:rsidRPr="00E67866" w:rsidRDefault="00F1137A" w:rsidP="00F1137A">
      <w:pPr>
        <w:ind w:left="426"/>
        <w:rPr>
          <w:rFonts w:ascii="TH SarabunPSK" w:hAnsi="TH SarabunPSK" w:cs="TH SarabunPSK"/>
          <w:b/>
          <w:bCs/>
          <w:sz w:val="32"/>
          <w:szCs w:val="32"/>
        </w:rPr>
      </w:pPr>
      <w:r w:rsidRPr="00E67866">
        <w:rPr>
          <w:rFonts w:ascii="TH SarabunPSK" w:hAnsi="TH SarabunPSK" w:cs="TH SarabunPSK"/>
          <w:b/>
          <w:bCs/>
          <w:sz w:val="32"/>
          <w:szCs w:val="32"/>
        </w:rPr>
        <w:lastRenderedPageBreak/>
        <w:t>3.2</w:t>
      </w:r>
      <w:r w:rsidRPr="00E67866">
        <w:rPr>
          <w:b/>
          <w:bCs/>
          <w:sz w:val="32"/>
          <w:szCs w:val="32"/>
        </w:rPr>
        <w:t xml:space="preserve"> </w:t>
      </w:r>
      <w:r w:rsidRPr="00E67866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แผนบริหารจัดการความเสี่ยง</w:t>
      </w:r>
      <w:r w:rsidRPr="00E67866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</w:t>
      </w:r>
      <w:r w:rsidRPr="00E67866">
        <w:rPr>
          <w:rFonts w:ascii="TH SarabunPSK" w:hAnsi="TH SarabunPSK" w:cs="TH SarabunPSK"/>
          <w:b/>
          <w:bCs/>
          <w:sz w:val="32"/>
          <w:szCs w:val="32"/>
        </w:rPr>
        <w:t>(Risk management Plan)</w:t>
      </w:r>
    </w:p>
    <w:p w:rsidR="00F1137A" w:rsidRDefault="00F1137A" w:rsidP="00F1137A">
      <w:pPr>
        <w:tabs>
          <w:tab w:val="left" w:pos="1302"/>
        </w:tabs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9"/>
        <w:gridCol w:w="3079"/>
        <w:gridCol w:w="2179"/>
        <w:gridCol w:w="4301"/>
      </w:tblGrid>
      <w:tr w:rsidR="00F1137A" w:rsidRPr="00FB6506" w:rsidTr="001C64C2">
        <w:trPr>
          <w:tblHeader/>
        </w:trPr>
        <w:tc>
          <w:tcPr>
            <w:tcW w:w="449" w:type="dxa"/>
            <w:shd w:val="pct15" w:color="auto" w:fill="auto"/>
          </w:tcPr>
          <w:p w:rsidR="00F1137A" w:rsidRPr="00FB6506" w:rsidRDefault="00F1137A" w:rsidP="0051034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079" w:type="dxa"/>
            <w:shd w:val="pct15" w:color="auto" w:fill="auto"/>
          </w:tcPr>
          <w:p w:rsidR="00F1137A" w:rsidRPr="00FB6506" w:rsidRDefault="00F1137A" w:rsidP="001C64C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รายการ</w:t>
            </w:r>
            <w:r w:rsidRPr="00FB6506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ความเสี่ยง</w:t>
            </w:r>
          </w:p>
        </w:tc>
        <w:tc>
          <w:tcPr>
            <w:tcW w:w="2179" w:type="dxa"/>
            <w:shd w:val="pct15" w:color="auto" w:fill="auto"/>
          </w:tcPr>
          <w:p w:rsidR="00F1137A" w:rsidRDefault="00F1137A" w:rsidP="001C64C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ระยะเวลาที่ความเสี่ยง</w:t>
            </w:r>
          </w:p>
          <w:p w:rsidR="00F1137A" w:rsidRPr="00FB6506" w:rsidRDefault="00F1137A" w:rsidP="001C64C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อาจจะเกิด</w:t>
            </w:r>
          </w:p>
        </w:tc>
        <w:tc>
          <w:tcPr>
            <w:tcW w:w="4301" w:type="dxa"/>
            <w:shd w:val="pct15" w:color="auto" w:fill="auto"/>
          </w:tcPr>
          <w:p w:rsidR="00F1137A" w:rsidRPr="00FB6506" w:rsidRDefault="00F1137A" w:rsidP="001C64C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กิจกรรมเพื่อลดความเสี่ยง</w:t>
            </w:r>
          </w:p>
        </w:tc>
      </w:tr>
      <w:tr w:rsidR="00744B7D" w:rsidRPr="00FB6506" w:rsidTr="001C64C2">
        <w:tc>
          <w:tcPr>
            <w:tcW w:w="449" w:type="dxa"/>
            <w:shd w:val="clear" w:color="auto" w:fill="auto"/>
          </w:tcPr>
          <w:p w:rsidR="00744B7D" w:rsidRPr="00FB6506" w:rsidRDefault="00744B7D" w:rsidP="0051034C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79" w:type="dxa"/>
            <w:shd w:val="clear" w:color="auto" w:fill="auto"/>
          </w:tcPr>
          <w:p w:rsidR="00744B7D" w:rsidRPr="00FB6506" w:rsidRDefault="00744B7D" w:rsidP="00744B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31520">
              <w:rPr>
                <w:rFonts w:ascii="TH SarabunPSK" w:hAnsi="TH SarabunPSK" w:cs="TH SarabunPSK"/>
                <w:sz w:val="32"/>
                <w:szCs w:val="32"/>
                <w:cs/>
              </w:rPr>
              <w:t>มีบางความต้องการที่ยังไม่ถูกถ่ายทอดเป็นเอกสาร และยังเป็นเพียงภาพทางความคิดของลูกค้า</w:t>
            </w:r>
          </w:p>
        </w:tc>
        <w:tc>
          <w:tcPr>
            <w:tcW w:w="2179" w:type="dxa"/>
            <w:shd w:val="clear" w:color="auto" w:fill="auto"/>
          </w:tcPr>
          <w:p w:rsidR="00744B7D" w:rsidRPr="00FB6506" w:rsidRDefault="00744B7D" w:rsidP="00744B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งวดงานที่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4301" w:type="dxa"/>
            <w:shd w:val="clear" w:color="auto" w:fill="auto"/>
          </w:tcPr>
          <w:p w:rsidR="00744B7D" w:rsidRPr="00FB6506" w:rsidRDefault="00744B7D" w:rsidP="00744B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ให้ลูกค้าถ่ายทอดความคิดออกมา แล้วทีมงานทำการออกแบบร่วมกับลูกค้า เพื่อให้ได้ข้อมูลตรงตามความต้องการของลูกค้ามากที่สุด</w:t>
            </w:r>
          </w:p>
        </w:tc>
      </w:tr>
      <w:tr w:rsidR="00744B7D" w:rsidRPr="00FB6506" w:rsidTr="00691EB2">
        <w:tc>
          <w:tcPr>
            <w:tcW w:w="449" w:type="dxa"/>
            <w:shd w:val="clear" w:color="auto" w:fill="auto"/>
          </w:tcPr>
          <w:p w:rsidR="00744B7D" w:rsidRPr="00FB6506" w:rsidRDefault="00744B7D" w:rsidP="0051034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79" w:type="dxa"/>
            <w:shd w:val="clear" w:color="auto" w:fill="auto"/>
          </w:tcPr>
          <w:p w:rsidR="00744B7D" w:rsidRPr="00FB6506" w:rsidRDefault="00744B7D" w:rsidP="00744B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59B5">
              <w:rPr>
                <w:rFonts w:ascii="TH SarabunPSK" w:hAnsi="TH SarabunPSK" w:cs="TH SarabunPSK"/>
                <w:sz w:val="32"/>
                <w:szCs w:val="32"/>
                <w:cs/>
              </w:rPr>
              <w:t>ความยากด้านการออกแบบ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259B5">
              <w:rPr>
                <w:rFonts w:ascii="TH SarabunPSK" w:hAnsi="TH SarabunPSK" w:cs="TH SarabunPSK"/>
                <w:sz w:val="32"/>
                <w:szCs w:val="32"/>
                <w:cs/>
              </w:rPr>
              <w:t>ขาดความชัดเจนในการออกแบบ</w:t>
            </w:r>
          </w:p>
        </w:tc>
        <w:tc>
          <w:tcPr>
            <w:tcW w:w="2179" w:type="dxa"/>
            <w:shd w:val="clear" w:color="auto" w:fill="auto"/>
          </w:tcPr>
          <w:p w:rsidR="00744B7D" w:rsidRPr="00FB6506" w:rsidRDefault="00744B7D" w:rsidP="00744B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งวดงานที่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4301" w:type="dxa"/>
            <w:shd w:val="clear" w:color="auto" w:fill="auto"/>
          </w:tcPr>
          <w:p w:rsidR="00744B7D" w:rsidRPr="00FB6506" w:rsidRDefault="00744B7D" w:rsidP="00744B7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สรุปความต้องการกับลูกค้าให้ชัดเจน จากนั้นทำการออกแบบ แล้วนำเสนอลูกค้าเพื่อให้ลูกค้าทำการยืนยันก่อนการพัฒนาระบบ</w:t>
            </w:r>
          </w:p>
        </w:tc>
      </w:tr>
      <w:tr w:rsidR="00744B7D" w:rsidRPr="00FB6506" w:rsidTr="001C64C2">
        <w:tc>
          <w:tcPr>
            <w:tcW w:w="449" w:type="dxa"/>
            <w:shd w:val="clear" w:color="auto" w:fill="auto"/>
          </w:tcPr>
          <w:p w:rsidR="00744B7D" w:rsidRPr="00FB6506" w:rsidRDefault="00744B7D" w:rsidP="0051034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79" w:type="dxa"/>
            <w:shd w:val="clear" w:color="auto" w:fill="auto"/>
          </w:tcPr>
          <w:p w:rsidR="00744B7D" w:rsidRPr="00FB6506" w:rsidRDefault="00744B7D" w:rsidP="00744B7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บุคลากรขาดความชำนาญเนื่องจาก </w:t>
            </w:r>
            <w:r w:rsidRPr="0033152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เป็น </w:t>
            </w:r>
            <w:r w:rsidRPr="00331520">
              <w:rPr>
                <w:rFonts w:ascii="TH SarabunPSK" w:hAnsi="TH SarabunPSK" w:cs="TH SarabunPSK"/>
                <w:sz w:val="32"/>
                <w:szCs w:val="32"/>
              </w:rPr>
              <w:t xml:space="preserve">Technology </w:t>
            </w:r>
            <w:r w:rsidRPr="0033152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ใหม่และอยู่ระหว่างการพัฒนา และมีน้อยคนที่เข้าใจ </w:t>
            </w:r>
            <w:r w:rsidRPr="00331520">
              <w:rPr>
                <w:rFonts w:ascii="TH SarabunPSK" w:hAnsi="TH SarabunPSK" w:cs="TH SarabunPSK"/>
                <w:sz w:val="32"/>
                <w:szCs w:val="32"/>
              </w:rPr>
              <w:t xml:space="preserve">Technology </w:t>
            </w:r>
            <w:r w:rsidRPr="00331520">
              <w:rPr>
                <w:rFonts w:ascii="TH SarabunPSK" w:hAnsi="TH SarabunPSK" w:cs="TH SarabunPSK"/>
                <w:sz w:val="32"/>
                <w:szCs w:val="32"/>
                <w:cs/>
              </w:rPr>
              <w:t>นี้</w:t>
            </w:r>
          </w:p>
        </w:tc>
        <w:tc>
          <w:tcPr>
            <w:tcW w:w="2179" w:type="dxa"/>
            <w:shd w:val="clear" w:color="auto" w:fill="auto"/>
          </w:tcPr>
          <w:p w:rsidR="00744B7D" w:rsidRPr="00331520" w:rsidRDefault="00744B7D" w:rsidP="00744B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งวดงานที่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4301" w:type="dxa"/>
            <w:shd w:val="clear" w:color="auto" w:fill="auto"/>
          </w:tcPr>
          <w:p w:rsidR="00744B7D" w:rsidRPr="00FB6506" w:rsidRDefault="00744B7D" w:rsidP="00744B7D">
            <w:pPr>
              <w:jc w:val="both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ส่งบุคลากรเข้าอบรมก่อนการทำงาน</w:t>
            </w:r>
          </w:p>
        </w:tc>
      </w:tr>
      <w:tr w:rsidR="00744B7D" w:rsidRPr="00FB6506" w:rsidTr="00691EB2">
        <w:tc>
          <w:tcPr>
            <w:tcW w:w="449" w:type="dxa"/>
            <w:shd w:val="clear" w:color="auto" w:fill="auto"/>
          </w:tcPr>
          <w:p w:rsidR="00744B7D" w:rsidRPr="00FB6506" w:rsidRDefault="00744B7D" w:rsidP="0051034C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79" w:type="dxa"/>
            <w:shd w:val="clear" w:color="auto" w:fill="auto"/>
          </w:tcPr>
          <w:p w:rsidR="00744B7D" w:rsidRDefault="00744B7D" w:rsidP="00744B7D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331520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กำหนดเวลาด้านการพัฒนา</w:t>
            </w:r>
          </w:p>
          <w:p w:rsidR="00744B7D" w:rsidRPr="00FB6506" w:rsidRDefault="00744B7D" w:rsidP="00744B7D">
            <w:pP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331520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ทีมงานรู้สึกว่ามี </w:t>
            </w:r>
            <w:r w:rsidRPr="00331520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Staging </w:t>
            </w:r>
            <w:r w:rsidRPr="00331520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มากกว่า 2 </w:t>
            </w:r>
            <w:r w:rsidRPr="00331520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Stage </w:t>
            </w:r>
            <w:r w:rsidRPr="00331520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ที่คาดว่าไม่สามารถบรรลุเป้าหมายได้</w:t>
            </w:r>
          </w:p>
        </w:tc>
        <w:tc>
          <w:tcPr>
            <w:tcW w:w="2179" w:type="dxa"/>
            <w:shd w:val="clear" w:color="auto" w:fill="auto"/>
          </w:tcPr>
          <w:p w:rsidR="00744B7D" w:rsidRPr="00FB6506" w:rsidRDefault="00744B7D" w:rsidP="00744B7D">
            <w:pPr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งวดงานที่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4301" w:type="dxa"/>
            <w:shd w:val="clear" w:color="auto" w:fill="auto"/>
          </w:tcPr>
          <w:p w:rsidR="00744B7D" w:rsidRPr="00FB6506" w:rsidRDefault="00744B7D" w:rsidP="00744B7D">
            <w:pP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Team Lead 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ต้องวางแผนเรื่องคนและเวลาให้สมดุลกัน</w:t>
            </w:r>
          </w:p>
        </w:tc>
      </w:tr>
      <w:tr w:rsidR="00744B7D" w:rsidRPr="00FB6506" w:rsidTr="001C64C2">
        <w:tc>
          <w:tcPr>
            <w:tcW w:w="449" w:type="dxa"/>
            <w:shd w:val="clear" w:color="auto" w:fill="auto"/>
          </w:tcPr>
          <w:p w:rsidR="00744B7D" w:rsidRPr="00FB6506" w:rsidRDefault="00744B7D" w:rsidP="0051034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79" w:type="dxa"/>
            <w:shd w:val="clear" w:color="auto" w:fill="auto"/>
          </w:tcPr>
          <w:p w:rsidR="00744B7D" w:rsidRPr="00FB6506" w:rsidRDefault="00744B7D" w:rsidP="00744B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D691D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ความยากในการ</w:t>
            </w:r>
            <w:r w:rsidRPr="002D691D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Implement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 </w:t>
            </w:r>
            <w:r w:rsidRPr="002D691D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มีบางองค์ประกอบที่</w:t>
            </w:r>
            <w:r w:rsidRPr="002D691D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 Implement </w:t>
            </w:r>
            <w:r w:rsidRPr="002D691D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ได้ยาก</w:t>
            </w:r>
          </w:p>
        </w:tc>
        <w:tc>
          <w:tcPr>
            <w:tcW w:w="2179" w:type="dxa"/>
            <w:shd w:val="clear" w:color="auto" w:fill="auto"/>
          </w:tcPr>
          <w:p w:rsidR="00744B7D" w:rsidRPr="00FB6506" w:rsidRDefault="00744B7D" w:rsidP="00744B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งวดงานที่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4301" w:type="dxa"/>
            <w:shd w:val="clear" w:color="auto" w:fill="auto"/>
          </w:tcPr>
          <w:p w:rsidR="00744B7D" w:rsidRPr="00FB6506" w:rsidRDefault="00744B7D" w:rsidP="00744B7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ส่งบุคลากรเข้าอบรมก่อนการทำงาน และ หาผู้เชี่ยวชาญที่มีความสามารถมาเป็นที่ปรึกษา</w:t>
            </w:r>
          </w:p>
        </w:tc>
      </w:tr>
      <w:tr w:rsidR="00744B7D" w:rsidRPr="00FB6506" w:rsidTr="001C64C2">
        <w:tc>
          <w:tcPr>
            <w:tcW w:w="449" w:type="dxa"/>
            <w:shd w:val="clear" w:color="auto" w:fill="auto"/>
          </w:tcPr>
          <w:p w:rsidR="00744B7D" w:rsidRPr="00FB6506" w:rsidRDefault="00744B7D" w:rsidP="0051034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79" w:type="dxa"/>
            <w:shd w:val="clear" w:color="auto" w:fill="auto"/>
          </w:tcPr>
          <w:p w:rsidR="00744B7D" w:rsidRPr="002D691D" w:rsidRDefault="00744B7D" w:rsidP="00744B7D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>ทีม</w:t>
            </w:r>
            <w:r w:rsidRPr="002D691D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ขาดประสบการณ์ในการดำเนินการ</w:t>
            </w:r>
            <w:r w:rsidRPr="002D691D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Project </w:t>
            </w:r>
            <w:r w:rsidRPr="002D691D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นี้</w:t>
            </w:r>
          </w:p>
        </w:tc>
        <w:tc>
          <w:tcPr>
            <w:tcW w:w="2179" w:type="dxa"/>
            <w:shd w:val="clear" w:color="auto" w:fill="auto"/>
          </w:tcPr>
          <w:p w:rsidR="00744B7D" w:rsidRPr="00FB6506" w:rsidRDefault="00744B7D" w:rsidP="00744B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งวดงานที่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1-4</w:t>
            </w:r>
          </w:p>
        </w:tc>
        <w:tc>
          <w:tcPr>
            <w:tcW w:w="4301" w:type="dxa"/>
            <w:shd w:val="clear" w:color="auto" w:fill="auto"/>
          </w:tcPr>
          <w:p w:rsidR="00744B7D" w:rsidRPr="00FB6506" w:rsidRDefault="00744B7D" w:rsidP="00744B7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ศึกษาและทำความเข้าใจ พร้อมทั้งหาผู้ที่มีความเชี่ยวชาญด้านระบบบริหารงบประมาณ การเงิน บัญชี และพัสดุ มาร่วมในการเก็บความต้องการ และเป็นที่ปรึกษาในการออกแบบระบบ</w:t>
            </w:r>
          </w:p>
        </w:tc>
      </w:tr>
      <w:tr w:rsidR="00744B7D" w:rsidRPr="00FB6506" w:rsidTr="001C64C2">
        <w:tc>
          <w:tcPr>
            <w:tcW w:w="449" w:type="dxa"/>
            <w:shd w:val="clear" w:color="auto" w:fill="auto"/>
          </w:tcPr>
          <w:p w:rsidR="00744B7D" w:rsidRPr="00FB6506" w:rsidRDefault="00744B7D" w:rsidP="0051034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3079" w:type="dxa"/>
            <w:shd w:val="clear" w:color="auto" w:fill="auto"/>
          </w:tcPr>
          <w:p w:rsidR="00744B7D" w:rsidRDefault="00744B7D" w:rsidP="00744B7D">
            <w:pPr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2D691D">
              <w:rPr>
                <w:rFonts w:ascii="TH SarabunPSK" w:eastAsia="Times New Roman" w:hAnsi="TH SarabunPSK" w:cs="TH SarabunPSK"/>
                <w:sz w:val="32"/>
                <w:szCs w:val="32"/>
              </w:rPr>
              <w:t>Team Productivity</w:t>
            </w:r>
            <w:r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 </w:t>
            </w:r>
            <w:r w:rsidRPr="002D691D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ประสิทธิภาพงานพอใช้</w:t>
            </w:r>
            <w:r w:rsidRPr="002D691D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  <w:r w:rsidRPr="002D691D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ดำเนินการเสร็จคาดเคลื่อนไปบ้าง แต่ยังทำได้ตามเป้าหมายทุก</w:t>
            </w: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  <w:r w:rsidRPr="002D691D">
              <w:rPr>
                <w:rFonts w:ascii="TH SarabunPSK" w:eastAsia="Times New Roman" w:hAnsi="TH SarabunPSK" w:cs="TH SarabunPSK"/>
                <w:sz w:val="32"/>
                <w:szCs w:val="32"/>
              </w:rPr>
              <w:t>Milestone</w:t>
            </w:r>
          </w:p>
        </w:tc>
        <w:tc>
          <w:tcPr>
            <w:tcW w:w="2179" w:type="dxa"/>
            <w:shd w:val="clear" w:color="auto" w:fill="auto"/>
          </w:tcPr>
          <w:p w:rsidR="00744B7D" w:rsidRPr="00FB6506" w:rsidRDefault="00744B7D" w:rsidP="00744B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งวดงานที่ </w:t>
            </w:r>
            <w:r>
              <w:rPr>
                <w:rFonts w:ascii="TH SarabunPSK" w:hAnsi="TH SarabunPSK" w:cs="TH SarabunPSK"/>
                <w:sz w:val="32"/>
                <w:szCs w:val="32"/>
              </w:rPr>
              <w:t>1-4</w:t>
            </w:r>
          </w:p>
        </w:tc>
        <w:tc>
          <w:tcPr>
            <w:tcW w:w="4301" w:type="dxa"/>
            <w:shd w:val="clear" w:color="auto" w:fill="auto"/>
          </w:tcPr>
          <w:p w:rsidR="00744B7D" w:rsidRPr="00FB6506" w:rsidRDefault="00744B7D" w:rsidP="00744B7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บริหารจัดการเวลาให้อยู่ในแผน ยืดหยุ่นได้ แต่ต้องไม่มีผลกระทบร้ายแรงกับ </w:t>
            </w:r>
            <w:r>
              <w:rPr>
                <w:rFonts w:ascii="TH SarabunPSK" w:hAnsi="TH SarabunPSK" w:cs="TH SarabunPSK"/>
                <w:sz w:val="32"/>
                <w:szCs w:val="32"/>
              </w:rPr>
              <w:t>Project</w:t>
            </w:r>
          </w:p>
        </w:tc>
      </w:tr>
    </w:tbl>
    <w:p w:rsidR="00F1137A" w:rsidRDefault="00F1137A" w:rsidP="00F1137A">
      <w:pPr>
        <w:rPr>
          <w:rFonts w:ascii="TH SarabunPSK" w:hAnsi="TH SarabunPSK" w:cs="TH SarabunPSK"/>
          <w:sz w:val="32"/>
          <w:szCs w:val="32"/>
        </w:rPr>
      </w:pPr>
    </w:p>
    <w:p w:rsidR="000572A2" w:rsidRDefault="000572A2" w:rsidP="00F1137A">
      <w:pPr>
        <w:rPr>
          <w:rFonts w:ascii="TH SarabunPSK" w:hAnsi="TH SarabunPSK" w:cs="TH SarabunPSK"/>
          <w:sz w:val="32"/>
          <w:szCs w:val="32"/>
        </w:rPr>
      </w:pPr>
    </w:p>
    <w:p w:rsidR="00744B7D" w:rsidRDefault="00744B7D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cs/>
        </w:rPr>
        <w:br w:type="page"/>
      </w:r>
    </w:p>
    <w:p w:rsidR="00F1137A" w:rsidRDefault="00F1137A" w:rsidP="00E96B2B">
      <w:pPr>
        <w:pStyle w:val="Heading1"/>
        <w:numPr>
          <w:ilvl w:val="0"/>
          <w:numId w:val="3"/>
        </w:numPr>
        <w:spacing w:after="240"/>
        <w:ind w:left="426" w:hanging="426"/>
        <w:jc w:val="thaiDistribute"/>
        <w:rPr>
          <w:rFonts w:ascii="TH SarabunPSK" w:hAnsi="TH SarabunPSK" w:cs="TH SarabunPSK"/>
        </w:rPr>
      </w:pPr>
      <w:r w:rsidRPr="004B5A5B">
        <w:rPr>
          <w:rFonts w:ascii="TH SarabunPSK" w:hAnsi="TH SarabunPSK" w:cs="TH SarabunPSK"/>
          <w:cs/>
        </w:rPr>
        <w:lastRenderedPageBreak/>
        <w:t>การติดตา</w:t>
      </w:r>
      <w:r>
        <w:rPr>
          <w:rFonts w:ascii="TH SarabunPSK" w:hAnsi="TH SarabunPSK" w:cs="TH SarabunPSK"/>
          <w:cs/>
        </w:rPr>
        <w:t>มความคืบหน้าในการดำเนินกิจกรรม</w:t>
      </w:r>
      <w:r>
        <w:rPr>
          <w:rFonts w:ascii="TH SarabunPSK" w:hAnsi="TH SarabunPSK" w:cs="TH SarabunPSK"/>
        </w:rPr>
        <w:t xml:space="preserve"> </w:t>
      </w:r>
      <w:r w:rsidRPr="004B5A5B">
        <w:rPr>
          <w:rFonts w:ascii="TH SarabunPSK" w:hAnsi="TH SarabunPSK" w:cs="TH SarabunPSK"/>
          <w:cs/>
        </w:rPr>
        <w:t>(</w:t>
      </w:r>
      <w:r w:rsidRPr="004B5A5B">
        <w:rPr>
          <w:rFonts w:ascii="TH SarabunPSK" w:eastAsia="Times New Roman" w:hAnsi="TH SarabunPSK" w:cs="TH SarabunPSK"/>
        </w:rPr>
        <w:t>Communication Plan</w:t>
      </w:r>
      <w:r w:rsidRPr="004B5A5B">
        <w:rPr>
          <w:rFonts w:ascii="TH SarabunPSK" w:hAnsi="TH SarabunPSK" w:cs="TH SarabunPSK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58"/>
        <w:gridCol w:w="2397"/>
        <w:gridCol w:w="3278"/>
      </w:tblGrid>
      <w:tr w:rsidR="00F1137A" w:rsidRPr="001C64C2" w:rsidTr="001C64C2">
        <w:tc>
          <w:tcPr>
            <w:tcW w:w="4158" w:type="dxa"/>
            <w:shd w:val="clear" w:color="auto" w:fill="BFBFBF"/>
          </w:tcPr>
          <w:p w:rsidR="00F1137A" w:rsidRPr="001C64C2" w:rsidRDefault="00F1137A" w:rsidP="001C64C2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1C64C2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2397" w:type="dxa"/>
            <w:shd w:val="clear" w:color="auto" w:fill="BFBFBF"/>
          </w:tcPr>
          <w:p w:rsidR="00F1137A" w:rsidRPr="001C64C2" w:rsidRDefault="00F1137A" w:rsidP="001C64C2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1C64C2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Participant</w:t>
            </w:r>
          </w:p>
        </w:tc>
        <w:tc>
          <w:tcPr>
            <w:tcW w:w="3278" w:type="dxa"/>
            <w:shd w:val="clear" w:color="auto" w:fill="BFBFBF"/>
          </w:tcPr>
          <w:p w:rsidR="00F1137A" w:rsidRPr="001C64C2" w:rsidRDefault="00F1137A" w:rsidP="001C64C2">
            <w:pPr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1C64C2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Frequency</w:t>
            </w:r>
          </w:p>
        </w:tc>
      </w:tr>
      <w:tr w:rsidR="00F1137A" w:rsidRPr="001C64C2" w:rsidTr="001C64C2">
        <w:tc>
          <w:tcPr>
            <w:tcW w:w="4158" w:type="dxa"/>
            <w:shd w:val="clear" w:color="auto" w:fill="auto"/>
          </w:tcPr>
          <w:p w:rsidR="00F1137A" w:rsidRPr="001C64C2" w:rsidRDefault="00F1137A" w:rsidP="00C94998">
            <w:pPr>
              <w:jc w:val="both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64C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ติดตามความคืบหน้าของโครงการกับทีมงาน</w:t>
            </w:r>
          </w:p>
        </w:tc>
        <w:tc>
          <w:tcPr>
            <w:tcW w:w="2397" w:type="dxa"/>
            <w:shd w:val="clear" w:color="auto" w:fill="auto"/>
          </w:tcPr>
          <w:p w:rsidR="00F1137A" w:rsidRPr="001C64C2" w:rsidRDefault="00F1137A" w:rsidP="001C64C2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64C2">
              <w:rPr>
                <w:rFonts w:ascii="TH SarabunPSK" w:eastAsia="Times New Roman" w:hAnsi="TH SarabunPSK" w:cs="TH SarabunPSK"/>
                <w:sz w:val="32"/>
                <w:szCs w:val="32"/>
              </w:rPr>
              <w:t>PM / Project</w:t>
            </w:r>
            <w:r w:rsidRPr="001C64C2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 </w:t>
            </w:r>
            <w:r w:rsidRPr="001C64C2">
              <w:rPr>
                <w:rFonts w:ascii="TH SarabunPSK" w:eastAsia="Times New Roman" w:hAnsi="TH SarabunPSK" w:cs="TH SarabunPSK"/>
                <w:sz w:val="32"/>
                <w:szCs w:val="32"/>
              </w:rPr>
              <w:t>Team</w:t>
            </w:r>
          </w:p>
        </w:tc>
        <w:tc>
          <w:tcPr>
            <w:tcW w:w="3278" w:type="dxa"/>
            <w:shd w:val="clear" w:color="auto" w:fill="auto"/>
          </w:tcPr>
          <w:p w:rsidR="00F1137A" w:rsidRPr="001C64C2" w:rsidRDefault="00F1137A" w:rsidP="001C64C2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64C2">
              <w:rPr>
                <w:rFonts w:ascii="TH SarabunPSK" w:eastAsia="Times New Roman" w:hAnsi="TH SarabunPSK" w:cs="TH SarabunPSK"/>
                <w:sz w:val="32"/>
                <w:szCs w:val="32"/>
              </w:rPr>
              <w:t>Weekly</w:t>
            </w:r>
            <w:r w:rsidRPr="001C64C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 </w:t>
            </w:r>
            <w:r w:rsidRPr="001C64C2">
              <w:rPr>
                <w:rFonts w:ascii="TH SarabunPSK" w:eastAsia="Times New Roman" w:hAnsi="TH SarabunPSK" w:cs="TH SarabunPSK"/>
                <w:sz w:val="32"/>
                <w:szCs w:val="32"/>
              </w:rPr>
              <w:t>(</w:t>
            </w:r>
            <w:r w:rsidRPr="001C64C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ทุกวันศุกร์)</w:t>
            </w:r>
          </w:p>
        </w:tc>
      </w:tr>
      <w:tr w:rsidR="00F1137A" w:rsidRPr="001C64C2" w:rsidTr="001C64C2">
        <w:tc>
          <w:tcPr>
            <w:tcW w:w="4158" w:type="dxa"/>
            <w:shd w:val="clear" w:color="auto" w:fill="auto"/>
          </w:tcPr>
          <w:p w:rsidR="00F1137A" w:rsidRPr="001C64C2" w:rsidRDefault="00F1137A" w:rsidP="00C94998">
            <w:pPr>
              <w:jc w:val="both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64C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รายงานความคืบหน้าของโครงการกับลูกค้า</w:t>
            </w:r>
          </w:p>
        </w:tc>
        <w:tc>
          <w:tcPr>
            <w:tcW w:w="2397" w:type="dxa"/>
            <w:shd w:val="clear" w:color="auto" w:fill="auto"/>
          </w:tcPr>
          <w:p w:rsidR="00F1137A" w:rsidRPr="001C64C2" w:rsidRDefault="00F1137A" w:rsidP="001C64C2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64C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PM / </w:t>
            </w:r>
            <w:r w:rsidRPr="001C64C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ลูกค้า</w:t>
            </w:r>
          </w:p>
        </w:tc>
        <w:tc>
          <w:tcPr>
            <w:tcW w:w="3278" w:type="dxa"/>
            <w:shd w:val="clear" w:color="auto" w:fill="auto"/>
          </w:tcPr>
          <w:p w:rsidR="00F1137A" w:rsidRPr="001C64C2" w:rsidRDefault="00DC7EFD" w:rsidP="00DC7EFD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Weekly </w:t>
            </w:r>
            <w:r w:rsidRPr="00DC7EFD">
              <w:rPr>
                <w:rFonts w:ascii="TH SarabunPSK" w:eastAsia="Times New Roman" w:hAnsi="TH SarabunPSK" w:cs="TH SarabunPSK"/>
                <w:sz w:val="32"/>
                <w:szCs w:val="32"/>
              </w:rPr>
              <w:t>Progress report</w:t>
            </w:r>
          </w:p>
        </w:tc>
      </w:tr>
      <w:tr w:rsidR="00F1137A" w:rsidRPr="001C64C2" w:rsidTr="001C64C2">
        <w:tc>
          <w:tcPr>
            <w:tcW w:w="4158" w:type="dxa"/>
            <w:shd w:val="clear" w:color="auto" w:fill="auto"/>
          </w:tcPr>
          <w:p w:rsidR="00F1137A" w:rsidRPr="001C64C2" w:rsidRDefault="00F1137A" w:rsidP="00C94998">
            <w:pPr>
              <w:jc w:val="both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64C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ติดตาม </w:t>
            </w:r>
            <w:r w:rsidRPr="001C64C2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Milestone </w:t>
            </w:r>
            <w:r w:rsidRPr="001C64C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ของโครงการกับทีมงาน</w:t>
            </w:r>
          </w:p>
        </w:tc>
        <w:tc>
          <w:tcPr>
            <w:tcW w:w="2397" w:type="dxa"/>
            <w:shd w:val="clear" w:color="auto" w:fill="auto"/>
          </w:tcPr>
          <w:p w:rsidR="00F1137A" w:rsidRPr="001C64C2" w:rsidRDefault="00F1137A" w:rsidP="001C64C2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64C2">
              <w:rPr>
                <w:rFonts w:ascii="TH SarabunPSK" w:eastAsia="Times New Roman" w:hAnsi="TH SarabunPSK" w:cs="TH SarabunPSK"/>
                <w:sz w:val="32"/>
                <w:szCs w:val="32"/>
              </w:rPr>
              <w:t>PM / Project</w:t>
            </w:r>
            <w:r w:rsidRPr="001C64C2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 </w:t>
            </w:r>
            <w:r w:rsidRPr="001C64C2">
              <w:rPr>
                <w:rFonts w:ascii="TH SarabunPSK" w:eastAsia="Times New Roman" w:hAnsi="TH SarabunPSK" w:cs="TH SarabunPSK"/>
                <w:sz w:val="32"/>
                <w:szCs w:val="32"/>
              </w:rPr>
              <w:t>Team</w:t>
            </w:r>
          </w:p>
        </w:tc>
        <w:tc>
          <w:tcPr>
            <w:tcW w:w="3278" w:type="dxa"/>
            <w:shd w:val="clear" w:color="auto" w:fill="auto"/>
          </w:tcPr>
          <w:p w:rsidR="00F1137A" w:rsidRPr="001C64C2" w:rsidRDefault="00F1137A" w:rsidP="001C64C2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64C2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 xml:space="preserve">ดำเนินการตาม  </w:t>
            </w:r>
            <w:r w:rsidRPr="001C64C2">
              <w:rPr>
                <w:rFonts w:ascii="TH SarabunPSK" w:eastAsia="Times New Roman" w:hAnsi="TH SarabunPSK" w:cs="TH SarabunPSK"/>
                <w:sz w:val="32"/>
                <w:szCs w:val="32"/>
              </w:rPr>
              <w:t>Project</w:t>
            </w:r>
          </w:p>
          <w:p w:rsidR="0051034C" w:rsidRDefault="00F1137A" w:rsidP="001C64C2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C64C2">
              <w:rPr>
                <w:rFonts w:ascii="TH SarabunPSK" w:eastAsia="Times New Roman" w:hAnsi="TH SarabunPSK" w:cs="TH SarabunPSK"/>
                <w:sz w:val="32"/>
                <w:szCs w:val="32"/>
              </w:rPr>
              <w:t>Schedule</w:t>
            </w:r>
          </w:p>
          <w:p w:rsidR="0051034C" w:rsidRPr="0051034C" w:rsidRDefault="0051034C" w:rsidP="0051034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:rsidR="0051034C" w:rsidRPr="0051034C" w:rsidRDefault="0051034C" w:rsidP="0051034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:rsidR="0051034C" w:rsidRPr="0051034C" w:rsidRDefault="0051034C" w:rsidP="0051034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:rsidR="0051034C" w:rsidRPr="0051034C" w:rsidRDefault="0051034C" w:rsidP="0051034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:rsidR="0051034C" w:rsidRPr="0051034C" w:rsidRDefault="0051034C" w:rsidP="0051034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:rsidR="0051034C" w:rsidRPr="0051034C" w:rsidRDefault="0051034C" w:rsidP="0051034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:rsidR="0051034C" w:rsidRPr="0051034C" w:rsidRDefault="0051034C" w:rsidP="0051034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:rsidR="0051034C" w:rsidRPr="0051034C" w:rsidRDefault="0051034C" w:rsidP="0051034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:rsidR="0051034C" w:rsidRPr="0051034C" w:rsidRDefault="0051034C" w:rsidP="0051034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:rsidR="0051034C" w:rsidRPr="0051034C" w:rsidRDefault="0051034C" w:rsidP="0051034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:rsidR="0051034C" w:rsidRPr="0051034C" w:rsidRDefault="0051034C" w:rsidP="0051034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:rsidR="0051034C" w:rsidRPr="0051034C" w:rsidRDefault="0051034C" w:rsidP="0051034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:rsidR="0051034C" w:rsidRPr="0051034C" w:rsidRDefault="0051034C" w:rsidP="0051034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:rsidR="0051034C" w:rsidRPr="0051034C" w:rsidRDefault="0051034C" w:rsidP="0051034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:rsidR="0051034C" w:rsidRPr="0051034C" w:rsidRDefault="0051034C" w:rsidP="0051034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:rsidR="0051034C" w:rsidRPr="0051034C" w:rsidRDefault="0051034C" w:rsidP="0051034C">
            <w:pPr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  <w:p w:rsidR="00F1137A" w:rsidRPr="0051034C" w:rsidRDefault="00F1137A" w:rsidP="0051034C">
            <w:pPr>
              <w:jc w:val="right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</w:tbl>
    <w:p w:rsidR="00AE1F4F" w:rsidRPr="00AE1F4F" w:rsidRDefault="00AE1F4F" w:rsidP="00E96B2B">
      <w:pPr>
        <w:pStyle w:val="ListParagraph"/>
        <w:numPr>
          <w:ilvl w:val="0"/>
          <w:numId w:val="4"/>
        </w:numPr>
        <w:rPr>
          <w:rFonts w:cs="Cordia New"/>
          <w:b/>
          <w:bCs/>
          <w:vanish/>
          <w:sz w:val="32"/>
          <w:szCs w:val="32"/>
          <w:cs/>
        </w:rPr>
      </w:pPr>
    </w:p>
    <w:p w:rsidR="00AE1F4F" w:rsidRPr="00AE1F4F" w:rsidRDefault="00AE1F4F" w:rsidP="00E96B2B">
      <w:pPr>
        <w:pStyle w:val="ListParagraph"/>
        <w:numPr>
          <w:ilvl w:val="0"/>
          <w:numId w:val="4"/>
        </w:numPr>
        <w:rPr>
          <w:rFonts w:cs="Cordia New"/>
          <w:b/>
          <w:bCs/>
          <w:vanish/>
          <w:sz w:val="32"/>
          <w:szCs w:val="32"/>
          <w:cs/>
        </w:rPr>
      </w:pPr>
    </w:p>
    <w:p w:rsidR="00AE1F4F" w:rsidRPr="00AE1F4F" w:rsidRDefault="00AE1F4F" w:rsidP="00E96B2B">
      <w:pPr>
        <w:pStyle w:val="ListParagraph"/>
        <w:numPr>
          <w:ilvl w:val="0"/>
          <w:numId w:val="4"/>
        </w:numPr>
        <w:rPr>
          <w:rFonts w:cs="Cordia New"/>
          <w:b/>
          <w:bCs/>
          <w:vanish/>
          <w:sz w:val="32"/>
          <w:szCs w:val="32"/>
          <w:cs/>
        </w:rPr>
      </w:pPr>
    </w:p>
    <w:sectPr w:rsidR="00AE1F4F" w:rsidRPr="00AE1F4F" w:rsidSect="00BE239E">
      <w:headerReference w:type="default" r:id="rId27"/>
      <w:footerReference w:type="default" r:id="rId28"/>
      <w:pgSz w:w="11907" w:h="16840" w:code="9"/>
      <w:pgMar w:top="1440" w:right="850" w:bottom="1440" w:left="1440" w:header="432" w:footer="17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2A5E" w:rsidRDefault="00B22A5E">
      <w:r>
        <w:separator/>
      </w:r>
    </w:p>
  </w:endnote>
  <w:endnote w:type="continuationSeparator" w:id="0">
    <w:p w:rsidR="00B22A5E" w:rsidRDefault="00B22A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Eucros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1E33" w:rsidRDefault="00F61E33" w:rsidP="005C39D7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1E33" w:rsidRPr="00FD4522" w:rsidRDefault="00F61E33" w:rsidP="00FD4522">
    <w:pPr>
      <w:jc w:val="center"/>
      <w:rPr>
        <w:rFonts w:ascii="TH SarabunPSK" w:hAnsi="TH SarabunPSK" w:cs="TH SarabunPSK"/>
        <w:b/>
        <w:bCs/>
        <w:i/>
        <w:iCs/>
        <w:sz w:val="36"/>
        <w:szCs w:val="36"/>
      </w:rPr>
    </w:pPr>
    <w:r w:rsidRPr="00FD4522">
      <w:rPr>
        <w:rFonts w:ascii="TH SarabunPSK" w:hAnsi="TH SarabunPSK" w:cs="TH SarabunPSK"/>
        <w:b/>
        <w:bCs/>
        <w:i/>
        <w:iCs/>
        <w:sz w:val="36"/>
        <w:szCs w:val="36"/>
        <w:cs/>
      </w:rPr>
      <w:t>โครงการพัฒนาสถาบันบัณฑิตพัฒนบริหารศาสตร์</w:t>
    </w:r>
    <w:r>
      <w:rPr>
        <w:rFonts w:ascii="TH SarabunPSK" w:hAnsi="TH SarabunPSK" w:cs="TH SarabunPSK"/>
        <w:b/>
        <w:bCs/>
        <w:i/>
        <w:iCs/>
        <w:sz w:val="36"/>
        <w:szCs w:val="36"/>
      </w:rPr>
      <w:t xml:space="preserve"> </w:t>
    </w:r>
    <w:r w:rsidRPr="00FD4522">
      <w:rPr>
        <w:rFonts w:ascii="TH SarabunPSK" w:hAnsi="TH SarabunPSK" w:cs="TH SarabunPSK"/>
        <w:b/>
        <w:bCs/>
        <w:i/>
        <w:iCs/>
        <w:sz w:val="36"/>
        <w:szCs w:val="36"/>
        <w:cs/>
      </w:rPr>
      <w:t>เพื่อเป็นสถาบันการศึกษาระดับมาตรฐานโลก</w:t>
    </w:r>
  </w:p>
  <w:p w:rsidR="00F61E33" w:rsidRDefault="00F61E33" w:rsidP="005C39D7">
    <w:pPr>
      <w:jc w:val="center"/>
      <w:rPr>
        <w:rFonts w:cs="Cordia New"/>
        <w:sz w:val="96"/>
        <w:szCs w:val="96"/>
        <w:cs/>
      </w:rPr>
    </w:pPr>
    <w:r>
      <w:rPr>
        <w:rFonts w:cs="Cordia New"/>
        <w:noProof/>
        <w:sz w:val="96"/>
        <w:szCs w:val="96"/>
      </w:rPr>
      <w:drawing>
        <wp:inline distT="0" distB="0" distL="0" distR="0">
          <wp:extent cx="6400800" cy="2028825"/>
          <wp:effectExtent l="19050" t="0" r="0" b="0"/>
          <wp:docPr id="5" name="Picture 1" descr="page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age9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00800" cy="20288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1E33" w:rsidRPr="006C59B9" w:rsidRDefault="00F61E33" w:rsidP="0090172E">
    <w:pPr>
      <w:pStyle w:val="Header"/>
      <w:pBdr>
        <w:bottom w:val="single" w:sz="12" w:space="6" w:color="auto"/>
      </w:pBdr>
      <w:tabs>
        <w:tab w:val="clear" w:pos="4153"/>
        <w:tab w:val="clear" w:pos="8306"/>
      </w:tabs>
      <w:ind w:right="14"/>
      <w:rPr>
        <w:sz w:val="2"/>
        <w:szCs w:val="2"/>
      </w:rPr>
    </w:pPr>
  </w:p>
  <w:p w:rsidR="00F61E33" w:rsidRPr="006C59B9" w:rsidRDefault="00F61E33" w:rsidP="006C59B9">
    <w:pPr>
      <w:pStyle w:val="Header"/>
      <w:tabs>
        <w:tab w:val="clear" w:pos="4153"/>
        <w:tab w:val="clear" w:pos="8306"/>
      </w:tabs>
      <w:ind w:right="14"/>
      <w:rPr>
        <w:sz w:val="2"/>
        <w:szCs w:val="2"/>
      </w:rPr>
    </w:pPr>
  </w:p>
  <w:tbl>
    <w:tblPr>
      <w:tblW w:w="9956" w:type="dxa"/>
      <w:tblInd w:w="-72" w:type="dxa"/>
      <w:tblLook w:val="04A0" w:firstRow="1" w:lastRow="0" w:firstColumn="1" w:lastColumn="0" w:noHBand="0" w:noVBand="1"/>
    </w:tblPr>
    <w:tblGrid>
      <w:gridCol w:w="4320"/>
      <w:gridCol w:w="3510"/>
      <w:gridCol w:w="2126"/>
    </w:tblGrid>
    <w:tr w:rsidR="00F61E33" w:rsidRPr="005021E5" w:rsidTr="00F61E33">
      <w:tc>
        <w:tcPr>
          <w:tcW w:w="4320" w:type="dxa"/>
        </w:tcPr>
        <w:p w:rsidR="00F61E33" w:rsidRPr="001D00FC" w:rsidRDefault="00F61E33" w:rsidP="00F7172C">
          <w:pPr>
            <w:pStyle w:val="Footer"/>
            <w:tabs>
              <w:tab w:val="clear" w:pos="4153"/>
              <w:tab w:val="clear" w:pos="8306"/>
            </w:tabs>
            <w:rPr>
              <w:sz w:val="24"/>
              <w:szCs w:val="24"/>
            </w:rPr>
          </w:pPr>
        </w:p>
      </w:tc>
      <w:tc>
        <w:tcPr>
          <w:tcW w:w="3510" w:type="dxa"/>
        </w:tcPr>
        <w:p w:rsidR="00F61E33" w:rsidRPr="001D00FC" w:rsidRDefault="00F61E33" w:rsidP="00BE23B1">
          <w:pPr>
            <w:pStyle w:val="Footer"/>
            <w:tabs>
              <w:tab w:val="clear" w:pos="4153"/>
              <w:tab w:val="clear" w:pos="8306"/>
            </w:tabs>
            <w:ind w:left="-108" w:right="-108"/>
            <w:jc w:val="center"/>
            <w:rPr>
              <w:sz w:val="24"/>
              <w:szCs w:val="24"/>
            </w:rPr>
          </w:pPr>
        </w:p>
      </w:tc>
      <w:tc>
        <w:tcPr>
          <w:tcW w:w="2126" w:type="dxa"/>
        </w:tcPr>
        <w:p w:rsidR="00F61E33" w:rsidRPr="001D00FC" w:rsidRDefault="00F61E33" w:rsidP="005624CF">
          <w:pPr>
            <w:pStyle w:val="Footer"/>
            <w:tabs>
              <w:tab w:val="clear" w:pos="4153"/>
              <w:tab w:val="clear" w:pos="8306"/>
            </w:tabs>
            <w:jc w:val="right"/>
            <w:rPr>
              <w:sz w:val="24"/>
              <w:szCs w:val="24"/>
            </w:rPr>
          </w:pPr>
        </w:p>
      </w:tc>
    </w:tr>
    <w:tr w:rsidR="00F61E33" w:rsidRPr="001F3164" w:rsidTr="00F61E33">
      <w:tc>
        <w:tcPr>
          <w:tcW w:w="4320" w:type="dxa"/>
        </w:tcPr>
        <w:p w:rsidR="00F61E33" w:rsidRPr="001F3164" w:rsidRDefault="00F61E33" w:rsidP="005C39D7">
          <w:pPr>
            <w:rPr>
              <w:rFonts w:ascii="TH SarabunPSK" w:hAnsi="TH SarabunPSK" w:cs="TH SarabunPSK"/>
              <w:sz w:val="27"/>
              <w:szCs w:val="27"/>
            </w:rPr>
          </w:pPr>
          <w:r w:rsidRPr="00F61E33">
            <w:rPr>
              <w:rFonts w:ascii="TH SarabunPSK" w:hAnsi="TH SarabunPSK" w:cs="TH SarabunPSK"/>
              <w:sz w:val="27"/>
              <w:szCs w:val="27"/>
              <w:cs/>
            </w:rPr>
            <w:t>แผนบริหารโครงการ (</w:t>
          </w:r>
          <w:r w:rsidRPr="00F61E33">
            <w:rPr>
              <w:rFonts w:ascii="TH SarabunPSK" w:hAnsi="TH SarabunPSK" w:cs="TH SarabunPSK"/>
              <w:sz w:val="27"/>
              <w:szCs w:val="27"/>
            </w:rPr>
            <w:t>Project Management Plan)</w:t>
          </w:r>
        </w:p>
      </w:tc>
      <w:tc>
        <w:tcPr>
          <w:tcW w:w="3510" w:type="dxa"/>
        </w:tcPr>
        <w:p w:rsidR="00F61E33" w:rsidRPr="001D00FC" w:rsidRDefault="00F61E33" w:rsidP="00F61E33">
          <w:pPr>
            <w:pStyle w:val="Footer"/>
            <w:tabs>
              <w:tab w:val="clear" w:pos="4153"/>
              <w:tab w:val="clear" w:pos="8306"/>
            </w:tabs>
            <w:ind w:firstLine="1422"/>
            <w:rPr>
              <w:rFonts w:ascii="TH SarabunPSK" w:hAnsi="TH SarabunPSK" w:cs="TH SarabunPSK"/>
              <w:sz w:val="27"/>
              <w:szCs w:val="27"/>
            </w:rPr>
          </w:pPr>
          <w:r>
            <w:rPr>
              <w:rFonts w:ascii="TH SarabunPSK" w:hAnsi="TH SarabunPSK" w:cs="TH SarabunPSK"/>
              <w:sz w:val="27"/>
              <w:szCs w:val="27"/>
            </w:rPr>
            <w:t>Version 2</w:t>
          </w:r>
          <w:r w:rsidRPr="001D00FC">
            <w:rPr>
              <w:rFonts w:ascii="TH SarabunPSK" w:hAnsi="TH SarabunPSK" w:cs="TH SarabunPSK"/>
              <w:sz w:val="27"/>
              <w:szCs w:val="27"/>
            </w:rPr>
            <w:t>.0</w:t>
          </w:r>
        </w:p>
      </w:tc>
      <w:tc>
        <w:tcPr>
          <w:tcW w:w="2126" w:type="dxa"/>
        </w:tcPr>
        <w:p w:rsidR="00F61E33" w:rsidRPr="001D00FC" w:rsidRDefault="00F61E33" w:rsidP="0049372A">
          <w:pPr>
            <w:pStyle w:val="Footer"/>
            <w:tabs>
              <w:tab w:val="clear" w:pos="4153"/>
              <w:tab w:val="clear" w:pos="8306"/>
            </w:tabs>
            <w:jc w:val="right"/>
            <w:rPr>
              <w:rFonts w:ascii="TH SarabunPSK" w:hAnsi="TH SarabunPSK" w:cs="TH SarabunPSK"/>
              <w:sz w:val="27"/>
              <w:szCs w:val="27"/>
            </w:rPr>
          </w:pPr>
          <w:r w:rsidRPr="001D00FC">
            <w:rPr>
              <w:rFonts w:ascii="TH SarabunPSK" w:hAnsi="TH SarabunPSK" w:cs="TH SarabunPSK"/>
              <w:sz w:val="27"/>
              <w:szCs w:val="27"/>
            </w:rPr>
            <w:t xml:space="preserve">Page No : </w:t>
          </w:r>
          <w:r w:rsidRPr="001D00FC">
            <w:rPr>
              <w:rStyle w:val="PageNumber"/>
              <w:rFonts w:ascii="TH SarabunPSK" w:hAnsi="TH SarabunPSK" w:cs="TH SarabunPSK"/>
              <w:sz w:val="27"/>
              <w:szCs w:val="27"/>
            </w:rPr>
            <w:fldChar w:fldCharType="begin"/>
          </w:r>
          <w:r w:rsidRPr="001D00FC">
            <w:rPr>
              <w:rStyle w:val="PageNumber"/>
              <w:rFonts w:ascii="TH SarabunPSK" w:hAnsi="TH SarabunPSK" w:cs="TH SarabunPSK"/>
              <w:sz w:val="27"/>
              <w:szCs w:val="27"/>
            </w:rPr>
            <w:instrText xml:space="preserve"> PAGE </w:instrText>
          </w:r>
          <w:r w:rsidRPr="001D00FC">
            <w:rPr>
              <w:rStyle w:val="PageNumber"/>
              <w:rFonts w:ascii="TH SarabunPSK" w:hAnsi="TH SarabunPSK" w:cs="TH SarabunPSK"/>
              <w:sz w:val="27"/>
              <w:szCs w:val="27"/>
            </w:rPr>
            <w:fldChar w:fldCharType="separate"/>
          </w:r>
          <w:r w:rsidR="00274C97">
            <w:rPr>
              <w:rStyle w:val="PageNumber"/>
              <w:rFonts w:ascii="TH SarabunPSK" w:hAnsi="TH SarabunPSK" w:cs="TH SarabunPSK"/>
              <w:noProof/>
              <w:sz w:val="27"/>
              <w:szCs w:val="27"/>
            </w:rPr>
            <w:t>I</w:t>
          </w:r>
          <w:r w:rsidRPr="001D00FC">
            <w:rPr>
              <w:rStyle w:val="PageNumber"/>
              <w:rFonts w:ascii="TH SarabunPSK" w:hAnsi="TH SarabunPSK" w:cs="TH SarabunPSK"/>
              <w:sz w:val="27"/>
              <w:szCs w:val="27"/>
            </w:rPr>
            <w:fldChar w:fldCharType="end"/>
          </w:r>
        </w:p>
      </w:tc>
    </w:tr>
  </w:tbl>
  <w:p w:rsidR="00F61E33" w:rsidRPr="001F3164" w:rsidRDefault="00F61E33" w:rsidP="006C59B9">
    <w:pPr>
      <w:pStyle w:val="Footer"/>
      <w:tabs>
        <w:tab w:val="clear" w:pos="4153"/>
        <w:tab w:val="clear" w:pos="8306"/>
      </w:tabs>
      <w:rPr>
        <w:sz w:val="27"/>
        <w:szCs w:val="27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1E33" w:rsidRPr="006C59B9" w:rsidRDefault="00F61E33" w:rsidP="0090172E">
    <w:pPr>
      <w:pStyle w:val="Header"/>
      <w:pBdr>
        <w:bottom w:val="single" w:sz="12" w:space="6" w:color="auto"/>
      </w:pBdr>
      <w:tabs>
        <w:tab w:val="clear" w:pos="4153"/>
        <w:tab w:val="clear" w:pos="8306"/>
      </w:tabs>
      <w:ind w:right="14"/>
      <w:rPr>
        <w:sz w:val="2"/>
        <w:szCs w:val="2"/>
      </w:rPr>
    </w:pPr>
  </w:p>
  <w:p w:rsidR="00F61E33" w:rsidRPr="006C59B9" w:rsidRDefault="00F61E33" w:rsidP="006C59B9">
    <w:pPr>
      <w:pStyle w:val="Header"/>
      <w:tabs>
        <w:tab w:val="clear" w:pos="4153"/>
        <w:tab w:val="clear" w:pos="8306"/>
      </w:tabs>
      <w:ind w:right="14"/>
      <w:rPr>
        <w:sz w:val="2"/>
        <w:szCs w:val="2"/>
      </w:rPr>
    </w:pPr>
  </w:p>
  <w:tbl>
    <w:tblPr>
      <w:tblW w:w="9866" w:type="dxa"/>
      <w:tblInd w:w="18" w:type="dxa"/>
      <w:tblLook w:val="04A0" w:firstRow="1" w:lastRow="0" w:firstColumn="1" w:lastColumn="0" w:noHBand="0" w:noVBand="1"/>
    </w:tblPr>
    <w:tblGrid>
      <w:gridCol w:w="3960"/>
      <w:gridCol w:w="3780"/>
      <w:gridCol w:w="2126"/>
    </w:tblGrid>
    <w:tr w:rsidR="00F61E33" w:rsidRPr="005021E5" w:rsidTr="00F61E33">
      <w:tc>
        <w:tcPr>
          <w:tcW w:w="3960" w:type="dxa"/>
        </w:tcPr>
        <w:p w:rsidR="00F61E33" w:rsidRPr="001D00FC" w:rsidRDefault="00F61E33" w:rsidP="00F7172C">
          <w:pPr>
            <w:pStyle w:val="Footer"/>
            <w:tabs>
              <w:tab w:val="clear" w:pos="4153"/>
              <w:tab w:val="clear" w:pos="8306"/>
            </w:tabs>
            <w:rPr>
              <w:sz w:val="24"/>
              <w:szCs w:val="24"/>
            </w:rPr>
          </w:pPr>
        </w:p>
      </w:tc>
      <w:tc>
        <w:tcPr>
          <w:tcW w:w="3780" w:type="dxa"/>
        </w:tcPr>
        <w:p w:rsidR="00F61E33" w:rsidRPr="001D00FC" w:rsidRDefault="00F61E33" w:rsidP="00BE23B1">
          <w:pPr>
            <w:pStyle w:val="Footer"/>
            <w:tabs>
              <w:tab w:val="clear" w:pos="4153"/>
              <w:tab w:val="clear" w:pos="8306"/>
            </w:tabs>
            <w:ind w:left="-108" w:right="-108"/>
            <w:jc w:val="center"/>
            <w:rPr>
              <w:sz w:val="24"/>
              <w:szCs w:val="24"/>
            </w:rPr>
          </w:pPr>
        </w:p>
      </w:tc>
      <w:tc>
        <w:tcPr>
          <w:tcW w:w="2126" w:type="dxa"/>
        </w:tcPr>
        <w:p w:rsidR="00F61E33" w:rsidRPr="001D00FC" w:rsidRDefault="00F61E33" w:rsidP="005624CF">
          <w:pPr>
            <w:pStyle w:val="Footer"/>
            <w:tabs>
              <w:tab w:val="clear" w:pos="4153"/>
              <w:tab w:val="clear" w:pos="8306"/>
            </w:tabs>
            <w:jc w:val="right"/>
            <w:rPr>
              <w:sz w:val="24"/>
              <w:szCs w:val="24"/>
            </w:rPr>
          </w:pPr>
        </w:p>
      </w:tc>
    </w:tr>
    <w:tr w:rsidR="00F61E33" w:rsidRPr="004D421A" w:rsidTr="00F61E33">
      <w:tc>
        <w:tcPr>
          <w:tcW w:w="3960" w:type="dxa"/>
        </w:tcPr>
        <w:p w:rsidR="00F61E33" w:rsidRPr="001F3164" w:rsidRDefault="00F61E33" w:rsidP="00F61E33">
          <w:pPr>
            <w:ind w:hanging="4"/>
            <w:rPr>
              <w:rFonts w:ascii="TH SarabunPSK" w:hAnsi="TH SarabunPSK" w:cs="TH SarabunPSK"/>
              <w:sz w:val="27"/>
              <w:szCs w:val="27"/>
            </w:rPr>
          </w:pPr>
          <w:r w:rsidRPr="00F61E33">
            <w:rPr>
              <w:rFonts w:ascii="TH SarabunPSK" w:hAnsi="TH SarabunPSK" w:cs="TH SarabunPSK"/>
              <w:sz w:val="27"/>
              <w:szCs w:val="27"/>
              <w:cs/>
            </w:rPr>
            <w:t>แผนบริหารโครงการ (</w:t>
          </w:r>
          <w:r w:rsidRPr="00F61E33">
            <w:rPr>
              <w:rFonts w:ascii="TH SarabunPSK" w:hAnsi="TH SarabunPSK" w:cs="TH SarabunPSK"/>
              <w:sz w:val="27"/>
              <w:szCs w:val="27"/>
            </w:rPr>
            <w:t>Project Management Plan)</w:t>
          </w:r>
        </w:p>
      </w:tc>
      <w:tc>
        <w:tcPr>
          <w:tcW w:w="3780" w:type="dxa"/>
        </w:tcPr>
        <w:p w:rsidR="00F61E33" w:rsidRPr="001D00FC" w:rsidRDefault="00F61E33" w:rsidP="00F61E33">
          <w:pPr>
            <w:pStyle w:val="Footer"/>
            <w:tabs>
              <w:tab w:val="clear" w:pos="4153"/>
              <w:tab w:val="clear" w:pos="8306"/>
            </w:tabs>
            <w:ind w:firstLine="1782"/>
            <w:rPr>
              <w:rFonts w:ascii="TH SarabunPSK" w:hAnsi="TH SarabunPSK" w:cs="TH SarabunPSK"/>
              <w:sz w:val="27"/>
              <w:szCs w:val="27"/>
            </w:rPr>
          </w:pPr>
          <w:r>
            <w:rPr>
              <w:rFonts w:ascii="TH SarabunPSK" w:hAnsi="TH SarabunPSK" w:cs="TH SarabunPSK"/>
              <w:sz w:val="27"/>
              <w:szCs w:val="27"/>
            </w:rPr>
            <w:t>Version 2</w:t>
          </w:r>
          <w:r w:rsidRPr="001D00FC">
            <w:rPr>
              <w:rFonts w:ascii="TH SarabunPSK" w:hAnsi="TH SarabunPSK" w:cs="TH SarabunPSK"/>
              <w:sz w:val="27"/>
              <w:szCs w:val="27"/>
            </w:rPr>
            <w:t>.0</w:t>
          </w:r>
        </w:p>
      </w:tc>
      <w:tc>
        <w:tcPr>
          <w:tcW w:w="2126" w:type="dxa"/>
        </w:tcPr>
        <w:p w:rsidR="00F61E33" w:rsidRPr="001D00FC" w:rsidRDefault="00F61E33" w:rsidP="003F1139">
          <w:pPr>
            <w:pStyle w:val="Footer"/>
            <w:tabs>
              <w:tab w:val="clear" w:pos="4153"/>
              <w:tab w:val="clear" w:pos="8306"/>
            </w:tabs>
            <w:jc w:val="right"/>
            <w:rPr>
              <w:rFonts w:ascii="TH SarabunPSK" w:hAnsi="TH SarabunPSK" w:cs="TH SarabunPSK"/>
              <w:sz w:val="27"/>
              <w:szCs w:val="27"/>
            </w:rPr>
          </w:pPr>
          <w:r w:rsidRPr="001D00FC">
            <w:rPr>
              <w:rFonts w:ascii="TH SarabunPSK" w:hAnsi="TH SarabunPSK" w:cs="TH SarabunPSK"/>
              <w:sz w:val="27"/>
              <w:szCs w:val="27"/>
            </w:rPr>
            <w:t xml:space="preserve">Page No : </w:t>
          </w:r>
          <w:r>
            <w:fldChar w:fldCharType="begin"/>
          </w:r>
          <w:r>
            <w:instrText xml:space="preserve"> PAGE  </w:instrText>
          </w:r>
          <w:r>
            <w:fldChar w:fldCharType="separate"/>
          </w:r>
          <w:r w:rsidR="00274C97">
            <w:rPr>
              <w:noProof/>
            </w:rPr>
            <w:t>II</w:t>
          </w:r>
          <w:r>
            <w:fldChar w:fldCharType="end"/>
          </w:r>
        </w:p>
      </w:tc>
    </w:tr>
  </w:tbl>
  <w:p w:rsidR="00F61E33" w:rsidRPr="00903CD6" w:rsidRDefault="00F61E33" w:rsidP="006C59B9">
    <w:pPr>
      <w:pStyle w:val="Footer"/>
      <w:tabs>
        <w:tab w:val="clear" w:pos="4153"/>
        <w:tab w:val="clear" w:pos="8306"/>
      </w:tabs>
      <w:rPr>
        <w:sz w:val="12"/>
        <w:szCs w:val="1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1E33" w:rsidRPr="006C59B9" w:rsidRDefault="00F61E33" w:rsidP="0090172E">
    <w:pPr>
      <w:pStyle w:val="Header"/>
      <w:pBdr>
        <w:bottom w:val="single" w:sz="12" w:space="6" w:color="auto"/>
      </w:pBdr>
      <w:tabs>
        <w:tab w:val="clear" w:pos="4153"/>
        <w:tab w:val="clear" w:pos="8306"/>
      </w:tabs>
      <w:ind w:right="14"/>
      <w:rPr>
        <w:sz w:val="2"/>
        <w:szCs w:val="2"/>
      </w:rPr>
    </w:pPr>
  </w:p>
  <w:p w:rsidR="00F61E33" w:rsidRPr="006C59B9" w:rsidRDefault="00F61E33" w:rsidP="006C59B9">
    <w:pPr>
      <w:pStyle w:val="Header"/>
      <w:tabs>
        <w:tab w:val="clear" w:pos="4153"/>
        <w:tab w:val="clear" w:pos="8306"/>
      </w:tabs>
      <w:ind w:right="14"/>
      <w:rPr>
        <w:sz w:val="2"/>
        <w:szCs w:val="2"/>
      </w:rPr>
    </w:pPr>
  </w:p>
  <w:tbl>
    <w:tblPr>
      <w:tblW w:w="9866" w:type="dxa"/>
      <w:tblInd w:w="18" w:type="dxa"/>
      <w:tblLook w:val="04A0" w:firstRow="1" w:lastRow="0" w:firstColumn="1" w:lastColumn="0" w:noHBand="0" w:noVBand="1"/>
    </w:tblPr>
    <w:tblGrid>
      <w:gridCol w:w="4050"/>
      <w:gridCol w:w="3690"/>
      <w:gridCol w:w="2126"/>
    </w:tblGrid>
    <w:tr w:rsidR="00F61E33" w:rsidRPr="005021E5" w:rsidTr="00F61E33">
      <w:tc>
        <w:tcPr>
          <w:tcW w:w="4050" w:type="dxa"/>
        </w:tcPr>
        <w:p w:rsidR="00F61E33" w:rsidRPr="001D00FC" w:rsidRDefault="00F61E33" w:rsidP="00F7172C">
          <w:pPr>
            <w:pStyle w:val="Footer"/>
            <w:tabs>
              <w:tab w:val="clear" w:pos="4153"/>
              <w:tab w:val="clear" w:pos="8306"/>
            </w:tabs>
            <w:rPr>
              <w:sz w:val="24"/>
              <w:szCs w:val="24"/>
            </w:rPr>
          </w:pPr>
        </w:p>
      </w:tc>
      <w:tc>
        <w:tcPr>
          <w:tcW w:w="3690" w:type="dxa"/>
        </w:tcPr>
        <w:p w:rsidR="00F61E33" w:rsidRPr="001D00FC" w:rsidRDefault="00F61E33" w:rsidP="00BE23B1">
          <w:pPr>
            <w:pStyle w:val="Footer"/>
            <w:tabs>
              <w:tab w:val="clear" w:pos="4153"/>
              <w:tab w:val="clear" w:pos="8306"/>
            </w:tabs>
            <w:ind w:left="-108" w:right="-108"/>
            <w:jc w:val="center"/>
            <w:rPr>
              <w:sz w:val="24"/>
              <w:szCs w:val="24"/>
            </w:rPr>
          </w:pPr>
        </w:p>
      </w:tc>
      <w:tc>
        <w:tcPr>
          <w:tcW w:w="2126" w:type="dxa"/>
        </w:tcPr>
        <w:p w:rsidR="00F61E33" w:rsidRPr="001D00FC" w:rsidRDefault="00F61E33" w:rsidP="005624CF">
          <w:pPr>
            <w:pStyle w:val="Footer"/>
            <w:tabs>
              <w:tab w:val="clear" w:pos="4153"/>
              <w:tab w:val="clear" w:pos="8306"/>
            </w:tabs>
            <w:jc w:val="right"/>
            <w:rPr>
              <w:sz w:val="24"/>
              <w:szCs w:val="24"/>
            </w:rPr>
          </w:pPr>
        </w:p>
      </w:tc>
    </w:tr>
    <w:tr w:rsidR="00F61E33" w:rsidRPr="004D421A" w:rsidTr="00F61E33">
      <w:tc>
        <w:tcPr>
          <w:tcW w:w="4050" w:type="dxa"/>
        </w:tcPr>
        <w:p w:rsidR="00F61E33" w:rsidRPr="001F3164" w:rsidRDefault="00F61E33" w:rsidP="005C39D7">
          <w:pPr>
            <w:rPr>
              <w:rFonts w:ascii="TH SarabunPSK" w:hAnsi="TH SarabunPSK" w:cs="TH SarabunPSK"/>
              <w:sz w:val="27"/>
              <w:szCs w:val="27"/>
            </w:rPr>
          </w:pPr>
          <w:r w:rsidRPr="00F61E33">
            <w:rPr>
              <w:rFonts w:ascii="TH SarabunPSK" w:hAnsi="TH SarabunPSK" w:cs="TH SarabunPSK"/>
              <w:sz w:val="27"/>
              <w:szCs w:val="27"/>
              <w:cs/>
            </w:rPr>
            <w:t>แผนบริหารโครงการ (</w:t>
          </w:r>
          <w:r w:rsidRPr="00F61E33">
            <w:rPr>
              <w:rFonts w:ascii="TH SarabunPSK" w:hAnsi="TH SarabunPSK" w:cs="TH SarabunPSK"/>
              <w:sz w:val="27"/>
              <w:szCs w:val="27"/>
            </w:rPr>
            <w:t>Project Management Plan)</w:t>
          </w:r>
        </w:p>
      </w:tc>
      <w:tc>
        <w:tcPr>
          <w:tcW w:w="3690" w:type="dxa"/>
        </w:tcPr>
        <w:p w:rsidR="00F61E33" w:rsidRPr="001D00FC" w:rsidRDefault="00F61E33" w:rsidP="00F61E33">
          <w:pPr>
            <w:pStyle w:val="Footer"/>
            <w:tabs>
              <w:tab w:val="clear" w:pos="4153"/>
              <w:tab w:val="clear" w:pos="8306"/>
            </w:tabs>
            <w:ind w:firstLine="1692"/>
            <w:rPr>
              <w:rFonts w:ascii="TH SarabunPSK" w:hAnsi="TH SarabunPSK" w:cs="TH SarabunPSK"/>
              <w:sz w:val="27"/>
              <w:szCs w:val="27"/>
            </w:rPr>
          </w:pPr>
          <w:r>
            <w:rPr>
              <w:rFonts w:ascii="TH SarabunPSK" w:hAnsi="TH SarabunPSK" w:cs="TH SarabunPSK"/>
              <w:sz w:val="27"/>
              <w:szCs w:val="27"/>
            </w:rPr>
            <w:t>Version 2</w:t>
          </w:r>
          <w:r w:rsidRPr="001D00FC">
            <w:rPr>
              <w:rFonts w:ascii="TH SarabunPSK" w:hAnsi="TH SarabunPSK" w:cs="TH SarabunPSK"/>
              <w:sz w:val="27"/>
              <w:szCs w:val="27"/>
            </w:rPr>
            <w:t>.0</w:t>
          </w:r>
        </w:p>
      </w:tc>
      <w:tc>
        <w:tcPr>
          <w:tcW w:w="2126" w:type="dxa"/>
        </w:tcPr>
        <w:p w:rsidR="00F61E33" w:rsidRPr="001D00FC" w:rsidRDefault="00F61E33" w:rsidP="007223C6">
          <w:pPr>
            <w:pStyle w:val="Footer"/>
            <w:tabs>
              <w:tab w:val="clear" w:pos="4153"/>
              <w:tab w:val="clear" w:pos="8306"/>
            </w:tabs>
            <w:jc w:val="right"/>
            <w:rPr>
              <w:rFonts w:ascii="TH SarabunPSK" w:hAnsi="TH SarabunPSK" w:cs="TH SarabunPSK"/>
              <w:sz w:val="27"/>
              <w:szCs w:val="27"/>
            </w:rPr>
          </w:pPr>
          <w:r w:rsidRPr="001D00FC">
            <w:rPr>
              <w:rFonts w:ascii="TH SarabunPSK" w:hAnsi="TH SarabunPSK" w:cs="TH SarabunPSK"/>
              <w:sz w:val="27"/>
              <w:szCs w:val="27"/>
            </w:rPr>
            <w:t xml:space="preserve">Page No : </w:t>
          </w:r>
          <w:r>
            <w:rPr>
              <w:rFonts w:ascii="TH SarabunPSK" w:hAnsi="TH SarabunPSK" w:cs="TH SarabunPSK"/>
              <w:sz w:val="27"/>
              <w:szCs w:val="27"/>
            </w:rPr>
            <w:t>1-</w:t>
          </w:r>
          <w:r>
            <w:fldChar w:fldCharType="begin"/>
          </w:r>
          <w:r>
            <w:instrText xml:space="preserve"> PAGE  </w:instrText>
          </w:r>
          <w:r>
            <w:fldChar w:fldCharType="separate"/>
          </w:r>
          <w:r w:rsidR="00274C97">
            <w:rPr>
              <w:noProof/>
            </w:rPr>
            <w:t>7</w:t>
          </w:r>
          <w:r>
            <w:fldChar w:fldCharType="end"/>
          </w:r>
        </w:p>
      </w:tc>
    </w:tr>
  </w:tbl>
  <w:p w:rsidR="00F61E33" w:rsidRPr="00903CD6" w:rsidRDefault="00F61E33" w:rsidP="006C59B9">
    <w:pPr>
      <w:pStyle w:val="Footer"/>
      <w:tabs>
        <w:tab w:val="clear" w:pos="4153"/>
        <w:tab w:val="clear" w:pos="8306"/>
      </w:tabs>
      <w:rPr>
        <w:sz w:val="12"/>
        <w:szCs w:val="12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1E33" w:rsidRPr="006C59B9" w:rsidRDefault="00F61E33" w:rsidP="0090172E">
    <w:pPr>
      <w:pStyle w:val="Header"/>
      <w:pBdr>
        <w:bottom w:val="single" w:sz="12" w:space="6" w:color="auto"/>
      </w:pBdr>
      <w:tabs>
        <w:tab w:val="clear" w:pos="4153"/>
        <w:tab w:val="clear" w:pos="8306"/>
      </w:tabs>
      <w:ind w:right="14"/>
      <w:rPr>
        <w:sz w:val="2"/>
        <w:szCs w:val="2"/>
      </w:rPr>
    </w:pPr>
  </w:p>
  <w:p w:rsidR="00F61E33" w:rsidRPr="006C59B9" w:rsidRDefault="00F61E33" w:rsidP="006C59B9">
    <w:pPr>
      <w:pStyle w:val="Header"/>
      <w:tabs>
        <w:tab w:val="clear" w:pos="4153"/>
        <w:tab w:val="clear" w:pos="8306"/>
      </w:tabs>
      <w:ind w:right="14"/>
      <w:rPr>
        <w:sz w:val="2"/>
        <w:szCs w:val="2"/>
      </w:rPr>
    </w:pPr>
  </w:p>
  <w:tbl>
    <w:tblPr>
      <w:tblW w:w="14186" w:type="dxa"/>
      <w:tblInd w:w="18" w:type="dxa"/>
      <w:tblLook w:val="04A0" w:firstRow="1" w:lastRow="0" w:firstColumn="1" w:lastColumn="0" w:noHBand="0" w:noVBand="1"/>
    </w:tblPr>
    <w:tblGrid>
      <w:gridCol w:w="4590"/>
      <w:gridCol w:w="7470"/>
      <w:gridCol w:w="2126"/>
    </w:tblGrid>
    <w:tr w:rsidR="00F61E33" w:rsidRPr="005021E5" w:rsidTr="00F61E33">
      <w:tc>
        <w:tcPr>
          <w:tcW w:w="4590" w:type="dxa"/>
        </w:tcPr>
        <w:p w:rsidR="00F61E33" w:rsidRPr="001D00FC" w:rsidRDefault="00F61E33" w:rsidP="00F7172C">
          <w:pPr>
            <w:pStyle w:val="Footer"/>
            <w:tabs>
              <w:tab w:val="clear" w:pos="4153"/>
              <w:tab w:val="clear" w:pos="8306"/>
            </w:tabs>
            <w:rPr>
              <w:sz w:val="24"/>
              <w:szCs w:val="24"/>
            </w:rPr>
          </w:pPr>
        </w:p>
      </w:tc>
      <w:tc>
        <w:tcPr>
          <w:tcW w:w="7470" w:type="dxa"/>
        </w:tcPr>
        <w:p w:rsidR="00F61E33" w:rsidRPr="001D00FC" w:rsidRDefault="00F61E33" w:rsidP="00BE23B1">
          <w:pPr>
            <w:pStyle w:val="Footer"/>
            <w:tabs>
              <w:tab w:val="clear" w:pos="4153"/>
              <w:tab w:val="clear" w:pos="8306"/>
            </w:tabs>
            <w:ind w:left="-108" w:right="-108"/>
            <w:jc w:val="center"/>
            <w:rPr>
              <w:sz w:val="24"/>
              <w:szCs w:val="24"/>
            </w:rPr>
          </w:pPr>
        </w:p>
      </w:tc>
      <w:tc>
        <w:tcPr>
          <w:tcW w:w="2126" w:type="dxa"/>
        </w:tcPr>
        <w:p w:rsidR="00F61E33" w:rsidRPr="001D00FC" w:rsidRDefault="00F61E33" w:rsidP="005624CF">
          <w:pPr>
            <w:pStyle w:val="Footer"/>
            <w:tabs>
              <w:tab w:val="clear" w:pos="4153"/>
              <w:tab w:val="clear" w:pos="8306"/>
            </w:tabs>
            <w:jc w:val="right"/>
            <w:rPr>
              <w:sz w:val="24"/>
              <w:szCs w:val="24"/>
            </w:rPr>
          </w:pPr>
        </w:p>
      </w:tc>
    </w:tr>
    <w:tr w:rsidR="00F61E33" w:rsidRPr="004D421A" w:rsidTr="00F61E33">
      <w:tc>
        <w:tcPr>
          <w:tcW w:w="4590" w:type="dxa"/>
        </w:tcPr>
        <w:p w:rsidR="00F61E33" w:rsidRPr="001F3164" w:rsidRDefault="00F61E33" w:rsidP="005C39D7">
          <w:pPr>
            <w:rPr>
              <w:rFonts w:ascii="TH SarabunPSK" w:hAnsi="TH SarabunPSK" w:cs="TH SarabunPSK"/>
              <w:sz w:val="27"/>
              <w:szCs w:val="27"/>
            </w:rPr>
          </w:pPr>
          <w:r w:rsidRPr="00F61E33">
            <w:rPr>
              <w:rFonts w:ascii="TH SarabunPSK" w:hAnsi="TH SarabunPSK" w:cs="TH SarabunPSK"/>
              <w:sz w:val="27"/>
              <w:szCs w:val="27"/>
              <w:cs/>
            </w:rPr>
            <w:t>แผนบริหารโครงการ (</w:t>
          </w:r>
          <w:r w:rsidRPr="00F61E33">
            <w:rPr>
              <w:rFonts w:ascii="TH SarabunPSK" w:hAnsi="TH SarabunPSK" w:cs="TH SarabunPSK"/>
              <w:sz w:val="27"/>
              <w:szCs w:val="27"/>
            </w:rPr>
            <w:t>Project Management Plan)</w:t>
          </w:r>
        </w:p>
      </w:tc>
      <w:tc>
        <w:tcPr>
          <w:tcW w:w="7470" w:type="dxa"/>
        </w:tcPr>
        <w:p w:rsidR="00F61E33" w:rsidRPr="001D00FC" w:rsidRDefault="00F61E33" w:rsidP="005C39D7">
          <w:pPr>
            <w:pStyle w:val="Footer"/>
            <w:tabs>
              <w:tab w:val="clear" w:pos="4153"/>
              <w:tab w:val="clear" w:pos="8306"/>
            </w:tabs>
            <w:jc w:val="center"/>
            <w:rPr>
              <w:rFonts w:ascii="TH SarabunPSK" w:hAnsi="TH SarabunPSK" w:cs="TH SarabunPSK"/>
              <w:sz w:val="27"/>
              <w:szCs w:val="27"/>
            </w:rPr>
          </w:pPr>
          <w:r>
            <w:rPr>
              <w:rFonts w:ascii="TH SarabunPSK" w:hAnsi="TH SarabunPSK" w:cs="TH SarabunPSK"/>
              <w:sz w:val="27"/>
              <w:szCs w:val="27"/>
            </w:rPr>
            <w:t>Version 2</w:t>
          </w:r>
          <w:r w:rsidRPr="001D00FC">
            <w:rPr>
              <w:rFonts w:ascii="TH SarabunPSK" w:hAnsi="TH SarabunPSK" w:cs="TH SarabunPSK"/>
              <w:sz w:val="27"/>
              <w:szCs w:val="27"/>
            </w:rPr>
            <w:t>.0</w:t>
          </w:r>
        </w:p>
      </w:tc>
      <w:tc>
        <w:tcPr>
          <w:tcW w:w="2126" w:type="dxa"/>
        </w:tcPr>
        <w:p w:rsidR="00F61E33" w:rsidRPr="001D00FC" w:rsidRDefault="00F61E33" w:rsidP="007223C6">
          <w:pPr>
            <w:pStyle w:val="Footer"/>
            <w:tabs>
              <w:tab w:val="clear" w:pos="4153"/>
              <w:tab w:val="clear" w:pos="8306"/>
            </w:tabs>
            <w:jc w:val="right"/>
            <w:rPr>
              <w:rFonts w:ascii="TH SarabunPSK" w:hAnsi="TH SarabunPSK" w:cs="TH SarabunPSK"/>
              <w:sz w:val="27"/>
              <w:szCs w:val="27"/>
            </w:rPr>
          </w:pPr>
          <w:r w:rsidRPr="001D00FC">
            <w:rPr>
              <w:rFonts w:ascii="TH SarabunPSK" w:hAnsi="TH SarabunPSK" w:cs="TH SarabunPSK"/>
              <w:sz w:val="27"/>
              <w:szCs w:val="27"/>
            </w:rPr>
            <w:t xml:space="preserve">Page No : </w:t>
          </w:r>
          <w:r>
            <w:rPr>
              <w:rFonts w:ascii="TH SarabunPSK" w:hAnsi="TH SarabunPSK" w:cs="TH SarabunPSK"/>
              <w:sz w:val="27"/>
              <w:szCs w:val="27"/>
            </w:rPr>
            <w:t>1-</w:t>
          </w:r>
          <w:r>
            <w:fldChar w:fldCharType="begin"/>
          </w:r>
          <w:r>
            <w:instrText xml:space="preserve"> PAGE  </w:instrText>
          </w:r>
          <w:r>
            <w:fldChar w:fldCharType="separate"/>
          </w:r>
          <w:r w:rsidR="00274C97">
            <w:rPr>
              <w:noProof/>
            </w:rPr>
            <w:t>13</w:t>
          </w:r>
          <w:r>
            <w:fldChar w:fldCharType="end"/>
          </w:r>
        </w:p>
      </w:tc>
    </w:tr>
  </w:tbl>
  <w:p w:rsidR="00F61E33" w:rsidRPr="00903CD6" w:rsidRDefault="00F61E33" w:rsidP="006C59B9">
    <w:pPr>
      <w:pStyle w:val="Footer"/>
      <w:tabs>
        <w:tab w:val="clear" w:pos="4153"/>
        <w:tab w:val="clear" w:pos="8306"/>
      </w:tabs>
      <w:rPr>
        <w:sz w:val="12"/>
        <w:szCs w:val="12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1E33" w:rsidRPr="006C59B9" w:rsidRDefault="00F61E33" w:rsidP="0090172E">
    <w:pPr>
      <w:pStyle w:val="Header"/>
      <w:pBdr>
        <w:bottom w:val="single" w:sz="12" w:space="6" w:color="auto"/>
      </w:pBdr>
      <w:tabs>
        <w:tab w:val="clear" w:pos="4153"/>
        <w:tab w:val="clear" w:pos="8306"/>
      </w:tabs>
      <w:ind w:right="14"/>
      <w:rPr>
        <w:sz w:val="2"/>
        <w:szCs w:val="2"/>
      </w:rPr>
    </w:pPr>
  </w:p>
  <w:p w:rsidR="00F61E33" w:rsidRPr="006C59B9" w:rsidRDefault="00F61E33" w:rsidP="006C59B9">
    <w:pPr>
      <w:pStyle w:val="Header"/>
      <w:tabs>
        <w:tab w:val="clear" w:pos="4153"/>
        <w:tab w:val="clear" w:pos="8306"/>
      </w:tabs>
      <w:ind w:right="14"/>
      <w:rPr>
        <w:sz w:val="2"/>
        <w:szCs w:val="2"/>
      </w:rPr>
    </w:pPr>
  </w:p>
  <w:tbl>
    <w:tblPr>
      <w:tblW w:w="9956" w:type="dxa"/>
      <w:tblInd w:w="-72" w:type="dxa"/>
      <w:tblLook w:val="04A0" w:firstRow="1" w:lastRow="0" w:firstColumn="1" w:lastColumn="0" w:noHBand="0" w:noVBand="1"/>
    </w:tblPr>
    <w:tblGrid>
      <w:gridCol w:w="4140"/>
      <w:gridCol w:w="3690"/>
      <w:gridCol w:w="2126"/>
    </w:tblGrid>
    <w:tr w:rsidR="00F61E33" w:rsidRPr="005021E5" w:rsidTr="00F61E33">
      <w:tc>
        <w:tcPr>
          <w:tcW w:w="4140" w:type="dxa"/>
        </w:tcPr>
        <w:p w:rsidR="00F61E33" w:rsidRPr="001D00FC" w:rsidRDefault="00F61E33" w:rsidP="00F7172C">
          <w:pPr>
            <w:pStyle w:val="Footer"/>
            <w:tabs>
              <w:tab w:val="clear" w:pos="4153"/>
              <w:tab w:val="clear" w:pos="8306"/>
            </w:tabs>
            <w:rPr>
              <w:sz w:val="24"/>
              <w:szCs w:val="24"/>
            </w:rPr>
          </w:pPr>
        </w:p>
      </w:tc>
      <w:tc>
        <w:tcPr>
          <w:tcW w:w="3690" w:type="dxa"/>
        </w:tcPr>
        <w:p w:rsidR="00F61E33" w:rsidRPr="001D00FC" w:rsidRDefault="00F61E33" w:rsidP="00BE23B1">
          <w:pPr>
            <w:pStyle w:val="Footer"/>
            <w:tabs>
              <w:tab w:val="clear" w:pos="4153"/>
              <w:tab w:val="clear" w:pos="8306"/>
            </w:tabs>
            <w:ind w:left="-108" w:right="-108"/>
            <w:jc w:val="center"/>
            <w:rPr>
              <w:sz w:val="24"/>
              <w:szCs w:val="24"/>
            </w:rPr>
          </w:pPr>
        </w:p>
      </w:tc>
      <w:tc>
        <w:tcPr>
          <w:tcW w:w="2126" w:type="dxa"/>
        </w:tcPr>
        <w:p w:rsidR="00F61E33" w:rsidRPr="001D00FC" w:rsidRDefault="00F61E33" w:rsidP="005624CF">
          <w:pPr>
            <w:pStyle w:val="Footer"/>
            <w:tabs>
              <w:tab w:val="clear" w:pos="4153"/>
              <w:tab w:val="clear" w:pos="8306"/>
            </w:tabs>
            <w:jc w:val="right"/>
            <w:rPr>
              <w:sz w:val="24"/>
              <w:szCs w:val="24"/>
            </w:rPr>
          </w:pPr>
        </w:p>
      </w:tc>
    </w:tr>
    <w:tr w:rsidR="00F61E33" w:rsidRPr="004D421A" w:rsidTr="00F61E33">
      <w:tc>
        <w:tcPr>
          <w:tcW w:w="4140" w:type="dxa"/>
        </w:tcPr>
        <w:p w:rsidR="00F61E33" w:rsidRPr="001F3164" w:rsidRDefault="00F61E33" w:rsidP="00F61E33">
          <w:pPr>
            <w:ind w:hanging="4"/>
            <w:rPr>
              <w:rFonts w:ascii="TH SarabunPSK" w:hAnsi="TH SarabunPSK" w:cs="TH SarabunPSK"/>
              <w:sz w:val="27"/>
              <w:szCs w:val="27"/>
            </w:rPr>
          </w:pPr>
          <w:r w:rsidRPr="00F61E33">
            <w:rPr>
              <w:rFonts w:ascii="TH SarabunPSK" w:hAnsi="TH SarabunPSK" w:cs="TH SarabunPSK"/>
              <w:sz w:val="27"/>
              <w:szCs w:val="27"/>
              <w:cs/>
            </w:rPr>
            <w:t>แผนบริหารโครงการ (</w:t>
          </w:r>
          <w:r w:rsidRPr="00F61E33">
            <w:rPr>
              <w:rFonts w:ascii="TH SarabunPSK" w:hAnsi="TH SarabunPSK" w:cs="TH SarabunPSK"/>
              <w:sz w:val="27"/>
              <w:szCs w:val="27"/>
            </w:rPr>
            <w:t>Project Management Plan)</w:t>
          </w:r>
        </w:p>
      </w:tc>
      <w:tc>
        <w:tcPr>
          <w:tcW w:w="3690" w:type="dxa"/>
        </w:tcPr>
        <w:p w:rsidR="00F61E33" w:rsidRPr="001D00FC" w:rsidRDefault="00F61E33" w:rsidP="00F61E33">
          <w:pPr>
            <w:pStyle w:val="Footer"/>
            <w:tabs>
              <w:tab w:val="clear" w:pos="4153"/>
              <w:tab w:val="clear" w:pos="8306"/>
            </w:tabs>
            <w:ind w:firstLine="1602"/>
            <w:rPr>
              <w:rFonts w:ascii="TH SarabunPSK" w:hAnsi="TH SarabunPSK" w:cs="TH SarabunPSK"/>
              <w:sz w:val="27"/>
              <w:szCs w:val="27"/>
            </w:rPr>
          </w:pPr>
          <w:r>
            <w:rPr>
              <w:rFonts w:ascii="TH SarabunPSK" w:hAnsi="TH SarabunPSK" w:cs="TH SarabunPSK"/>
              <w:sz w:val="27"/>
              <w:szCs w:val="27"/>
            </w:rPr>
            <w:t>Version 2</w:t>
          </w:r>
          <w:r w:rsidRPr="001D00FC">
            <w:rPr>
              <w:rFonts w:ascii="TH SarabunPSK" w:hAnsi="TH SarabunPSK" w:cs="TH SarabunPSK"/>
              <w:sz w:val="27"/>
              <w:szCs w:val="27"/>
            </w:rPr>
            <w:t>.0</w:t>
          </w:r>
        </w:p>
      </w:tc>
      <w:tc>
        <w:tcPr>
          <w:tcW w:w="2126" w:type="dxa"/>
        </w:tcPr>
        <w:p w:rsidR="00F61E33" w:rsidRPr="001D00FC" w:rsidRDefault="00F61E33" w:rsidP="007223C6">
          <w:pPr>
            <w:pStyle w:val="Footer"/>
            <w:tabs>
              <w:tab w:val="clear" w:pos="4153"/>
              <w:tab w:val="clear" w:pos="8306"/>
            </w:tabs>
            <w:jc w:val="right"/>
            <w:rPr>
              <w:rFonts w:ascii="TH SarabunPSK" w:hAnsi="TH SarabunPSK" w:cs="TH SarabunPSK"/>
              <w:sz w:val="27"/>
              <w:szCs w:val="27"/>
            </w:rPr>
          </w:pPr>
          <w:r w:rsidRPr="001D00FC">
            <w:rPr>
              <w:rFonts w:ascii="TH SarabunPSK" w:hAnsi="TH SarabunPSK" w:cs="TH SarabunPSK"/>
              <w:sz w:val="27"/>
              <w:szCs w:val="27"/>
            </w:rPr>
            <w:t xml:space="preserve">Page No : </w:t>
          </w:r>
          <w:r>
            <w:rPr>
              <w:rFonts w:ascii="TH SarabunPSK" w:hAnsi="TH SarabunPSK" w:cs="TH SarabunPSK"/>
              <w:sz w:val="27"/>
              <w:szCs w:val="27"/>
            </w:rPr>
            <w:t>1-</w:t>
          </w:r>
          <w:r>
            <w:fldChar w:fldCharType="begin"/>
          </w:r>
          <w:r>
            <w:instrText xml:space="preserve"> PAGE  </w:instrText>
          </w:r>
          <w:r>
            <w:fldChar w:fldCharType="separate"/>
          </w:r>
          <w:r w:rsidR="00274C97">
            <w:rPr>
              <w:noProof/>
            </w:rPr>
            <w:t>21</w:t>
          </w:r>
          <w:r>
            <w:fldChar w:fldCharType="end"/>
          </w:r>
        </w:p>
      </w:tc>
    </w:tr>
  </w:tbl>
  <w:p w:rsidR="00F61E33" w:rsidRPr="00903CD6" w:rsidRDefault="00F61E33" w:rsidP="006C59B9">
    <w:pPr>
      <w:pStyle w:val="Footer"/>
      <w:tabs>
        <w:tab w:val="clear" w:pos="4153"/>
        <w:tab w:val="clear" w:pos="8306"/>
      </w:tabs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2A5E" w:rsidRDefault="00B22A5E">
      <w:r>
        <w:separator/>
      </w:r>
    </w:p>
  </w:footnote>
  <w:footnote w:type="continuationSeparator" w:id="0">
    <w:p w:rsidR="00B22A5E" w:rsidRDefault="00B22A5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1E33" w:rsidRDefault="00F61E33" w:rsidP="005C39D7">
    <w:pPr>
      <w:jc w:val="center"/>
    </w:pPr>
    <w:r>
      <w:rPr>
        <w:rFonts w:cs="EucrosiaUPC"/>
        <w:noProof/>
        <w:sz w:val="160"/>
        <w:szCs w:val="160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101600</wp:posOffset>
              </wp:positionH>
              <wp:positionV relativeFrom="paragraph">
                <wp:posOffset>-43180</wp:posOffset>
              </wp:positionV>
              <wp:extent cx="6407150" cy="1621790"/>
              <wp:effectExtent l="7620" t="7620" r="33655" b="27940"/>
              <wp:wrapNone/>
              <wp:docPr id="2" name="AutoShape 58" descr="5%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07150" cy="1621790"/>
                      </a:xfrm>
                      <a:prstGeom prst="roundRect">
                        <a:avLst>
                          <a:gd name="adj" fmla="val 10847"/>
                        </a:avLst>
                      </a:prstGeom>
                      <a:pattFill prst="pct5">
                        <a:fgClr>
                          <a:srgbClr val="C0C0C0"/>
                        </a:fgClr>
                        <a:bgClr>
                          <a:srgbClr val="FFFFFF"/>
                        </a:bgClr>
                      </a:pattFill>
                      <a:ln w="9525" cap="rnd">
                        <a:solidFill>
                          <a:srgbClr val="333333"/>
                        </a:solidFill>
                        <a:prstDash val="sysDot"/>
                        <a:round/>
                        <a:headEnd/>
                        <a:tailEnd/>
                      </a:ln>
                      <a:effectLst>
                        <a:outerShdw dist="35921" dir="2700000" algn="ctr" rotWithShape="0">
                          <a:srgbClr val="808080">
                            <a:alpha val="50000"/>
                          </a:srgbClr>
                        </a:outerShdw>
                      </a:effectLst>
                    </wps:spPr>
                    <wps:txbx>
                      <w:txbxContent>
                        <w:p w:rsidR="00F61E33" w:rsidRPr="0023261B" w:rsidRDefault="00F61E33" w:rsidP="00917186">
                          <w:pPr>
                            <w:jc w:val="center"/>
                            <w:rPr>
                              <w:rFonts w:cs="EucrosiaUPC"/>
                              <w:b/>
                              <w:bCs/>
                              <w:sz w:val="160"/>
                              <w:szCs w:val="160"/>
                            </w:rPr>
                          </w:pPr>
                          <w:r w:rsidRPr="0023261B">
                            <w:rPr>
                              <w:rFonts w:cs="EucrosiaUPC"/>
                              <w:b/>
                              <w:bCs/>
                              <w:color w:val="FF0000"/>
                              <w:sz w:val="200"/>
                              <w:szCs w:val="200"/>
                            </w:rPr>
                            <w:t>Y</w:t>
                          </w:r>
                          <w:r w:rsidRPr="0023261B">
                            <w:rPr>
                              <w:rFonts w:cs="EucrosiaUPC"/>
                              <w:b/>
                              <w:bCs/>
                              <w:sz w:val="200"/>
                              <w:szCs w:val="200"/>
                            </w:rPr>
                            <w:t xml:space="preserve">IP </w:t>
                          </w:r>
                          <w:r w:rsidRPr="0023261B">
                            <w:rPr>
                              <w:rFonts w:cs="EucrosiaUPC"/>
                              <w:b/>
                              <w:bCs/>
                              <w:color w:val="FF0000"/>
                              <w:sz w:val="200"/>
                              <w:szCs w:val="200"/>
                            </w:rPr>
                            <w:t>I</w:t>
                          </w:r>
                          <w:r w:rsidRPr="0023261B">
                            <w:rPr>
                              <w:rFonts w:cs="EucrosiaUPC"/>
                              <w:b/>
                              <w:bCs/>
                              <w:sz w:val="200"/>
                              <w:szCs w:val="200"/>
                            </w:rPr>
                            <w:t xml:space="preserve">N </w:t>
                          </w:r>
                          <w:r w:rsidRPr="0023261B">
                            <w:rPr>
                              <w:rFonts w:cs="EucrosiaUPC"/>
                              <w:b/>
                              <w:bCs/>
                              <w:color w:val="FF0000"/>
                              <w:sz w:val="200"/>
                              <w:szCs w:val="200"/>
                            </w:rPr>
                            <w:t>T</w:t>
                          </w:r>
                          <w:r w:rsidRPr="0023261B">
                            <w:rPr>
                              <w:rFonts w:cs="EucrosiaUPC"/>
                              <w:b/>
                              <w:bCs/>
                              <w:sz w:val="200"/>
                              <w:szCs w:val="200"/>
                            </w:rPr>
                            <w:t>SOI</w:t>
                          </w:r>
                        </w:p>
                        <w:p w:rsidR="00F61E33" w:rsidRPr="00BE23B1" w:rsidRDefault="00F61E33" w:rsidP="00BE23B1">
                          <w:pPr>
                            <w:rPr>
                              <w:szCs w:val="16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roundrect id="AutoShape 58" o:spid="_x0000_s1027" alt="5%" style="position:absolute;left:0;text-align:left;margin-left:8pt;margin-top:-3.4pt;width:504.5pt;height:127.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710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" fillcolor="silver" strokecolor="#333">
              <v:fill r:id="rId1" o:title="" type="pattern"/>
              <v:stroke dashstyle="1 1" endcap="round"/>
              <v:shadow on="t" opacity=".5"/>
              <v:textbox>
                <w:txbxContent>
                  <w:p w:rsidR="00357AB9" w:rsidRPr="0023261B" w:rsidRDefault="00357AB9" w:rsidP="00917186">
                    <w:pPr>
                      <w:jc w:val="center"/>
                      <w:rPr>
                        <w:rFonts w:cs="EucrosiaUPC"/>
                        <w:b/>
                        <w:bCs/>
                        <w:sz w:val="160"/>
                        <w:szCs w:val="160"/>
                      </w:rPr>
                    </w:pPr>
                    <w:r w:rsidRPr="0023261B">
                      <w:rPr>
                        <w:rFonts w:cs="EucrosiaUPC"/>
                        <w:b/>
                        <w:bCs/>
                        <w:color w:val="FF0000"/>
                        <w:sz w:val="200"/>
                        <w:szCs w:val="200"/>
                      </w:rPr>
                      <w:t>Y</w:t>
                    </w:r>
                    <w:r w:rsidRPr="0023261B">
                      <w:rPr>
                        <w:rFonts w:cs="EucrosiaUPC"/>
                        <w:b/>
                        <w:bCs/>
                        <w:sz w:val="200"/>
                        <w:szCs w:val="200"/>
                      </w:rPr>
                      <w:t xml:space="preserve">IP </w:t>
                    </w:r>
                    <w:r w:rsidRPr="0023261B">
                      <w:rPr>
                        <w:rFonts w:cs="EucrosiaUPC"/>
                        <w:b/>
                        <w:bCs/>
                        <w:color w:val="FF0000"/>
                        <w:sz w:val="200"/>
                        <w:szCs w:val="200"/>
                      </w:rPr>
                      <w:t>I</w:t>
                    </w:r>
                    <w:r w:rsidRPr="0023261B">
                      <w:rPr>
                        <w:rFonts w:cs="EucrosiaUPC"/>
                        <w:b/>
                        <w:bCs/>
                        <w:sz w:val="200"/>
                        <w:szCs w:val="200"/>
                      </w:rPr>
                      <w:t xml:space="preserve">N </w:t>
                    </w:r>
                    <w:r w:rsidRPr="0023261B">
                      <w:rPr>
                        <w:rFonts w:cs="EucrosiaUPC"/>
                        <w:b/>
                        <w:bCs/>
                        <w:color w:val="FF0000"/>
                        <w:sz w:val="200"/>
                        <w:szCs w:val="200"/>
                      </w:rPr>
                      <w:t>T</w:t>
                    </w:r>
                    <w:r w:rsidRPr="0023261B">
                      <w:rPr>
                        <w:rFonts w:cs="EucrosiaUPC"/>
                        <w:b/>
                        <w:bCs/>
                        <w:sz w:val="200"/>
                        <w:szCs w:val="200"/>
                      </w:rPr>
                      <w:t>SOI</w:t>
                    </w:r>
                  </w:p>
                  <w:p w:rsidR="00357AB9" w:rsidRPr="00BE23B1" w:rsidRDefault="00357AB9" w:rsidP="00BE23B1">
                    <w:pPr>
                      <w:rPr>
                        <w:szCs w:val="160"/>
                      </w:rPr>
                    </w:pPr>
                  </w:p>
                </w:txbxContent>
              </v:textbox>
            </v:round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39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993"/>
      <w:gridCol w:w="7654"/>
      <w:gridCol w:w="992"/>
    </w:tblGrid>
    <w:tr w:rsidR="00F61E33" w:rsidRPr="001470E2" w:rsidTr="001D00FC">
      <w:tc>
        <w:tcPr>
          <w:tcW w:w="993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61E33" w:rsidRPr="00E64C92" w:rsidRDefault="00F61E33" w:rsidP="001D00FC">
          <w:pPr>
            <w:pStyle w:val="Header"/>
            <w:ind w:right="-7"/>
            <w:rPr>
              <w:szCs w:val="24"/>
              <w:highlight w:val="yellow"/>
            </w:rPr>
          </w:pPr>
          <w:r>
            <w:rPr>
              <w:noProof/>
              <w:szCs w:val="24"/>
            </w:rPr>
            <w:drawing>
              <wp:inline distT="0" distB="0" distL="0" distR="0" wp14:anchorId="734466A4" wp14:editId="222291C0">
                <wp:extent cx="390525" cy="352425"/>
                <wp:effectExtent l="19050" t="0" r="9525" b="0"/>
                <wp:docPr id="1" name="Picture 1" descr="ic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co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052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Pr="00E64C92">
            <w:rPr>
              <w:szCs w:val="24"/>
            </w:rPr>
            <w:tab/>
          </w:r>
        </w:p>
      </w:tc>
      <w:tc>
        <w:tcPr>
          <w:tcW w:w="7654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61E33" w:rsidRPr="00440241" w:rsidRDefault="00F61E33" w:rsidP="00440241">
          <w:pPr>
            <w:jc w:val="center"/>
            <w:rPr>
              <w:rFonts w:ascii="TH SarabunPSK" w:hAnsi="TH SarabunPSK" w:cs="TH SarabunPSK"/>
              <w:b/>
              <w:bCs/>
              <w:i/>
              <w:iCs/>
              <w:cs/>
            </w:rPr>
          </w:pPr>
          <w:r w:rsidRPr="00457777">
            <w:rPr>
              <w:rFonts w:ascii="TH SarabunPSK" w:hAnsi="TH SarabunPSK" w:cs="TH SarabunPSK"/>
              <w:b/>
              <w:bCs/>
              <w:i/>
              <w:iCs/>
              <w:cs/>
            </w:rPr>
            <w:t>โครงการพัฒนาสถาบันบัณฑิตพัฒนบริหารศาสตร์</w:t>
          </w:r>
          <w:r w:rsidRPr="00457777">
            <w:rPr>
              <w:rFonts w:ascii="TH SarabunPSK" w:hAnsi="TH SarabunPSK" w:cs="TH SarabunPSK" w:hint="cs"/>
              <w:b/>
              <w:bCs/>
              <w:i/>
              <w:iCs/>
              <w:cs/>
            </w:rPr>
            <w:t xml:space="preserve"> </w:t>
          </w:r>
          <w:r w:rsidRPr="00457777">
            <w:rPr>
              <w:rFonts w:ascii="TH SarabunPSK" w:hAnsi="TH SarabunPSK" w:cs="TH SarabunPSK"/>
              <w:b/>
              <w:bCs/>
              <w:i/>
              <w:iCs/>
              <w:cs/>
            </w:rPr>
            <w:t>เพื่อเป็นสถาบันการศึกษาระดับมาตรฐานโลก</w:t>
          </w:r>
        </w:p>
      </w:tc>
      <w:tc>
        <w:tcPr>
          <w:tcW w:w="992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61E33" w:rsidRPr="00E64C92" w:rsidRDefault="00F61E33" w:rsidP="00457777">
          <w:pPr>
            <w:pStyle w:val="Header"/>
            <w:tabs>
              <w:tab w:val="center" w:pos="4680"/>
              <w:tab w:val="right" w:pos="9072"/>
            </w:tabs>
            <w:ind w:right="-7"/>
            <w:jc w:val="center"/>
            <w:rPr>
              <w:szCs w:val="24"/>
            </w:rPr>
          </w:pPr>
          <w:r>
            <w:rPr>
              <w:noProof/>
              <w:szCs w:val="24"/>
            </w:rPr>
            <w:drawing>
              <wp:inline distT="0" distB="0" distL="0" distR="0" wp14:anchorId="233E2E9F" wp14:editId="238F4242">
                <wp:extent cx="492760" cy="494665"/>
                <wp:effectExtent l="19050" t="0" r="2540" b="0"/>
                <wp:docPr id="12" name="Picture 11" descr="untitle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ntitled.png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760" cy="494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61E33" w:rsidRPr="00444F3A" w:rsidRDefault="00F61E33" w:rsidP="00767C8C">
    <w:pPr>
      <w:pStyle w:val="Header"/>
      <w:pBdr>
        <w:bottom w:val="single" w:sz="12" w:space="5" w:color="auto"/>
      </w:pBdr>
      <w:tabs>
        <w:tab w:val="left" w:pos="2775"/>
      </w:tabs>
      <w:ind w:right="-2"/>
      <w:rPr>
        <w:sz w:val="2"/>
        <w:szCs w:val="2"/>
      </w:rPr>
    </w:pPr>
  </w:p>
  <w:p w:rsidR="00F61E33" w:rsidRPr="00A314B9" w:rsidRDefault="00F61E33" w:rsidP="00767C8C">
    <w:pPr>
      <w:pStyle w:val="Header"/>
      <w:rPr>
        <w:sz w:val="8"/>
        <w:szCs w:val="8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3925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993"/>
      <w:gridCol w:w="11940"/>
      <w:gridCol w:w="992"/>
    </w:tblGrid>
    <w:tr w:rsidR="00F61E33" w:rsidRPr="001470E2" w:rsidTr="009C00E4">
      <w:tc>
        <w:tcPr>
          <w:tcW w:w="993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61E33" w:rsidRPr="00E64C92" w:rsidRDefault="00F61E33" w:rsidP="001D00FC">
          <w:pPr>
            <w:pStyle w:val="Header"/>
            <w:ind w:right="-7"/>
            <w:rPr>
              <w:szCs w:val="24"/>
              <w:highlight w:val="yellow"/>
            </w:rPr>
          </w:pPr>
          <w:r>
            <w:rPr>
              <w:noProof/>
              <w:szCs w:val="24"/>
            </w:rPr>
            <w:drawing>
              <wp:inline distT="0" distB="0" distL="0" distR="0" wp14:anchorId="14BE35A5" wp14:editId="601CC591">
                <wp:extent cx="390525" cy="352425"/>
                <wp:effectExtent l="19050" t="0" r="9525" b="0"/>
                <wp:docPr id="60" name="Picture 60" descr="ic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co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052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Pr="00E64C92">
            <w:rPr>
              <w:szCs w:val="24"/>
            </w:rPr>
            <w:tab/>
          </w:r>
        </w:p>
      </w:tc>
      <w:tc>
        <w:tcPr>
          <w:tcW w:w="11940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61E33" w:rsidRPr="00440241" w:rsidRDefault="00F61E33" w:rsidP="00440241">
          <w:pPr>
            <w:jc w:val="center"/>
            <w:rPr>
              <w:rFonts w:ascii="TH SarabunPSK" w:hAnsi="TH SarabunPSK" w:cs="TH SarabunPSK"/>
              <w:b/>
              <w:bCs/>
              <w:i/>
              <w:iCs/>
              <w:cs/>
            </w:rPr>
          </w:pPr>
          <w:r w:rsidRPr="00457777">
            <w:rPr>
              <w:rFonts w:ascii="TH SarabunPSK" w:hAnsi="TH SarabunPSK" w:cs="TH SarabunPSK"/>
              <w:b/>
              <w:bCs/>
              <w:i/>
              <w:iCs/>
              <w:cs/>
            </w:rPr>
            <w:t>โครงการพัฒนาสถาบันบัณฑิตพัฒนบริหารศาสตร์</w:t>
          </w:r>
          <w:r w:rsidRPr="00457777">
            <w:rPr>
              <w:rFonts w:ascii="TH SarabunPSK" w:hAnsi="TH SarabunPSK" w:cs="TH SarabunPSK" w:hint="cs"/>
              <w:b/>
              <w:bCs/>
              <w:i/>
              <w:iCs/>
              <w:cs/>
            </w:rPr>
            <w:t xml:space="preserve"> </w:t>
          </w:r>
          <w:r w:rsidRPr="00457777">
            <w:rPr>
              <w:rFonts w:ascii="TH SarabunPSK" w:hAnsi="TH SarabunPSK" w:cs="TH SarabunPSK"/>
              <w:b/>
              <w:bCs/>
              <w:i/>
              <w:iCs/>
              <w:cs/>
            </w:rPr>
            <w:t>เพื่อเป็นสถาบันการศึกษาระดับมาตรฐานโลก</w:t>
          </w:r>
        </w:p>
      </w:tc>
      <w:tc>
        <w:tcPr>
          <w:tcW w:w="992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61E33" w:rsidRPr="00E64C92" w:rsidRDefault="00F61E33" w:rsidP="00457777">
          <w:pPr>
            <w:pStyle w:val="Header"/>
            <w:tabs>
              <w:tab w:val="center" w:pos="4680"/>
              <w:tab w:val="right" w:pos="9072"/>
            </w:tabs>
            <w:ind w:right="-7"/>
            <w:jc w:val="center"/>
            <w:rPr>
              <w:szCs w:val="24"/>
            </w:rPr>
          </w:pPr>
          <w:r>
            <w:rPr>
              <w:noProof/>
              <w:szCs w:val="24"/>
            </w:rPr>
            <w:drawing>
              <wp:inline distT="0" distB="0" distL="0" distR="0" wp14:anchorId="4CF14E1A" wp14:editId="604E0A58">
                <wp:extent cx="492760" cy="494665"/>
                <wp:effectExtent l="19050" t="0" r="2540" b="0"/>
                <wp:docPr id="61" name="Picture 11" descr="untitle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ntitled.png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760" cy="494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61E33" w:rsidRPr="00444F3A" w:rsidRDefault="00F61E33" w:rsidP="00767C8C">
    <w:pPr>
      <w:pStyle w:val="Header"/>
      <w:pBdr>
        <w:bottom w:val="single" w:sz="12" w:space="5" w:color="auto"/>
      </w:pBdr>
      <w:tabs>
        <w:tab w:val="left" w:pos="2775"/>
      </w:tabs>
      <w:ind w:right="-2"/>
      <w:rPr>
        <w:sz w:val="2"/>
        <w:szCs w:val="2"/>
      </w:rPr>
    </w:pPr>
  </w:p>
  <w:p w:rsidR="00F61E33" w:rsidRPr="00440241" w:rsidRDefault="00F61E33" w:rsidP="00767C8C">
    <w:pPr>
      <w:pStyle w:val="Header"/>
      <w:rPr>
        <w:szCs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39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993"/>
      <w:gridCol w:w="7654"/>
      <w:gridCol w:w="992"/>
    </w:tblGrid>
    <w:tr w:rsidR="00F61E33" w:rsidRPr="001470E2" w:rsidTr="001D00FC">
      <w:tc>
        <w:tcPr>
          <w:tcW w:w="993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61E33" w:rsidRPr="00E64C92" w:rsidRDefault="00F61E33" w:rsidP="001D00FC">
          <w:pPr>
            <w:pStyle w:val="Header"/>
            <w:ind w:right="-7"/>
            <w:rPr>
              <w:szCs w:val="24"/>
              <w:highlight w:val="yellow"/>
            </w:rPr>
          </w:pPr>
          <w:r>
            <w:rPr>
              <w:noProof/>
              <w:szCs w:val="24"/>
            </w:rPr>
            <w:drawing>
              <wp:inline distT="0" distB="0" distL="0" distR="0" wp14:anchorId="4446E654" wp14:editId="6EFEEDCB">
                <wp:extent cx="390525" cy="352425"/>
                <wp:effectExtent l="19050" t="0" r="9525" b="0"/>
                <wp:docPr id="54" name="Picture 54" descr="ic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co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052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Pr="00E64C92">
            <w:rPr>
              <w:szCs w:val="24"/>
            </w:rPr>
            <w:tab/>
          </w:r>
        </w:p>
      </w:tc>
      <w:tc>
        <w:tcPr>
          <w:tcW w:w="7654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61E33" w:rsidRPr="00440241" w:rsidRDefault="00F61E33" w:rsidP="00440241">
          <w:pPr>
            <w:jc w:val="center"/>
            <w:rPr>
              <w:rFonts w:ascii="TH SarabunPSK" w:hAnsi="TH SarabunPSK" w:cs="TH SarabunPSK"/>
              <w:b/>
              <w:bCs/>
              <w:i/>
              <w:iCs/>
              <w:cs/>
            </w:rPr>
          </w:pPr>
          <w:r w:rsidRPr="00457777">
            <w:rPr>
              <w:rFonts w:ascii="TH SarabunPSK" w:hAnsi="TH SarabunPSK" w:cs="TH SarabunPSK"/>
              <w:b/>
              <w:bCs/>
              <w:i/>
              <w:iCs/>
              <w:cs/>
            </w:rPr>
            <w:t>โครงการพัฒนาสถาบันบัณฑิตพัฒนบริหารศาสตร์</w:t>
          </w:r>
          <w:r w:rsidRPr="00457777">
            <w:rPr>
              <w:rFonts w:ascii="TH SarabunPSK" w:hAnsi="TH SarabunPSK" w:cs="TH SarabunPSK" w:hint="cs"/>
              <w:b/>
              <w:bCs/>
              <w:i/>
              <w:iCs/>
              <w:cs/>
            </w:rPr>
            <w:t xml:space="preserve"> </w:t>
          </w:r>
          <w:r w:rsidRPr="00457777">
            <w:rPr>
              <w:rFonts w:ascii="TH SarabunPSK" w:hAnsi="TH SarabunPSK" w:cs="TH SarabunPSK"/>
              <w:b/>
              <w:bCs/>
              <w:i/>
              <w:iCs/>
              <w:cs/>
            </w:rPr>
            <w:t>เพื่อเป็นสถาบันการศึกษาระดับมาตรฐานโลก</w:t>
          </w:r>
        </w:p>
      </w:tc>
      <w:tc>
        <w:tcPr>
          <w:tcW w:w="992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F61E33" w:rsidRPr="00E64C92" w:rsidRDefault="00F61E33" w:rsidP="00457777">
          <w:pPr>
            <w:pStyle w:val="Header"/>
            <w:tabs>
              <w:tab w:val="center" w:pos="4680"/>
              <w:tab w:val="right" w:pos="9072"/>
            </w:tabs>
            <w:ind w:right="-7"/>
            <w:jc w:val="center"/>
            <w:rPr>
              <w:szCs w:val="24"/>
            </w:rPr>
          </w:pPr>
          <w:r>
            <w:rPr>
              <w:noProof/>
              <w:szCs w:val="24"/>
            </w:rPr>
            <w:drawing>
              <wp:inline distT="0" distB="0" distL="0" distR="0" wp14:anchorId="44F57750" wp14:editId="17EF0790">
                <wp:extent cx="492760" cy="494665"/>
                <wp:effectExtent l="19050" t="0" r="2540" b="0"/>
                <wp:docPr id="55" name="Picture 11" descr="untitle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ntitled.png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760" cy="494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61E33" w:rsidRPr="00444F3A" w:rsidRDefault="00F61E33" w:rsidP="00767C8C">
    <w:pPr>
      <w:pStyle w:val="Header"/>
      <w:pBdr>
        <w:bottom w:val="single" w:sz="12" w:space="5" w:color="auto"/>
      </w:pBdr>
      <w:tabs>
        <w:tab w:val="left" w:pos="2775"/>
      </w:tabs>
      <w:ind w:right="-2"/>
      <w:rPr>
        <w:sz w:val="2"/>
        <w:szCs w:val="2"/>
      </w:rPr>
    </w:pPr>
  </w:p>
  <w:p w:rsidR="00F61E33" w:rsidRPr="00440241" w:rsidRDefault="00F61E33" w:rsidP="00767C8C">
    <w:pPr>
      <w:pStyle w:val="Header"/>
      <w:rPr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26639"/>
    <w:multiLevelType w:val="multilevel"/>
    <w:tmpl w:val="4A0C24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">
    <w:nsid w:val="0DB504BB"/>
    <w:multiLevelType w:val="multilevel"/>
    <w:tmpl w:val="C4B632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auto"/>
        <w:sz w:val="32"/>
        <w:szCs w:val="32"/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EA1715A"/>
    <w:multiLevelType w:val="multilevel"/>
    <w:tmpl w:val="84F8890E"/>
    <w:lvl w:ilvl="0">
      <w:start w:val="1"/>
      <w:numFmt w:val="thaiNumbers"/>
      <w:lvlText w:val="%1."/>
      <w:lvlJc w:val="left"/>
      <w:pPr>
        <w:ind w:left="360" w:hanging="360"/>
      </w:pPr>
      <w:rPr>
        <w:rFonts w:hint="cs"/>
      </w:rPr>
    </w:lvl>
    <w:lvl w:ilvl="1">
      <w:start w:val="1"/>
      <w:numFmt w:val="thaiNumbers"/>
      <w:lvlText w:val="%1.%2."/>
      <w:lvlJc w:val="left"/>
      <w:pPr>
        <w:ind w:left="964" w:hanging="510"/>
      </w:pPr>
      <w:rPr>
        <w:rFonts w:hint="default"/>
        <w:b w:val="0"/>
        <w:bCs w:val="0"/>
      </w:rPr>
    </w:lvl>
    <w:lvl w:ilvl="2">
      <w:start w:val="1"/>
      <w:numFmt w:val="thaiNumbers"/>
      <w:lvlText w:val="(%3)"/>
      <w:lvlJc w:val="left"/>
      <w:pPr>
        <w:ind w:left="1814" w:hanging="623"/>
      </w:pPr>
      <w:rPr>
        <w:rFonts w:hint="default"/>
        <w:b w:val="0"/>
        <w:bCs w:val="0"/>
      </w:rPr>
    </w:lvl>
    <w:lvl w:ilvl="3">
      <w:start w:val="1"/>
      <w:numFmt w:val="decimal"/>
      <w:lvlText w:val="%4)"/>
      <w:lvlJc w:val="left"/>
      <w:pPr>
        <w:ind w:left="2665" w:hanging="680"/>
      </w:pPr>
      <w:rPr>
        <w:rFonts w:hint="default"/>
        <w:color w:val="auto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3">
    <w:nsid w:val="16184E1D"/>
    <w:multiLevelType w:val="hybridMultilevel"/>
    <w:tmpl w:val="0DD64FF8"/>
    <w:lvl w:ilvl="0" w:tplc="6202729C">
      <w:start w:val="1"/>
      <w:numFmt w:val="bullet"/>
      <w:pStyle w:val="StyleStyle9ptBoldBefore2ptAfter2ptNotBold"/>
      <w:lvlText w:val="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F1E23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BA66117"/>
    <w:multiLevelType w:val="multilevel"/>
    <w:tmpl w:val="179C351C"/>
    <w:lvl w:ilvl="0">
      <w:start w:val="1"/>
      <w:numFmt w:val="decimal"/>
      <w:pStyle w:val="Heading3"/>
      <w:lvlText w:val="%1"/>
      <w:lvlJc w:val="left"/>
      <w:pPr>
        <w:tabs>
          <w:tab w:val="num" w:pos="495"/>
        </w:tabs>
        <w:ind w:left="495" w:hanging="495"/>
      </w:pPr>
      <w:rPr>
        <w:b/>
        <w:bCs/>
        <w:cs w:val="0"/>
        <w:lang w:bidi="th-TH"/>
      </w:rPr>
    </w:lvl>
    <w:lvl w:ilvl="1">
      <w:start w:val="1"/>
      <w:numFmt w:val="decimal"/>
      <w:lvlText w:val="%1.%2"/>
      <w:lvlJc w:val="left"/>
      <w:pPr>
        <w:tabs>
          <w:tab w:val="num" w:pos="495"/>
        </w:tabs>
        <w:ind w:left="495" w:hanging="495"/>
      </w:pPr>
      <w:rPr>
        <w:cs w:val="0"/>
        <w:lang w:bidi="th-TH"/>
      </w:rPr>
    </w:lvl>
    <w:lvl w:ilvl="2">
      <w:start w:val="5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cs w:val="0"/>
        <w:lang w:bidi="th-TH"/>
      </w:rPr>
    </w:lvl>
    <w:lvl w:ilvl="3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sz w:val="30"/>
        <w:szCs w:val="30"/>
        <w:cs w:val="0"/>
        <w:lang w:bidi="th-TH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  <w:cs w:val="0"/>
        <w:lang w:bidi="th-TH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cs w:val="0"/>
        <w:lang w:bidi="th-TH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  <w:cs w:val="0"/>
        <w:lang w:bidi="th-TH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cs w:val="0"/>
        <w:lang w:bidi="th-TH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  <w:cs w:val="0"/>
        <w:lang w:bidi="th-TH"/>
      </w:rPr>
    </w:lvl>
  </w:abstractNum>
  <w:abstractNum w:abstractNumId="5">
    <w:nsid w:val="2300796E"/>
    <w:multiLevelType w:val="multilevel"/>
    <w:tmpl w:val="84F8890E"/>
    <w:lvl w:ilvl="0">
      <w:start w:val="1"/>
      <w:numFmt w:val="thaiNumbers"/>
      <w:lvlText w:val="%1."/>
      <w:lvlJc w:val="left"/>
      <w:pPr>
        <w:ind w:left="360" w:hanging="360"/>
      </w:pPr>
      <w:rPr>
        <w:rFonts w:hint="cs"/>
      </w:rPr>
    </w:lvl>
    <w:lvl w:ilvl="1">
      <w:start w:val="1"/>
      <w:numFmt w:val="thaiNumbers"/>
      <w:lvlText w:val="%1.%2."/>
      <w:lvlJc w:val="left"/>
      <w:pPr>
        <w:ind w:left="964" w:hanging="510"/>
      </w:pPr>
      <w:rPr>
        <w:rFonts w:hint="default"/>
        <w:b w:val="0"/>
        <w:bCs w:val="0"/>
      </w:rPr>
    </w:lvl>
    <w:lvl w:ilvl="2">
      <w:start w:val="1"/>
      <w:numFmt w:val="thaiNumbers"/>
      <w:lvlText w:val="(%3)"/>
      <w:lvlJc w:val="left"/>
      <w:pPr>
        <w:ind w:left="1814" w:hanging="623"/>
      </w:pPr>
      <w:rPr>
        <w:rFonts w:hint="default"/>
        <w:b w:val="0"/>
        <w:bCs w:val="0"/>
      </w:rPr>
    </w:lvl>
    <w:lvl w:ilvl="3">
      <w:start w:val="1"/>
      <w:numFmt w:val="decimal"/>
      <w:lvlText w:val="%4)"/>
      <w:lvlJc w:val="left"/>
      <w:pPr>
        <w:ind w:left="2665" w:hanging="680"/>
      </w:pPr>
      <w:rPr>
        <w:rFonts w:hint="default"/>
        <w:color w:val="auto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6">
    <w:nsid w:val="3C4C62B4"/>
    <w:multiLevelType w:val="hybridMultilevel"/>
    <w:tmpl w:val="74CC4B66"/>
    <w:lvl w:ilvl="0" w:tplc="EA9C12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82E0B0">
      <w:numFmt w:val="none"/>
      <w:lvlText w:val=""/>
      <w:lvlJc w:val="left"/>
      <w:pPr>
        <w:tabs>
          <w:tab w:val="num" w:pos="360"/>
        </w:tabs>
      </w:pPr>
    </w:lvl>
    <w:lvl w:ilvl="2" w:tplc="748A5CCC">
      <w:numFmt w:val="none"/>
      <w:lvlText w:val=""/>
      <w:lvlJc w:val="left"/>
      <w:pPr>
        <w:tabs>
          <w:tab w:val="num" w:pos="360"/>
        </w:tabs>
      </w:pPr>
    </w:lvl>
    <w:lvl w:ilvl="3" w:tplc="78D87146">
      <w:numFmt w:val="none"/>
      <w:lvlText w:val=""/>
      <w:lvlJc w:val="left"/>
      <w:pPr>
        <w:tabs>
          <w:tab w:val="num" w:pos="360"/>
        </w:tabs>
      </w:pPr>
    </w:lvl>
    <w:lvl w:ilvl="4" w:tplc="FFB2FBD4">
      <w:numFmt w:val="none"/>
      <w:lvlText w:val=""/>
      <w:lvlJc w:val="left"/>
      <w:pPr>
        <w:tabs>
          <w:tab w:val="num" w:pos="360"/>
        </w:tabs>
      </w:pPr>
    </w:lvl>
    <w:lvl w:ilvl="5" w:tplc="A972FDCE">
      <w:numFmt w:val="none"/>
      <w:lvlText w:val=""/>
      <w:lvlJc w:val="left"/>
      <w:pPr>
        <w:tabs>
          <w:tab w:val="num" w:pos="360"/>
        </w:tabs>
      </w:pPr>
    </w:lvl>
    <w:lvl w:ilvl="6" w:tplc="78E44B6A">
      <w:numFmt w:val="none"/>
      <w:lvlText w:val=""/>
      <w:lvlJc w:val="left"/>
      <w:pPr>
        <w:tabs>
          <w:tab w:val="num" w:pos="360"/>
        </w:tabs>
      </w:pPr>
    </w:lvl>
    <w:lvl w:ilvl="7" w:tplc="B1409050">
      <w:numFmt w:val="none"/>
      <w:lvlText w:val=""/>
      <w:lvlJc w:val="left"/>
      <w:pPr>
        <w:tabs>
          <w:tab w:val="num" w:pos="360"/>
        </w:tabs>
      </w:pPr>
    </w:lvl>
    <w:lvl w:ilvl="8" w:tplc="F74CEA12">
      <w:numFmt w:val="none"/>
      <w:lvlText w:val=""/>
      <w:lvlJc w:val="left"/>
      <w:pPr>
        <w:tabs>
          <w:tab w:val="num" w:pos="360"/>
        </w:tabs>
      </w:pPr>
    </w:lvl>
  </w:abstractNum>
  <w:abstractNum w:abstractNumId="7">
    <w:nsid w:val="471A67A3"/>
    <w:multiLevelType w:val="hybridMultilevel"/>
    <w:tmpl w:val="DF22C6FA"/>
    <w:lvl w:ilvl="0" w:tplc="161C885E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b/>
        <w:bCs/>
      </w:rPr>
    </w:lvl>
    <w:lvl w:ilvl="1" w:tplc="DA1CEC18">
      <w:start w:val="1"/>
      <w:numFmt w:val="decimal"/>
      <w:lvlText w:val="2.%2"/>
      <w:lvlJc w:val="left"/>
      <w:pPr>
        <w:ind w:left="1440" w:hanging="36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2667B0"/>
    <w:multiLevelType w:val="multilevel"/>
    <w:tmpl w:val="53F8AD28"/>
    <w:lvl w:ilvl="0">
      <w:start w:val="1"/>
      <w:numFmt w:val="thaiNumbers"/>
      <w:pStyle w:val="NIDAHeader1"/>
      <w:lvlText w:val="%1."/>
      <w:lvlJc w:val="left"/>
      <w:pPr>
        <w:ind w:left="2062" w:hanging="360"/>
      </w:pPr>
      <w:rPr>
        <w:rFonts w:hint="cs"/>
      </w:rPr>
    </w:lvl>
    <w:lvl w:ilvl="1">
      <w:start w:val="1"/>
      <w:numFmt w:val="decimal"/>
      <w:lvlText w:val="%2.1"/>
      <w:lvlJc w:val="left"/>
      <w:pPr>
        <w:ind w:left="964" w:hanging="510"/>
      </w:pPr>
      <w:rPr>
        <w:rFonts w:hint="default"/>
        <w:b w:val="0"/>
        <w:bCs w:val="0"/>
      </w:rPr>
    </w:lvl>
    <w:lvl w:ilvl="2">
      <w:start w:val="1"/>
      <w:numFmt w:val="thaiNumbers"/>
      <w:lvlText w:val="(%3)"/>
      <w:lvlJc w:val="left"/>
      <w:pPr>
        <w:ind w:left="1814" w:hanging="623"/>
      </w:pPr>
      <w:rPr>
        <w:rFonts w:hint="default"/>
        <w:b w:val="0"/>
        <w:bCs w:val="0"/>
        <w:color w:val="auto"/>
      </w:rPr>
    </w:lvl>
    <w:lvl w:ilvl="3">
      <w:start w:val="1"/>
      <w:numFmt w:val="thaiNumbers"/>
      <w:lvlText w:val="%3.%4"/>
      <w:lvlJc w:val="left"/>
      <w:pPr>
        <w:ind w:left="2665" w:hanging="680"/>
      </w:pPr>
      <w:rPr>
        <w:rFonts w:hint="default"/>
        <w:color w:val="auto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9">
    <w:nsid w:val="5B870986"/>
    <w:multiLevelType w:val="hybridMultilevel"/>
    <w:tmpl w:val="8F9268EA"/>
    <w:lvl w:ilvl="0" w:tplc="5AFCD09A">
      <w:start w:val="1"/>
      <w:numFmt w:val="thaiLetters"/>
      <w:lvlText w:val="%1."/>
      <w:lvlJc w:val="left"/>
      <w:pPr>
        <w:ind w:left="1174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0">
    <w:nsid w:val="76F27C5F"/>
    <w:multiLevelType w:val="multilevel"/>
    <w:tmpl w:val="84F8890E"/>
    <w:lvl w:ilvl="0">
      <w:start w:val="1"/>
      <w:numFmt w:val="thaiNumbers"/>
      <w:lvlText w:val="%1."/>
      <w:lvlJc w:val="left"/>
      <w:pPr>
        <w:ind w:left="360" w:hanging="360"/>
      </w:pPr>
      <w:rPr>
        <w:rFonts w:hint="cs"/>
      </w:rPr>
    </w:lvl>
    <w:lvl w:ilvl="1">
      <w:start w:val="1"/>
      <w:numFmt w:val="thaiNumbers"/>
      <w:lvlText w:val="%1.%2."/>
      <w:lvlJc w:val="left"/>
      <w:pPr>
        <w:ind w:left="964" w:hanging="510"/>
      </w:pPr>
      <w:rPr>
        <w:rFonts w:hint="default"/>
        <w:b w:val="0"/>
        <w:bCs w:val="0"/>
      </w:rPr>
    </w:lvl>
    <w:lvl w:ilvl="2">
      <w:start w:val="1"/>
      <w:numFmt w:val="thaiNumbers"/>
      <w:lvlText w:val="(%3)"/>
      <w:lvlJc w:val="left"/>
      <w:pPr>
        <w:ind w:left="1814" w:hanging="623"/>
      </w:pPr>
      <w:rPr>
        <w:rFonts w:hint="default"/>
        <w:b w:val="0"/>
        <w:bCs w:val="0"/>
      </w:rPr>
    </w:lvl>
    <w:lvl w:ilvl="3">
      <w:start w:val="1"/>
      <w:numFmt w:val="decimal"/>
      <w:lvlText w:val="%4)"/>
      <w:lvlJc w:val="left"/>
      <w:pPr>
        <w:ind w:left="2665" w:hanging="680"/>
      </w:pPr>
      <w:rPr>
        <w:rFonts w:hint="default"/>
        <w:color w:val="auto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1"/>
  </w:num>
  <w:num w:numId="5">
    <w:abstractNumId w:val="6"/>
  </w:num>
  <w:num w:numId="6">
    <w:abstractNumId w:val="0"/>
  </w:num>
  <w:num w:numId="7">
    <w:abstractNumId w:val="8"/>
  </w:num>
  <w:num w:numId="8">
    <w:abstractNumId w:val="9"/>
  </w:num>
  <w:num w:numId="9">
    <w:abstractNumId w:val="10"/>
  </w:num>
  <w:num w:numId="10">
    <w:abstractNumId w:val="2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4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D1C"/>
    <w:rsid w:val="00001056"/>
    <w:rsid w:val="00001EA5"/>
    <w:rsid w:val="00003F8C"/>
    <w:rsid w:val="00004197"/>
    <w:rsid w:val="000041BC"/>
    <w:rsid w:val="00004916"/>
    <w:rsid w:val="000063E1"/>
    <w:rsid w:val="000101F2"/>
    <w:rsid w:val="00011737"/>
    <w:rsid w:val="00011910"/>
    <w:rsid w:val="000125CF"/>
    <w:rsid w:val="00012D97"/>
    <w:rsid w:val="00013A3E"/>
    <w:rsid w:val="00014135"/>
    <w:rsid w:val="00015213"/>
    <w:rsid w:val="000166B6"/>
    <w:rsid w:val="00016E02"/>
    <w:rsid w:val="00016E13"/>
    <w:rsid w:val="00017B0A"/>
    <w:rsid w:val="00020E1C"/>
    <w:rsid w:val="00020E7C"/>
    <w:rsid w:val="00021337"/>
    <w:rsid w:val="000227AB"/>
    <w:rsid w:val="00023563"/>
    <w:rsid w:val="00024B4B"/>
    <w:rsid w:val="00024C5C"/>
    <w:rsid w:val="0002540B"/>
    <w:rsid w:val="00026912"/>
    <w:rsid w:val="00027485"/>
    <w:rsid w:val="000275A0"/>
    <w:rsid w:val="00030BB2"/>
    <w:rsid w:val="00030E50"/>
    <w:rsid w:val="00031ED4"/>
    <w:rsid w:val="00032589"/>
    <w:rsid w:val="00032D20"/>
    <w:rsid w:val="00035619"/>
    <w:rsid w:val="00035764"/>
    <w:rsid w:val="00035BCB"/>
    <w:rsid w:val="00036A55"/>
    <w:rsid w:val="000370FB"/>
    <w:rsid w:val="000376B4"/>
    <w:rsid w:val="00041D39"/>
    <w:rsid w:val="00041DB1"/>
    <w:rsid w:val="00042A1B"/>
    <w:rsid w:val="000435D2"/>
    <w:rsid w:val="00044996"/>
    <w:rsid w:val="00046007"/>
    <w:rsid w:val="000468C2"/>
    <w:rsid w:val="00046D2D"/>
    <w:rsid w:val="00047149"/>
    <w:rsid w:val="00050C0E"/>
    <w:rsid w:val="00051709"/>
    <w:rsid w:val="000524C3"/>
    <w:rsid w:val="00052802"/>
    <w:rsid w:val="00052C4E"/>
    <w:rsid w:val="00054231"/>
    <w:rsid w:val="00054506"/>
    <w:rsid w:val="000550C9"/>
    <w:rsid w:val="0005548D"/>
    <w:rsid w:val="00057216"/>
    <w:rsid w:val="000572A2"/>
    <w:rsid w:val="00060A29"/>
    <w:rsid w:val="00061C9F"/>
    <w:rsid w:val="0006211E"/>
    <w:rsid w:val="00064057"/>
    <w:rsid w:val="00064DD8"/>
    <w:rsid w:val="00065217"/>
    <w:rsid w:val="00065432"/>
    <w:rsid w:val="0006577E"/>
    <w:rsid w:val="00066357"/>
    <w:rsid w:val="000663ED"/>
    <w:rsid w:val="00066F16"/>
    <w:rsid w:val="00067335"/>
    <w:rsid w:val="000712D4"/>
    <w:rsid w:val="00071FC5"/>
    <w:rsid w:val="00072F8A"/>
    <w:rsid w:val="00074804"/>
    <w:rsid w:val="000748FA"/>
    <w:rsid w:val="000757DE"/>
    <w:rsid w:val="00076242"/>
    <w:rsid w:val="00080293"/>
    <w:rsid w:val="000814BC"/>
    <w:rsid w:val="000814E3"/>
    <w:rsid w:val="00082534"/>
    <w:rsid w:val="0008272F"/>
    <w:rsid w:val="00084251"/>
    <w:rsid w:val="000849F1"/>
    <w:rsid w:val="00084A48"/>
    <w:rsid w:val="00084F4B"/>
    <w:rsid w:val="00085BCB"/>
    <w:rsid w:val="00085F36"/>
    <w:rsid w:val="0008633B"/>
    <w:rsid w:val="00086DDC"/>
    <w:rsid w:val="000875DB"/>
    <w:rsid w:val="000900F1"/>
    <w:rsid w:val="00090513"/>
    <w:rsid w:val="0009110E"/>
    <w:rsid w:val="0009160A"/>
    <w:rsid w:val="0009379C"/>
    <w:rsid w:val="00094CF3"/>
    <w:rsid w:val="00095BFE"/>
    <w:rsid w:val="0009676C"/>
    <w:rsid w:val="00096AB8"/>
    <w:rsid w:val="00097552"/>
    <w:rsid w:val="0009793D"/>
    <w:rsid w:val="000A0BD1"/>
    <w:rsid w:val="000A2EE2"/>
    <w:rsid w:val="000A48B7"/>
    <w:rsid w:val="000A6A9C"/>
    <w:rsid w:val="000A7863"/>
    <w:rsid w:val="000A7AC6"/>
    <w:rsid w:val="000B48C9"/>
    <w:rsid w:val="000B4B62"/>
    <w:rsid w:val="000B4EA4"/>
    <w:rsid w:val="000B5CB2"/>
    <w:rsid w:val="000B6A16"/>
    <w:rsid w:val="000C2673"/>
    <w:rsid w:val="000C2D29"/>
    <w:rsid w:val="000C2F5C"/>
    <w:rsid w:val="000C4BA0"/>
    <w:rsid w:val="000C4C71"/>
    <w:rsid w:val="000C5CBC"/>
    <w:rsid w:val="000C6EC5"/>
    <w:rsid w:val="000C6F72"/>
    <w:rsid w:val="000C7857"/>
    <w:rsid w:val="000D0D08"/>
    <w:rsid w:val="000D102C"/>
    <w:rsid w:val="000D16D8"/>
    <w:rsid w:val="000D2549"/>
    <w:rsid w:val="000D257E"/>
    <w:rsid w:val="000D3306"/>
    <w:rsid w:val="000D3529"/>
    <w:rsid w:val="000D39D9"/>
    <w:rsid w:val="000D6913"/>
    <w:rsid w:val="000D6AE4"/>
    <w:rsid w:val="000D7E78"/>
    <w:rsid w:val="000E09BA"/>
    <w:rsid w:val="000E169A"/>
    <w:rsid w:val="000E2895"/>
    <w:rsid w:val="000E2A91"/>
    <w:rsid w:val="000E2E92"/>
    <w:rsid w:val="000E3851"/>
    <w:rsid w:val="000E4735"/>
    <w:rsid w:val="000E4E92"/>
    <w:rsid w:val="000E5ADC"/>
    <w:rsid w:val="000E617E"/>
    <w:rsid w:val="000E61CD"/>
    <w:rsid w:val="000E7399"/>
    <w:rsid w:val="000E78CC"/>
    <w:rsid w:val="000E7E94"/>
    <w:rsid w:val="000E7F0F"/>
    <w:rsid w:val="000F2BC6"/>
    <w:rsid w:val="000F2C97"/>
    <w:rsid w:val="000F33F2"/>
    <w:rsid w:val="000F479C"/>
    <w:rsid w:val="000F4FD5"/>
    <w:rsid w:val="000F59C7"/>
    <w:rsid w:val="000F5D81"/>
    <w:rsid w:val="000F6CAE"/>
    <w:rsid w:val="000F6E0C"/>
    <w:rsid w:val="00100F9A"/>
    <w:rsid w:val="00102030"/>
    <w:rsid w:val="001024CB"/>
    <w:rsid w:val="00102B48"/>
    <w:rsid w:val="00102B9C"/>
    <w:rsid w:val="00103D2A"/>
    <w:rsid w:val="001067EB"/>
    <w:rsid w:val="001112AD"/>
    <w:rsid w:val="00111D6C"/>
    <w:rsid w:val="00112050"/>
    <w:rsid w:val="001121DB"/>
    <w:rsid w:val="00112AF9"/>
    <w:rsid w:val="00113B7D"/>
    <w:rsid w:val="00114457"/>
    <w:rsid w:val="001148CC"/>
    <w:rsid w:val="00115C01"/>
    <w:rsid w:val="0011674E"/>
    <w:rsid w:val="00117954"/>
    <w:rsid w:val="00120AF7"/>
    <w:rsid w:val="001214A9"/>
    <w:rsid w:val="00122AE6"/>
    <w:rsid w:val="00124D43"/>
    <w:rsid w:val="001259D2"/>
    <w:rsid w:val="00125C43"/>
    <w:rsid w:val="00126C46"/>
    <w:rsid w:val="00131261"/>
    <w:rsid w:val="00131A59"/>
    <w:rsid w:val="001322C1"/>
    <w:rsid w:val="00133459"/>
    <w:rsid w:val="00134C9D"/>
    <w:rsid w:val="001402B3"/>
    <w:rsid w:val="001403C3"/>
    <w:rsid w:val="00140F4A"/>
    <w:rsid w:val="0014137A"/>
    <w:rsid w:val="001415A8"/>
    <w:rsid w:val="00141684"/>
    <w:rsid w:val="001417A3"/>
    <w:rsid w:val="0014274D"/>
    <w:rsid w:val="00142B7D"/>
    <w:rsid w:val="00146815"/>
    <w:rsid w:val="00147B87"/>
    <w:rsid w:val="0015092C"/>
    <w:rsid w:val="00150986"/>
    <w:rsid w:val="001521E1"/>
    <w:rsid w:val="0015345D"/>
    <w:rsid w:val="001537FE"/>
    <w:rsid w:val="0015431B"/>
    <w:rsid w:val="00156BD6"/>
    <w:rsid w:val="00156BFF"/>
    <w:rsid w:val="00156D9C"/>
    <w:rsid w:val="0015780F"/>
    <w:rsid w:val="00161E18"/>
    <w:rsid w:val="0016252D"/>
    <w:rsid w:val="001626EC"/>
    <w:rsid w:val="0016356D"/>
    <w:rsid w:val="00163D05"/>
    <w:rsid w:val="001646C1"/>
    <w:rsid w:val="0016589C"/>
    <w:rsid w:val="00165BE5"/>
    <w:rsid w:val="00166EF2"/>
    <w:rsid w:val="0016782A"/>
    <w:rsid w:val="00167AF3"/>
    <w:rsid w:val="001702ED"/>
    <w:rsid w:val="00170CE7"/>
    <w:rsid w:val="00171139"/>
    <w:rsid w:val="0017124B"/>
    <w:rsid w:val="001716DF"/>
    <w:rsid w:val="001728B9"/>
    <w:rsid w:val="00174B2E"/>
    <w:rsid w:val="001750BB"/>
    <w:rsid w:val="0017510E"/>
    <w:rsid w:val="00176409"/>
    <w:rsid w:val="00176565"/>
    <w:rsid w:val="00177240"/>
    <w:rsid w:val="0017742C"/>
    <w:rsid w:val="00177E68"/>
    <w:rsid w:val="00180FD2"/>
    <w:rsid w:val="0018129C"/>
    <w:rsid w:val="00181E08"/>
    <w:rsid w:val="00185ACE"/>
    <w:rsid w:val="00185AE6"/>
    <w:rsid w:val="00186E17"/>
    <w:rsid w:val="00186EB2"/>
    <w:rsid w:val="00187913"/>
    <w:rsid w:val="00190D91"/>
    <w:rsid w:val="001920A5"/>
    <w:rsid w:val="001924C3"/>
    <w:rsid w:val="00193C87"/>
    <w:rsid w:val="00193C9D"/>
    <w:rsid w:val="00193E99"/>
    <w:rsid w:val="00195153"/>
    <w:rsid w:val="001971C0"/>
    <w:rsid w:val="00197D2C"/>
    <w:rsid w:val="001A256E"/>
    <w:rsid w:val="001A513F"/>
    <w:rsid w:val="001A5BDD"/>
    <w:rsid w:val="001A6326"/>
    <w:rsid w:val="001A647B"/>
    <w:rsid w:val="001A6D46"/>
    <w:rsid w:val="001B02EE"/>
    <w:rsid w:val="001B09E8"/>
    <w:rsid w:val="001B0E26"/>
    <w:rsid w:val="001B1B26"/>
    <w:rsid w:val="001B1C5F"/>
    <w:rsid w:val="001B3257"/>
    <w:rsid w:val="001B3DA2"/>
    <w:rsid w:val="001B54E2"/>
    <w:rsid w:val="001B59D5"/>
    <w:rsid w:val="001B60E6"/>
    <w:rsid w:val="001B6178"/>
    <w:rsid w:val="001B62D1"/>
    <w:rsid w:val="001B64E2"/>
    <w:rsid w:val="001C2098"/>
    <w:rsid w:val="001C2568"/>
    <w:rsid w:val="001C48E2"/>
    <w:rsid w:val="001C5698"/>
    <w:rsid w:val="001C59E1"/>
    <w:rsid w:val="001C5A5C"/>
    <w:rsid w:val="001C64C2"/>
    <w:rsid w:val="001C6694"/>
    <w:rsid w:val="001C6AED"/>
    <w:rsid w:val="001C7B02"/>
    <w:rsid w:val="001D00FC"/>
    <w:rsid w:val="001D1197"/>
    <w:rsid w:val="001D1336"/>
    <w:rsid w:val="001D1D15"/>
    <w:rsid w:val="001D247E"/>
    <w:rsid w:val="001D2C02"/>
    <w:rsid w:val="001D2D4C"/>
    <w:rsid w:val="001D37E3"/>
    <w:rsid w:val="001D5181"/>
    <w:rsid w:val="001D5A22"/>
    <w:rsid w:val="001D6267"/>
    <w:rsid w:val="001D65CF"/>
    <w:rsid w:val="001D78DC"/>
    <w:rsid w:val="001D7C1E"/>
    <w:rsid w:val="001E051F"/>
    <w:rsid w:val="001E0700"/>
    <w:rsid w:val="001E4A2D"/>
    <w:rsid w:val="001E4A50"/>
    <w:rsid w:val="001E5019"/>
    <w:rsid w:val="001E5CF4"/>
    <w:rsid w:val="001E6372"/>
    <w:rsid w:val="001E7035"/>
    <w:rsid w:val="001F0376"/>
    <w:rsid w:val="001F0FC3"/>
    <w:rsid w:val="001F153F"/>
    <w:rsid w:val="001F3164"/>
    <w:rsid w:val="001F328A"/>
    <w:rsid w:val="001F3BC1"/>
    <w:rsid w:val="001F4153"/>
    <w:rsid w:val="001F556B"/>
    <w:rsid w:val="001F57FB"/>
    <w:rsid w:val="001F7301"/>
    <w:rsid w:val="001F7697"/>
    <w:rsid w:val="001F774D"/>
    <w:rsid w:val="001F7BF0"/>
    <w:rsid w:val="00202089"/>
    <w:rsid w:val="00204637"/>
    <w:rsid w:val="00204F30"/>
    <w:rsid w:val="00205AC9"/>
    <w:rsid w:val="00205B4D"/>
    <w:rsid w:val="00205D48"/>
    <w:rsid w:val="00206A55"/>
    <w:rsid w:val="00206EE2"/>
    <w:rsid w:val="00207F26"/>
    <w:rsid w:val="00211068"/>
    <w:rsid w:val="00212073"/>
    <w:rsid w:val="00212123"/>
    <w:rsid w:val="002121B7"/>
    <w:rsid w:val="0021258C"/>
    <w:rsid w:val="00213660"/>
    <w:rsid w:val="00213C1D"/>
    <w:rsid w:val="00214670"/>
    <w:rsid w:val="00214917"/>
    <w:rsid w:val="00216282"/>
    <w:rsid w:val="002172C5"/>
    <w:rsid w:val="00221380"/>
    <w:rsid w:val="00221C50"/>
    <w:rsid w:val="00223687"/>
    <w:rsid w:val="00224276"/>
    <w:rsid w:val="0022432E"/>
    <w:rsid w:val="00224547"/>
    <w:rsid w:val="0022536B"/>
    <w:rsid w:val="0022548B"/>
    <w:rsid w:val="00225C1C"/>
    <w:rsid w:val="00225F6E"/>
    <w:rsid w:val="00226D3A"/>
    <w:rsid w:val="0022792C"/>
    <w:rsid w:val="0022792E"/>
    <w:rsid w:val="00227FBD"/>
    <w:rsid w:val="00231C30"/>
    <w:rsid w:val="00231EC4"/>
    <w:rsid w:val="00232072"/>
    <w:rsid w:val="00232F9E"/>
    <w:rsid w:val="0023745E"/>
    <w:rsid w:val="00240223"/>
    <w:rsid w:val="002402C9"/>
    <w:rsid w:val="0024044F"/>
    <w:rsid w:val="00240FAF"/>
    <w:rsid w:val="00243212"/>
    <w:rsid w:val="00243565"/>
    <w:rsid w:val="00243B9D"/>
    <w:rsid w:val="0024555B"/>
    <w:rsid w:val="00246CC3"/>
    <w:rsid w:val="00247405"/>
    <w:rsid w:val="00247488"/>
    <w:rsid w:val="00247560"/>
    <w:rsid w:val="002475A6"/>
    <w:rsid w:val="002503B9"/>
    <w:rsid w:val="002563DA"/>
    <w:rsid w:val="0025748E"/>
    <w:rsid w:val="00257D0B"/>
    <w:rsid w:val="00257ECC"/>
    <w:rsid w:val="002609E7"/>
    <w:rsid w:val="002615FA"/>
    <w:rsid w:val="002616EC"/>
    <w:rsid w:val="00262420"/>
    <w:rsid w:val="002629DD"/>
    <w:rsid w:val="00262DE3"/>
    <w:rsid w:val="00263756"/>
    <w:rsid w:val="00263C1E"/>
    <w:rsid w:val="00264C12"/>
    <w:rsid w:val="00265802"/>
    <w:rsid w:val="002666C3"/>
    <w:rsid w:val="002666EF"/>
    <w:rsid w:val="00267569"/>
    <w:rsid w:val="0027015D"/>
    <w:rsid w:val="00270617"/>
    <w:rsid w:val="002710D2"/>
    <w:rsid w:val="00271D43"/>
    <w:rsid w:val="002732FB"/>
    <w:rsid w:val="00273350"/>
    <w:rsid w:val="002735CB"/>
    <w:rsid w:val="002739A3"/>
    <w:rsid w:val="00274AC1"/>
    <w:rsid w:val="00274C97"/>
    <w:rsid w:val="0027534C"/>
    <w:rsid w:val="00276C74"/>
    <w:rsid w:val="00280842"/>
    <w:rsid w:val="00281753"/>
    <w:rsid w:val="002829FE"/>
    <w:rsid w:val="0028374F"/>
    <w:rsid w:val="002844E4"/>
    <w:rsid w:val="0028483F"/>
    <w:rsid w:val="00286637"/>
    <w:rsid w:val="002866FD"/>
    <w:rsid w:val="002872D8"/>
    <w:rsid w:val="002878F7"/>
    <w:rsid w:val="0029003A"/>
    <w:rsid w:val="00292537"/>
    <w:rsid w:val="00293189"/>
    <w:rsid w:val="0029389E"/>
    <w:rsid w:val="00294059"/>
    <w:rsid w:val="00294531"/>
    <w:rsid w:val="0029495D"/>
    <w:rsid w:val="00295B70"/>
    <w:rsid w:val="00296B06"/>
    <w:rsid w:val="00296F36"/>
    <w:rsid w:val="002A0629"/>
    <w:rsid w:val="002A08ED"/>
    <w:rsid w:val="002A17DA"/>
    <w:rsid w:val="002A1E2F"/>
    <w:rsid w:val="002A2FF9"/>
    <w:rsid w:val="002A358C"/>
    <w:rsid w:val="002A7A51"/>
    <w:rsid w:val="002B252C"/>
    <w:rsid w:val="002B2B05"/>
    <w:rsid w:val="002B3099"/>
    <w:rsid w:val="002B3B5F"/>
    <w:rsid w:val="002B57DF"/>
    <w:rsid w:val="002B614E"/>
    <w:rsid w:val="002B749B"/>
    <w:rsid w:val="002B7FC6"/>
    <w:rsid w:val="002C06FC"/>
    <w:rsid w:val="002C0856"/>
    <w:rsid w:val="002C1E5A"/>
    <w:rsid w:val="002C4888"/>
    <w:rsid w:val="002C51BD"/>
    <w:rsid w:val="002C60BF"/>
    <w:rsid w:val="002C7FA6"/>
    <w:rsid w:val="002D17BD"/>
    <w:rsid w:val="002D19DA"/>
    <w:rsid w:val="002D2FEF"/>
    <w:rsid w:val="002D3729"/>
    <w:rsid w:val="002D45DA"/>
    <w:rsid w:val="002D5267"/>
    <w:rsid w:val="002D55B3"/>
    <w:rsid w:val="002D7D07"/>
    <w:rsid w:val="002E0BB0"/>
    <w:rsid w:val="002E24B5"/>
    <w:rsid w:val="002E42BA"/>
    <w:rsid w:val="002E5CE1"/>
    <w:rsid w:val="002E61B3"/>
    <w:rsid w:val="002E6F00"/>
    <w:rsid w:val="002F25E5"/>
    <w:rsid w:val="002F28C2"/>
    <w:rsid w:val="002F4431"/>
    <w:rsid w:val="003003C6"/>
    <w:rsid w:val="003011C9"/>
    <w:rsid w:val="003015A2"/>
    <w:rsid w:val="00301A82"/>
    <w:rsid w:val="00303738"/>
    <w:rsid w:val="00303B8B"/>
    <w:rsid w:val="00304213"/>
    <w:rsid w:val="00304757"/>
    <w:rsid w:val="00304D0D"/>
    <w:rsid w:val="00304D53"/>
    <w:rsid w:val="0030565C"/>
    <w:rsid w:val="00305DD3"/>
    <w:rsid w:val="00306092"/>
    <w:rsid w:val="00310A23"/>
    <w:rsid w:val="0031209C"/>
    <w:rsid w:val="00314871"/>
    <w:rsid w:val="00315D40"/>
    <w:rsid w:val="003173AE"/>
    <w:rsid w:val="0031799B"/>
    <w:rsid w:val="003179FE"/>
    <w:rsid w:val="00321DAA"/>
    <w:rsid w:val="00321E7F"/>
    <w:rsid w:val="00322326"/>
    <w:rsid w:val="00322464"/>
    <w:rsid w:val="003236E2"/>
    <w:rsid w:val="00323A75"/>
    <w:rsid w:val="00323AB5"/>
    <w:rsid w:val="00326911"/>
    <w:rsid w:val="003271FF"/>
    <w:rsid w:val="00327818"/>
    <w:rsid w:val="003279F4"/>
    <w:rsid w:val="00327A7C"/>
    <w:rsid w:val="003311AE"/>
    <w:rsid w:val="00331520"/>
    <w:rsid w:val="003315BB"/>
    <w:rsid w:val="00331A0D"/>
    <w:rsid w:val="0033462A"/>
    <w:rsid w:val="00336A20"/>
    <w:rsid w:val="003411E9"/>
    <w:rsid w:val="003412CD"/>
    <w:rsid w:val="003416EF"/>
    <w:rsid w:val="00341708"/>
    <w:rsid w:val="00342C49"/>
    <w:rsid w:val="00342E69"/>
    <w:rsid w:val="00346B6A"/>
    <w:rsid w:val="00346D9C"/>
    <w:rsid w:val="00350D93"/>
    <w:rsid w:val="003529F7"/>
    <w:rsid w:val="00352C37"/>
    <w:rsid w:val="003542C5"/>
    <w:rsid w:val="00355007"/>
    <w:rsid w:val="00355D25"/>
    <w:rsid w:val="0035707D"/>
    <w:rsid w:val="00357638"/>
    <w:rsid w:val="00357AB9"/>
    <w:rsid w:val="0036120F"/>
    <w:rsid w:val="00361A01"/>
    <w:rsid w:val="00361EB5"/>
    <w:rsid w:val="00363092"/>
    <w:rsid w:val="00364FE2"/>
    <w:rsid w:val="0036650A"/>
    <w:rsid w:val="0036729B"/>
    <w:rsid w:val="0037129D"/>
    <w:rsid w:val="00371B28"/>
    <w:rsid w:val="00372985"/>
    <w:rsid w:val="00372C22"/>
    <w:rsid w:val="003734DB"/>
    <w:rsid w:val="00373521"/>
    <w:rsid w:val="00375621"/>
    <w:rsid w:val="0037694B"/>
    <w:rsid w:val="003769BE"/>
    <w:rsid w:val="00376ED6"/>
    <w:rsid w:val="003770CB"/>
    <w:rsid w:val="0038012F"/>
    <w:rsid w:val="00380B6A"/>
    <w:rsid w:val="00381A25"/>
    <w:rsid w:val="00382320"/>
    <w:rsid w:val="00383334"/>
    <w:rsid w:val="003837AE"/>
    <w:rsid w:val="00383E5B"/>
    <w:rsid w:val="00384132"/>
    <w:rsid w:val="00384587"/>
    <w:rsid w:val="003845BD"/>
    <w:rsid w:val="003855AA"/>
    <w:rsid w:val="00385CA8"/>
    <w:rsid w:val="0039064E"/>
    <w:rsid w:val="00390858"/>
    <w:rsid w:val="003911A6"/>
    <w:rsid w:val="0039435E"/>
    <w:rsid w:val="00394CD2"/>
    <w:rsid w:val="00395B17"/>
    <w:rsid w:val="003A055C"/>
    <w:rsid w:val="003A0A8F"/>
    <w:rsid w:val="003A0F21"/>
    <w:rsid w:val="003A1D5F"/>
    <w:rsid w:val="003A3126"/>
    <w:rsid w:val="003A38D4"/>
    <w:rsid w:val="003A69A0"/>
    <w:rsid w:val="003A6E9B"/>
    <w:rsid w:val="003A79B8"/>
    <w:rsid w:val="003B15E9"/>
    <w:rsid w:val="003B42E8"/>
    <w:rsid w:val="003B4481"/>
    <w:rsid w:val="003B4F3C"/>
    <w:rsid w:val="003B5249"/>
    <w:rsid w:val="003B731D"/>
    <w:rsid w:val="003B73BA"/>
    <w:rsid w:val="003B7740"/>
    <w:rsid w:val="003B7CE7"/>
    <w:rsid w:val="003C0567"/>
    <w:rsid w:val="003C1167"/>
    <w:rsid w:val="003C23EC"/>
    <w:rsid w:val="003C26DB"/>
    <w:rsid w:val="003C2FE5"/>
    <w:rsid w:val="003C30F5"/>
    <w:rsid w:val="003C3B95"/>
    <w:rsid w:val="003C42B8"/>
    <w:rsid w:val="003C4382"/>
    <w:rsid w:val="003C4A63"/>
    <w:rsid w:val="003D0367"/>
    <w:rsid w:val="003D0D4C"/>
    <w:rsid w:val="003D10E0"/>
    <w:rsid w:val="003D1F78"/>
    <w:rsid w:val="003D3538"/>
    <w:rsid w:val="003D4041"/>
    <w:rsid w:val="003D4D04"/>
    <w:rsid w:val="003D4F91"/>
    <w:rsid w:val="003D5BA8"/>
    <w:rsid w:val="003D604D"/>
    <w:rsid w:val="003E2833"/>
    <w:rsid w:val="003E3359"/>
    <w:rsid w:val="003E37A9"/>
    <w:rsid w:val="003E511E"/>
    <w:rsid w:val="003E52FD"/>
    <w:rsid w:val="003E53C7"/>
    <w:rsid w:val="003E5F1A"/>
    <w:rsid w:val="003E6EBA"/>
    <w:rsid w:val="003F0298"/>
    <w:rsid w:val="003F1139"/>
    <w:rsid w:val="003F244F"/>
    <w:rsid w:val="003F26D2"/>
    <w:rsid w:val="003F520E"/>
    <w:rsid w:val="003F58E4"/>
    <w:rsid w:val="003F6739"/>
    <w:rsid w:val="003F75B4"/>
    <w:rsid w:val="0040032C"/>
    <w:rsid w:val="004010CD"/>
    <w:rsid w:val="00401B44"/>
    <w:rsid w:val="00401B78"/>
    <w:rsid w:val="0040272D"/>
    <w:rsid w:val="00402DAF"/>
    <w:rsid w:val="0040334D"/>
    <w:rsid w:val="0040342E"/>
    <w:rsid w:val="00403A0E"/>
    <w:rsid w:val="00410909"/>
    <w:rsid w:val="0041114C"/>
    <w:rsid w:val="0041151F"/>
    <w:rsid w:val="0041175C"/>
    <w:rsid w:val="004118CE"/>
    <w:rsid w:val="00411991"/>
    <w:rsid w:val="00412445"/>
    <w:rsid w:val="00412F11"/>
    <w:rsid w:val="0041369F"/>
    <w:rsid w:val="00413BF7"/>
    <w:rsid w:val="00414519"/>
    <w:rsid w:val="00414F7F"/>
    <w:rsid w:val="004154E8"/>
    <w:rsid w:val="00422429"/>
    <w:rsid w:val="00422527"/>
    <w:rsid w:val="00422C12"/>
    <w:rsid w:val="00424279"/>
    <w:rsid w:val="004250D6"/>
    <w:rsid w:val="0042768A"/>
    <w:rsid w:val="00432085"/>
    <w:rsid w:val="00432501"/>
    <w:rsid w:val="00432BFF"/>
    <w:rsid w:val="00432C0A"/>
    <w:rsid w:val="00433138"/>
    <w:rsid w:val="004335F3"/>
    <w:rsid w:val="0043476F"/>
    <w:rsid w:val="00434C4F"/>
    <w:rsid w:val="00435284"/>
    <w:rsid w:val="00436092"/>
    <w:rsid w:val="004367BD"/>
    <w:rsid w:val="0043691E"/>
    <w:rsid w:val="00436F25"/>
    <w:rsid w:val="00437192"/>
    <w:rsid w:val="00437700"/>
    <w:rsid w:val="00440241"/>
    <w:rsid w:val="00440E00"/>
    <w:rsid w:val="0044155F"/>
    <w:rsid w:val="004417D4"/>
    <w:rsid w:val="00441A46"/>
    <w:rsid w:val="00441A75"/>
    <w:rsid w:val="00444203"/>
    <w:rsid w:val="00444214"/>
    <w:rsid w:val="00445636"/>
    <w:rsid w:val="00446728"/>
    <w:rsid w:val="004472B9"/>
    <w:rsid w:val="00447637"/>
    <w:rsid w:val="00447F50"/>
    <w:rsid w:val="00450157"/>
    <w:rsid w:val="00450442"/>
    <w:rsid w:val="004506A2"/>
    <w:rsid w:val="0045109B"/>
    <w:rsid w:val="00451F60"/>
    <w:rsid w:val="00452D10"/>
    <w:rsid w:val="00453C73"/>
    <w:rsid w:val="00455205"/>
    <w:rsid w:val="00455DE9"/>
    <w:rsid w:val="004560DB"/>
    <w:rsid w:val="004574DB"/>
    <w:rsid w:val="00457650"/>
    <w:rsid w:val="00457777"/>
    <w:rsid w:val="00457A7C"/>
    <w:rsid w:val="00460593"/>
    <w:rsid w:val="004609D3"/>
    <w:rsid w:val="00460E9E"/>
    <w:rsid w:val="00461060"/>
    <w:rsid w:val="00461488"/>
    <w:rsid w:val="00461730"/>
    <w:rsid w:val="00463560"/>
    <w:rsid w:val="00464ED8"/>
    <w:rsid w:val="00465969"/>
    <w:rsid w:val="004661B0"/>
    <w:rsid w:val="00466723"/>
    <w:rsid w:val="00466ADC"/>
    <w:rsid w:val="004709F3"/>
    <w:rsid w:val="00471AD2"/>
    <w:rsid w:val="00474086"/>
    <w:rsid w:val="004749DA"/>
    <w:rsid w:val="004776DF"/>
    <w:rsid w:val="0048011B"/>
    <w:rsid w:val="00480422"/>
    <w:rsid w:val="00480842"/>
    <w:rsid w:val="00480D07"/>
    <w:rsid w:val="00480D61"/>
    <w:rsid w:val="004812BE"/>
    <w:rsid w:val="00481612"/>
    <w:rsid w:val="00482848"/>
    <w:rsid w:val="00483351"/>
    <w:rsid w:val="00484213"/>
    <w:rsid w:val="0048618B"/>
    <w:rsid w:val="00487251"/>
    <w:rsid w:val="0048729C"/>
    <w:rsid w:val="00487EA1"/>
    <w:rsid w:val="004907D2"/>
    <w:rsid w:val="00490E35"/>
    <w:rsid w:val="00492D94"/>
    <w:rsid w:val="00493549"/>
    <w:rsid w:val="0049372A"/>
    <w:rsid w:val="00494278"/>
    <w:rsid w:val="0049589D"/>
    <w:rsid w:val="00497D97"/>
    <w:rsid w:val="004A286A"/>
    <w:rsid w:val="004A31F2"/>
    <w:rsid w:val="004A31F3"/>
    <w:rsid w:val="004A45AD"/>
    <w:rsid w:val="004A4731"/>
    <w:rsid w:val="004A4CEB"/>
    <w:rsid w:val="004A4EC1"/>
    <w:rsid w:val="004A5973"/>
    <w:rsid w:val="004A6637"/>
    <w:rsid w:val="004A69DC"/>
    <w:rsid w:val="004A777A"/>
    <w:rsid w:val="004B0418"/>
    <w:rsid w:val="004B0F02"/>
    <w:rsid w:val="004B0F39"/>
    <w:rsid w:val="004B1113"/>
    <w:rsid w:val="004B14CF"/>
    <w:rsid w:val="004B1EA7"/>
    <w:rsid w:val="004B2C8A"/>
    <w:rsid w:val="004B2E83"/>
    <w:rsid w:val="004B3056"/>
    <w:rsid w:val="004B361C"/>
    <w:rsid w:val="004B41C6"/>
    <w:rsid w:val="004B4C42"/>
    <w:rsid w:val="004B52EC"/>
    <w:rsid w:val="004B5A5B"/>
    <w:rsid w:val="004B67D2"/>
    <w:rsid w:val="004B795E"/>
    <w:rsid w:val="004C464A"/>
    <w:rsid w:val="004C4C14"/>
    <w:rsid w:val="004C5658"/>
    <w:rsid w:val="004C59FC"/>
    <w:rsid w:val="004D0433"/>
    <w:rsid w:val="004D421A"/>
    <w:rsid w:val="004D6517"/>
    <w:rsid w:val="004D71A5"/>
    <w:rsid w:val="004D7C3F"/>
    <w:rsid w:val="004E0CD8"/>
    <w:rsid w:val="004E3F91"/>
    <w:rsid w:val="004E4F14"/>
    <w:rsid w:val="004E597B"/>
    <w:rsid w:val="004E6066"/>
    <w:rsid w:val="004E6B79"/>
    <w:rsid w:val="004F0270"/>
    <w:rsid w:val="004F1A21"/>
    <w:rsid w:val="004F3835"/>
    <w:rsid w:val="004F44A3"/>
    <w:rsid w:val="004F4A93"/>
    <w:rsid w:val="004F60B3"/>
    <w:rsid w:val="004F654D"/>
    <w:rsid w:val="004F658E"/>
    <w:rsid w:val="004F6EA1"/>
    <w:rsid w:val="004F7109"/>
    <w:rsid w:val="004F734C"/>
    <w:rsid w:val="004F7BA9"/>
    <w:rsid w:val="00500060"/>
    <w:rsid w:val="00500340"/>
    <w:rsid w:val="005009B4"/>
    <w:rsid w:val="005012AF"/>
    <w:rsid w:val="00501AC2"/>
    <w:rsid w:val="00501E30"/>
    <w:rsid w:val="005050E4"/>
    <w:rsid w:val="0050536E"/>
    <w:rsid w:val="00505DD9"/>
    <w:rsid w:val="00506AD8"/>
    <w:rsid w:val="0050743C"/>
    <w:rsid w:val="005074A9"/>
    <w:rsid w:val="00507547"/>
    <w:rsid w:val="0050759A"/>
    <w:rsid w:val="00507C48"/>
    <w:rsid w:val="00510325"/>
    <w:rsid w:val="0051034C"/>
    <w:rsid w:val="00510A22"/>
    <w:rsid w:val="00510A6D"/>
    <w:rsid w:val="00510C08"/>
    <w:rsid w:val="005126DC"/>
    <w:rsid w:val="00512DB6"/>
    <w:rsid w:val="00513B1D"/>
    <w:rsid w:val="005145B1"/>
    <w:rsid w:val="00517219"/>
    <w:rsid w:val="00517B16"/>
    <w:rsid w:val="00517B6D"/>
    <w:rsid w:val="00517EE1"/>
    <w:rsid w:val="005208D2"/>
    <w:rsid w:val="00520F71"/>
    <w:rsid w:val="005213DD"/>
    <w:rsid w:val="005231E8"/>
    <w:rsid w:val="005232D1"/>
    <w:rsid w:val="00524050"/>
    <w:rsid w:val="00524F5C"/>
    <w:rsid w:val="00525BB8"/>
    <w:rsid w:val="005276CA"/>
    <w:rsid w:val="00527BCA"/>
    <w:rsid w:val="00530062"/>
    <w:rsid w:val="005305C2"/>
    <w:rsid w:val="005329CA"/>
    <w:rsid w:val="005343C1"/>
    <w:rsid w:val="0053568A"/>
    <w:rsid w:val="00536355"/>
    <w:rsid w:val="0054062A"/>
    <w:rsid w:val="005433E9"/>
    <w:rsid w:val="00543493"/>
    <w:rsid w:val="00545403"/>
    <w:rsid w:val="00546AC0"/>
    <w:rsid w:val="005504F6"/>
    <w:rsid w:val="00550594"/>
    <w:rsid w:val="0055067F"/>
    <w:rsid w:val="00552AF8"/>
    <w:rsid w:val="00553559"/>
    <w:rsid w:val="00553B5E"/>
    <w:rsid w:val="00555925"/>
    <w:rsid w:val="005567E9"/>
    <w:rsid w:val="00556983"/>
    <w:rsid w:val="00557787"/>
    <w:rsid w:val="00557D69"/>
    <w:rsid w:val="00560242"/>
    <w:rsid w:val="005603B5"/>
    <w:rsid w:val="005613A4"/>
    <w:rsid w:val="005621D2"/>
    <w:rsid w:val="00562278"/>
    <w:rsid w:val="005624CF"/>
    <w:rsid w:val="00563C3C"/>
    <w:rsid w:val="00563D8E"/>
    <w:rsid w:val="005640AC"/>
    <w:rsid w:val="00565624"/>
    <w:rsid w:val="0056578E"/>
    <w:rsid w:val="005657F0"/>
    <w:rsid w:val="00565E82"/>
    <w:rsid w:val="0056631B"/>
    <w:rsid w:val="00566EF5"/>
    <w:rsid w:val="00567D88"/>
    <w:rsid w:val="00570A18"/>
    <w:rsid w:val="00570ACF"/>
    <w:rsid w:val="00571CDC"/>
    <w:rsid w:val="00571F8D"/>
    <w:rsid w:val="00572B50"/>
    <w:rsid w:val="00573AD5"/>
    <w:rsid w:val="00573BDF"/>
    <w:rsid w:val="0057488A"/>
    <w:rsid w:val="00574B81"/>
    <w:rsid w:val="00574E07"/>
    <w:rsid w:val="0057688E"/>
    <w:rsid w:val="00580797"/>
    <w:rsid w:val="00580C51"/>
    <w:rsid w:val="00581BF8"/>
    <w:rsid w:val="005827FA"/>
    <w:rsid w:val="005829DA"/>
    <w:rsid w:val="005848F7"/>
    <w:rsid w:val="0058586B"/>
    <w:rsid w:val="005904D1"/>
    <w:rsid w:val="00591ECD"/>
    <w:rsid w:val="0059346D"/>
    <w:rsid w:val="00593948"/>
    <w:rsid w:val="00593FC0"/>
    <w:rsid w:val="00595011"/>
    <w:rsid w:val="00595BF6"/>
    <w:rsid w:val="00595F81"/>
    <w:rsid w:val="0059602E"/>
    <w:rsid w:val="00596BA6"/>
    <w:rsid w:val="0059766A"/>
    <w:rsid w:val="00597B5D"/>
    <w:rsid w:val="005A01ED"/>
    <w:rsid w:val="005A120C"/>
    <w:rsid w:val="005A128D"/>
    <w:rsid w:val="005A27EF"/>
    <w:rsid w:val="005A3334"/>
    <w:rsid w:val="005A3DD7"/>
    <w:rsid w:val="005A4441"/>
    <w:rsid w:val="005A597C"/>
    <w:rsid w:val="005A5FA7"/>
    <w:rsid w:val="005A5FAD"/>
    <w:rsid w:val="005A64A2"/>
    <w:rsid w:val="005A687E"/>
    <w:rsid w:val="005A722B"/>
    <w:rsid w:val="005A761B"/>
    <w:rsid w:val="005A771E"/>
    <w:rsid w:val="005A7EF7"/>
    <w:rsid w:val="005B1436"/>
    <w:rsid w:val="005B181E"/>
    <w:rsid w:val="005B2B43"/>
    <w:rsid w:val="005B31D9"/>
    <w:rsid w:val="005B3C11"/>
    <w:rsid w:val="005B4021"/>
    <w:rsid w:val="005B41C4"/>
    <w:rsid w:val="005B482E"/>
    <w:rsid w:val="005B629D"/>
    <w:rsid w:val="005B690D"/>
    <w:rsid w:val="005B704C"/>
    <w:rsid w:val="005B730C"/>
    <w:rsid w:val="005C010F"/>
    <w:rsid w:val="005C2303"/>
    <w:rsid w:val="005C30D3"/>
    <w:rsid w:val="005C39D7"/>
    <w:rsid w:val="005C3E43"/>
    <w:rsid w:val="005C4662"/>
    <w:rsid w:val="005C73C1"/>
    <w:rsid w:val="005C7C8E"/>
    <w:rsid w:val="005D0121"/>
    <w:rsid w:val="005D07D9"/>
    <w:rsid w:val="005D1389"/>
    <w:rsid w:val="005D1C3A"/>
    <w:rsid w:val="005D39AD"/>
    <w:rsid w:val="005D3F1D"/>
    <w:rsid w:val="005D4512"/>
    <w:rsid w:val="005D56DB"/>
    <w:rsid w:val="005D5A14"/>
    <w:rsid w:val="005D5B61"/>
    <w:rsid w:val="005D60A8"/>
    <w:rsid w:val="005D7B5D"/>
    <w:rsid w:val="005E0A27"/>
    <w:rsid w:val="005E10DF"/>
    <w:rsid w:val="005E13A0"/>
    <w:rsid w:val="005E2587"/>
    <w:rsid w:val="005E4406"/>
    <w:rsid w:val="005E549C"/>
    <w:rsid w:val="005E57F0"/>
    <w:rsid w:val="005E5D7F"/>
    <w:rsid w:val="005F18ED"/>
    <w:rsid w:val="005F2270"/>
    <w:rsid w:val="005F310D"/>
    <w:rsid w:val="005F32AB"/>
    <w:rsid w:val="005F33AB"/>
    <w:rsid w:val="005F3A97"/>
    <w:rsid w:val="005F627C"/>
    <w:rsid w:val="005F63A3"/>
    <w:rsid w:val="005F734A"/>
    <w:rsid w:val="005F7AF5"/>
    <w:rsid w:val="006016AE"/>
    <w:rsid w:val="00602599"/>
    <w:rsid w:val="00602AF2"/>
    <w:rsid w:val="00603202"/>
    <w:rsid w:val="00603257"/>
    <w:rsid w:val="00603936"/>
    <w:rsid w:val="00604949"/>
    <w:rsid w:val="006052E1"/>
    <w:rsid w:val="00605549"/>
    <w:rsid w:val="00605DAC"/>
    <w:rsid w:val="00605E24"/>
    <w:rsid w:val="00606078"/>
    <w:rsid w:val="00607A52"/>
    <w:rsid w:val="006108C0"/>
    <w:rsid w:val="0061175D"/>
    <w:rsid w:val="00613214"/>
    <w:rsid w:val="00614012"/>
    <w:rsid w:val="006142F9"/>
    <w:rsid w:val="0061436A"/>
    <w:rsid w:val="00614B3D"/>
    <w:rsid w:val="00620A3D"/>
    <w:rsid w:val="00621470"/>
    <w:rsid w:val="0062285F"/>
    <w:rsid w:val="00623A9A"/>
    <w:rsid w:val="00624014"/>
    <w:rsid w:val="00624C0C"/>
    <w:rsid w:val="006254D3"/>
    <w:rsid w:val="006259B5"/>
    <w:rsid w:val="00627BDC"/>
    <w:rsid w:val="0063123F"/>
    <w:rsid w:val="00633F3D"/>
    <w:rsid w:val="00634F06"/>
    <w:rsid w:val="00634FC0"/>
    <w:rsid w:val="006358A9"/>
    <w:rsid w:val="00636367"/>
    <w:rsid w:val="00637634"/>
    <w:rsid w:val="006378DD"/>
    <w:rsid w:val="00640E9F"/>
    <w:rsid w:val="00641781"/>
    <w:rsid w:val="00641EEA"/>
    <w:rsid w:val="006422E4"/>
    <w:rsid w:val="0064319D"/>
    <w:rsid w:val="00643940"/>
    <w:rsid w:val="0064395A"/>
    <w:rsid w:val="00643A08"/>
    <w:rsid w:val="006445EA"/>
    <w:rsid w:val="0064539B"/>
    <w:rsid w:val="006460AF"/>
    <w:rsid w:val="00646622"/>
    <w:rsid w:val="006472AF"/>
    <w:rsid w:val="00647E35"/>
    <w:rsid w:val="00650F71"/>
    <w:rsid w:val="00651901"/>
    <w:rsid w:val="00651FE4"/>
    <w:rsid w:val="0065234F"/>
    <w:rsid w:val="006528A5"/>
    <w:rsid w:val="00653927"/>
    <w:rsid w:val="006543BE"/>
    <w:rsid w:val="00654EFD"/>
    <w:rsid w:val="00655B0B"/>
    <w:rsid w:val="00657792"/>
    <w:rsid w:val="0065798A"/>
    <w:rsid w:val="006617A6"/>
    <w:rsid w:val="00662745"/>
    <w:rsid w:val="00664222"/>
    <w:rsid w:val="00665980"/>
    <w:rsid w:val="00665AC5"/>
    <w:rsid w:val="00666716"/>
    <w:rsid w:val="006728A7"/>
    <w:rsid w:val="00672C0D"/>
    <w:rsid w:val="00673005"/>
    <w:rsid w:val="006736C4"/>
    <w:rsid w:val="00673989"/>
    <w:rsid w:val="006739E1"/>
    <w:rsid w:val="006750D7"/>
    <w:rsid w:val="0067687A"/>
    <w:rsid w:val="00676AAA"/>
    <w:rsid w:val="006807AE"/>
    <w:rsid w:val="00682A7B"/>
    <w:rsid w:val="00682B5B"/>
    <w:rsid w:val="00683402"/>
    <w:rsid w:val="00684A97"/>
    <w:rsid w:val="00684E80"/>
    <w:rsid w:val="00685496"/>
    <w:rsid w:val="00686163"/>
    <w:rsid w:val="00686825"/>
    <w:rsid w:val="006875B9"/>
    <w:rsid w:val="00690388"/>
    <w:rsid w:val="00690C00"/>
    <w:rsid w:val="00691226"/>
    <w:rsid w:val="00691EB2"/>
    <w:rsid w:val="006923A1"/>
    <w:rsid w:val="0069411A"/>
    <w:rsid w:val="0069437F"/>
    <w:rsid w:val="00695FA7"/>
    <w:rsid w:val="0069700D"/>
    <w:rsid w:val="006A4280"/>
    <w:rsid w:val="006A50C5"/>
    <w:rsid w:val="006A5B40"/>
    <w:rsid w:val="006A607F"/>
    <w:rsid w:val="006A6C55"/>
    <w:rsid w:val="006A7735"/>
    <w:rsid w:val="006A7B2F"/>
    <w:rsid w:val="006B099F"/>
    <w:rsid w:val="006B16AB"/>
    <w:rsid w:val="006B228D"/>
    <w:rsid w:val="006B4A68"/>
    <w:rsid w:val="006B5E40"/>
    <w:rsid w:val="006B66EF"/>
    <w:rsid w:val="006B7132"/>
    <w:rsid w:val="006B76D7"/>
    <w:rsid w:val="006B7C2D"/>
    <w:rsid w:val="006C06A4"/>
    <w:rsid w:val="006C13D9"/>
    <w:rsid w:val="006C142F"/>
    <w:rsid w:val="006C2843"/>
    <w:rsid w:val="006C4434"/>
    <w:rsid w:val="006C59B9"/>
    <w:rsid w:val="006C6591"/>
    <w:rsid w:val="006C6B52"/>
    <w:rsid w:val="006C705D"/>
    <w:rsid w:val="006C7A93"/>
    <w:rsid w:val="006D05CE"/>
    <w:rsid w:val="006D0EC2"/>
    <w:rsid w:val="006D105B"/>
    <w:rsid w:val="006D21AC"/>
    <w:rsid w:val="006D39C0"/>
    <w:rsid w:val="006D3B71"/>
    <w:rsid w:val="006D5F76"/>
    <w:rsid w:val="006D797B"/>
    <w:rsid w:val="006E2A79"/>
    <w:rsid w:val="006E2B11"/>
    <w:rsid w:val="006E3EE5"/>
    <w:rsid w:val="006E4CE9"/>
    <w:rsid w:val="006E58FF"/>
    <w:rsid w:val="006E67DE"/>
    <w:rsid w:val="006F024E"/>
    <w:rsid w:val="006F1672"/>
    <w:rsid w:val="006F234D"/>
    <w:rsid w:val="006F2579"/>
    <w:rsid w:val="006F29FE"/>
    <w:rsid w:val="006F32FC"/>
    <w:rsid w:val="006F3456"/>
    <w:rsid w:val="006F4E49"/>
    <w:rsid w:val="006F5EBE"/>
    <w:rsid w:val="006F6114"/>
    <w:rsid w:val="006F7771"/>
    <w:rsid w:val="006F7956"/>
    <w:rsid w:val="006F7C27"/>
    <w:rsid w:val="0070026B"/>
    <w:rsid w:val="00700B25"/>
    <w:rsid w:val="00700D0F"/>
    <w:rsid w:val="0070359E"/>
    <w:rsid w:val="00704596"/>
    <w:rsid w:val="00704A24"/>
    <w:rsid w:val="00704C19"/>
    <w:rsid w:val="007058A8"/>
    <w:rsid w:val="0071087D"/>
    <w:rsid w:val="00714582"/>
    <w:rsid w:val="00715787"/>
    <w:rsid w:val="00715F33"/>
    <w:rsid w:val="007160A2"/>
    <w:rsid w:val="0071614D"/>
    <w:rsid w:val="00720517"/>
    <w:rsid w:val="00721D63"/>
    <w:rsid w:val="007223C6"/>
    <w:rsid w:val="00722974"/>
    <w:rsid w:val="00723DB2"/>
    <w:rsid w:val="00725681"/>
    <w:rsid w:val="007264EF"/>
    <w:rsid w:val="00727764"/>
    <w:rsid w:val="00730575"/>
    <w:rsid w:val="00730866"/>
    <w:rsid w:val="0073107C"/>
    <w:rsid w:val="007336FD"/>
    <w:rsid w:val="0073409F"/>
    <w:rsid w:val="00734F72"/>
    <w:rsid w:val="007358F7"/>
    <w:rsid w:val="007366F1"/>
    <w:rsid w:val="00736A55"/>
    <w:rsid w:val="007373B2"/>
    <w:rsid w:val="007406ED"/>
    <w:rsid w:val="00740C1F"/>
    <w:rsid w:val="00740DFD"/>
    <w:rsid w:val="00741585"/>
    <w:rsid w:val="00741F36"/>
    <w:rsid w:val="007427DD"/>
    <w:rsid w:val="00742AEA"/>
    <w:rsid w:val="00742C54"/>
    <w:rsid w:val="00743639"/>
    <w:rsid w:val="00743E36"/>
    <w:rsid w:val="00743F10"/>
    <w:rsid w:val="00744B7D"/>
    <w:rsid w:val="00744D23"/>
    <w:rsid w:val="00746827"/>
    <w:rsid w:val="00746AAA"/>
    <w:rsid w:val="007472A3"/>
    <w:rsid w:val="0074777B"/>
    <w:rsid w:val="00750370"/>
    <w:rsid w:val="00752184"/>
    <w:rsid w:val="00752AFB"/>
    <w:rsid w:val="00753E5B"/>
    <w:rsid w:val="00754325"/>
    <w:rsid w:val="00755A66"/>
    <w:rsid w:val="00761EEE"/>
    <w:rsid w:val="007622BF"/>
    <w:rsid w:val="00762626"/>
    <w:rsid w:val="00763244"/>
    <w:rsid w:val="00764C07"/>
    <w:rsid w:val="0076651B"/>
    <w:rsid w:val="0076730E"/>
    <w:rsid w:val="00767C8C"/>
    <w:rsid w:val="00770AAC"/>
    <w:rsid w:val="00771361"/>
    <w:rsid w:val="00771A55"/>
    <w:rsid w:val="007721CD"/>
    <w:rsid w:val="00772FC2"/>
    <w:rsid w:val="00773ADD"/>
    <w:rsid w:val="00773C0E"/>
    <w:rsid w:val="007745FD"/>
    <w:rsid w:val="0077478E"/>
    <w:rsid w:val="00774884"/>
    <w:rsid w:val="007749A2"/>
    <w:rsid w:val="0077671C"/>
    <w:rsid w:val="00776FD9"/>
    <w:rsid w:val="00780640"/>
    <w:rsid w:val="00780BDA"/>
    <w:rsid w:val="00780D49"/>
    <w:rsid w:val="00780F91"/>
    <w:rsid w:val="00781249"/>
    <w:rsid w:val="00782DDE"/>
    <w:rsid w:val="00784658"/>
    <w:rsid w:val="00785775"/>
    <w:rsid w:val="00785892"/>
    <w:rsid w:val="007865AF"/>
    <w:rsid w:val="0078673E"/>
    <w:rsid w:val="00787F22"/>
    <w:rsid w:val="00790334"/>
    <w:rsid w:val="00791B7B"/>
    <w:rsid w:val="00791D4F"/>
    <w:rsid w:val="00792269"/>
    <w:rsid w:val="007957B8"/>
    <w:rsid w:val="007959F1"/>
    <w:rsid w:val="007959F3"/>
    <w:rsid w:val="0079606D"/>
    <w:rsid w:val="007A36B2"/>
    <w:rsid w:val="007A4BEF"/>
    <w:rsid w:val="007A62B3"/>
    <w:rsid w:val="007A68C4"/>
    <w:rsid w:val="007B09D1"/>
    <w:rsid w:val="007B0E82"/>
    <w:rsid w:val="007B1EDD"/>
    <w:rsid w:val="007B2D7C"/>
    <w:rsid w:val="007B38F2"/>
    <w:rsid w:val="007B4844"/>
    <w:rsid w:val="007B4912"/>
    <w:rsid w:val="007B54EA"/>
    <w:rsid w:val="007B571B"/>
    <w:rsid w:val="007B66B4"/>
    <w:rsid w:val="007B67F0"/>
    <w:rsid w:val="007B7C31"/>
    <w:rsid w:val="007B7C9C"/>
    <w:rsid w:val="007C0313"/>
    <w:rsid w:val="007C1097"/>
    <w:rsid w:val="007C14E7"/>
    <w:rsid w:val="007C1960"/>
    <w:rsid w:val="007C4499"/>
    <w:rsid w:val="007C484F"/>
    <w:rsid w:val="007C50B6"/>
    <w:rsid w:val="007C5794"/>
    <w:rsid w:val="007C58CB"/>
    <w:rsid w:val="007C5BB7"/>
    <w:rsid w:val="007C6387"/>
    <w:rsid w:val="007C729F"/>
    <w:rsid w:val="007C77CA"/>
    <w:rsid w:val="007C7B10"/>
    <w:rsid w:val="007D0750"/>
    <w:rsid w:val="007D0C14"/>
    <w:rsid w:val="007D0DD6"/>
    <w:rsid w:val="007D103C"/>
    <w:rsid w:val="007D128D"/>
    <w:rsid w:val="007D3425"/>
    <w:rsid w:val="007D3A5F"/>
    <w:rsid w:val="007D3D97"/>
    <w:rsid w:val="007D6D16"/>
    <w:rsid w:val="007D71D7"/>
    <w:rsid w:val="007E1409"/>
    <w:rsid w:val="007E1CEB"/>
    <w:rsid w:val="007E1DA3"/>
    <w:rsid w:val="007E28AE"/>
    <w:rsid w:val="007E3196"/>
    <w:rsid w:val="007E417C"/>
    <w:rsid w:val="007E4DAF"/>
    <w:rsid w:val="007E4F2E"/>
    <w:rsid w:val="007E55BD"/>
    <w:rsid w:val="007E6B7F"/>
    <w:rsid w:val="007E6F06"/>
    <w:rsid w:val="007E7B06"/>
    <w:rsid w:val="007F07F1"/>
    <w:rsid w:val="007F2031"/>
    <w:rsid w:val="007F21C9"/>
    <w:rsid w:val="007F235D"/>
    <w:rsid w:val="007F2CD3"/>
    <w:rsid w:val="007F3D1A"/>
    <w:rsid w:val="007F5B10"/>
    <w:rsid w:val="007F6604"/>
    <w:rsid w:val="00800160"/>
    <w:rsid w:val="00802289"/>
    <w:rsid w:val="0080262D"/>
    <w:rsid w:val="00802C09"/>
    <w:rsid w:val="00802F47"/>
    <w:rsid w:val="008036B3"/>
    <w:rsid w:val="008058E9"/>
    <w:rsid w:val="00805FCC"/>
    <w:rsid w:val="008077E5"/>
    <w:rsid w:val="00807E28"/>
    <w:rsid w:val="00810661"/>
    <w:rsid w:val="0081092F"/>
    <w:rsid w:val="00810BFA"/>
    <w:rsid w:val="008129C0"/>
    <w:rsid w:val="00813542"/>
    <w:rsid w:val="008156F2"/>
    <w:rsid w:val="0081587D"/>
    <w:rsid w:val="00815C7C"/>
    <w:rsid w:val="00816B28"/>
    <w:rsid w:val="00816C79"/>
    <w:rsid w:val="00817850"/>
    <w:rsid w:val="00820030"/>
    <w:rsid w:val="008205A4"/>
    <w:rsid w:val="00821319"/>
    <w:rsid w:val="00821802"/>
    <w:rsid w:val="00821FB1"/>
    <w:rsid w:val="0082308B"/>
    <w:rsid w:val="008238A0"/>
    <w:rsid w:val="008275D3"/>
    <w:rsid w:val="00830EDB"/>
    <w:rsid w:val="00831B4D"/>
    <w:rsid w:val="00831F16"/>
    <w:rsid w:val="0083232C"/>
    <w:rsid w:val="00832519"/>
    <w:rsid w:val="0083270D"/>
    <w:rsid w:val="00832830"/>
    <w:rsid w:val="00833650"/>
    <w:rsid w:val="00833D46"/>
    <w:rsid w:val="00834180"/>
    <w:rsid w:val="00836488"/>
    <w:rsid w:val="008364FA"/>
    <w:rsid w:val="00836DDF"/>
    <w:rsid w:val="00836F28"/>
    <w:rsid w:val="00837D05"/>
    <w:rsid w:val="00841BD0"/>
    <w:rsid w:val="00842E52"/>
    <w:rsid w:val="00843A03"/>
    <w:rsid w:val="00843A27"/>
    <w:rsid w:val="008460F6"/>
    <w:rsid w:val="008467E3"/>
    <w:rsid w:val="0084759A"/>
    <w:rsid w:val="008527DA"/>
    <w:rsid w:val="0085384D"/>
    <w:rsid w:val="00855D2E"/>
    <w:rsid w:val="00855E6C"/>
    <w:rsid w:val="008563E5"/>
    <w:rsid w:val="00856847"/>
    <w:rsid w:val="008574BA"/>
    <w:rsid w:val="00857A23"/>
    <w:rsid w:val="00857B05"/>
    <w:rsid w:val="00857BEA"/>
    <w:rsid w:val="008608F5"/>
    <w:rsid w:val="00862ACE"/>
    <w:rsid w:val="008635DF"/>
    <w:rsid w:val="00863B6F"/>
    <w:rsid w:val="0086403B"/>
    <w:rsid w:val="00864F07"/>
    <w:rsid w:val="00866B33"/>
    <w:rsid w:val="00867E3D"/>
    <w:rsid w:val="00867E7D"/>
    <w:rsid w:val="00870FFD"/>
    <w:rsid w:val="00872B34"/>
    <w:rsid w:val="008732C1"/>
    <w:rsid w:val="00873402"/>
    <w:rsid w:val="00873E0E"/>
    <w:rsid w:val="00873E9F"/>
    <w:rsid w:val="00874736"/>
    <w:rsid w:val="00874ECD"/>
    <w:rsid w:val="00875367"/>
    <w:rsid w:val="0088054A"/>
    <w:rsid w:val="0088061E"/>
    <w:rsid w:val="00880C50"/>
    <w:rsid w:val="00880D8F"/>
    <w:rsid w:val="008811CE"/>
    <w:rsid w:val="00881A9F"/>
    <w:rsid w:val="00881B59"/>
    <w:rsid w:val="00883C53"/>
    <w:rsid w:val="00890A78"/>
    <w:rsid w:val="00891B18"/>
    <w:rsid w:val="0089225A"/>
    <w:rsid w:val="00894E69"/>
    <w:rsid w:val="008951CE"/>
    <w:rsid w:val="00895726"/>
    <w:rsid w:val="008963E3"/>
    <w:rsid w:val="00896EEE"/>
    <w:rsid w:val="00897037"/>
    <w:rsid w:val="008A0E32"/>
    <w:rsid w:val="008A18F1"/>
    <w:rsid w:val="008A37FC"/>
    <w:rsid w:val="008A403E"/>
    <w:rsid w:val="008A49DE"/>
    <w:rsid w:val="008A51F0"/>
    <w:rsid w:val="008A535D"/>
    <w:rsid w:val="008A54FC"/>
    <w:rsid w:val="008A58CB"/>
    <w:rsid w:val="008A59F6"/>
    <w:rsid w:val="008A5FEE"/>
    <w:rsid w:val="008A7088"/>
    <w:rsid w:val="008A722E"/>
    <w:rsid w:val="008A7586"/>
    <w:rsid w:val="008A7758"/>
    <w:rsid w:val="008A7C4E"/>
    <w:rsid w:val="008A7DFB"/>
    <w:rsid w:val="008B195F"/>
    <w:rsid w:val="008B1D3F"/>
    <w:rsid w:val="008B29ED"/>
    <w:rsid w:val="008B2B6F"/>
    <w:rsid w:val="008B2F5B"/>
    <w:rsid w:val="008B3397"/>
    <w:rsid w:val="008B3AE3"/>
    <w:rsid w:val="008B4B77"/>
    <w:rsid w:val="008B4D61"/>
    <w:rsid w:val="008B514F"/>
    <w:rsid w:val="008B5167"/>
    <w:rsid w:val="008B6B7A"/>
    <w:rsid w:val="008B78CF"/>
    <w:rsid w:val="008B7C18"/>
    <w:rsid w:val="008C02B9"/>
    <w:rsid w:val="008C17EB"/>
    <w:rsid w:val="008C1A0F"/>
    <w:rsid w:val="008C374E"/>
    <w:rsid w:val="008C4ED4"/>
    <w:rsid w:val="008C58D2"/>
    <w:rsid w:val="008C680E"/>
    <w:rsid w:val="008C6E08"/>
    <w:rsid w:val="008C749B"/>
    <w:rsid w:val="008D01BA"/>
    <w:rsid w:val="008D0A16"/>
    <w:rsid w:val="008D0D01"/>
    <w:rsid w:val="008D3C64"/>
    <w:rsid w:val="008D5081"/>
    <w:rsid w:val="008D5162"/>
    <w:rsid w:val="008D5269"/>
    <w:rsid w:val="008D6435"/>
    <w:rsid w:val="008D6986"/>
    <w:rsid w:val="008D6E27"/>
    <w:rsid w:val="008D74FD"/>
    <w:rsid w:val="008D77FD"/>
    <w:rsid w:val="008D7AE4"/>
    <w:rsid w:val="008E0FC7"/>
    <w:rsid w:val="008E27A4"/>
    <w:rsid w:val="008E2E7D"/>
    <w:rsid w:val="008E5181"/>
    <w:rsid w:val="008E56C4"/>
    <w:rsid w:val="008E63B2"/>
    <w:rsid w:val="008E7265"/>
    <w:rsid w:val="008E758F"/>
    <w:rsid w:val="008E7711"/>
    <w:rsid w:val="008E7A7F"/>
    <w:rsid w:val="008F05AB"/>
    <w:rsid w:val="008F23DC"/>
    <w:rsid w:val="008F26B7"/>
    <w:rsid w:val="008F3E20"/>
    <w:rsid w:val="008F4CB3"/>
    <w:rsid w:val="008F57B7"/>
    <w:rsid w:val="008F6326"/>
    <w:rsid w:val="008F66A1"/>
    <w:rsid w:val="00900681"/>
    <w:rsid w:val="00900D80"/>
    <w:rsid w:val="009015D8"/>
    <w:rsid w:val="0090172E"/>
    <w:rsid w:val="00902985"/>
    <w:rsid w:val="00903BD6"/>
    <w:rsid w:val="0090623F"/>
    <w:rsid w:val="0090709C"/>
    <w:rsid w:val="0090793B"/>
    <w:rsid w:val="00907B7E"/>
    <w:rsid w:val="00907D1C"/>
    <w:rsid w:val="0091103C"/>
    <w:rsid w:val="0091329E"/>
    <w:rsid w:val="0091390D"/>
    <w:rsid w:val="0091493E"/>
    <w:rsid w:val="009154B6"/>
    <w:rsid w:val="00916781"/>
    <w:rsid w:val="00917186"/>
    <w:rsid w:val="009171EC"/>
    <w:rsid w:val="00917302"/>
    <w:rsid w:val="009173AA"/>
    <w:rsid w:val="00920879"/>
    <w:rsid w:val="00921023"/>
    <w:rsid w:val="00923301"/>
    <w:rsid w:val="00923BEC"/>
    <w:rsid w:val="00924EB6"/>
    <w:rsid w:val="00924FEA"/>
    <w:rsid w:val="00925706"/>
    <w:rsid w:val="00925BFE"/>
    <w:rsid w:val="00925ED2"/>
    <w:rsid w:val="00926916"/>
    <w:rsid w:val="00926A48"/>
    <w:rsid w:val="009273A7"/>
    <w:rsid w:val="009300D9"/>
    <w:rsid w:val="00932584"/>
    <w:rsid w:val="009329FD"/>
    <w:rsid w:val="00932F69"/>
    <w:rsid w:val="00934022"/>
    <w:rsid w:val="009359B1"/>
    <w:rsid w:val="00935CD8"/>
    <w:rsid w:val="009364F1"/>
    <w:rsid w:val="00937B05"/>
    <w:rsid w:val="0094114F"/>
    <w:rsid w:val="0094323A"/>
    <w:rsid w:val="00943648"/>
    <w:rsid w:val="0094387D"/>
    <w:rsid w:val="00945723"/>
    <w:rsid w:val="00945818"/>
    <w:rsid w:val="00950DAE"/>
    <w:rsid w:val="00951550"/>
    <w:rsid w:val="00951C1B"/>
    <w:rsid w:val="00953AFA"/>
    <w:rsid w:val="009550AB"/>
    <w:rsid w:val="00955A9B"/>
    <w:rsid w:val="00955CAC"/>
    <w:rsid w:val="00955EF5"/>
    <w:rsid w:val="009565AD"/>
    <w:rsid w:val="00956AC4"/>
    <w:rsid w:val="00957508"/>
    <w:rsid w:val="00961CC0"/>
    <w:rsid w:val="009631D4"/>
    <w:rsid w:val="0096404C"/>
    <w:rsid w:val="00967718"/>
    <w:rsid w:val="009706FD"/>
    <w:rsid w:val="009709F9"/>
    <w:rsid w:val="00971392"/>
    <w:rsid w:val="00971D35"/>
    <w:rsid w:val="0097280D"/>
    <w:rsid w:val="00973458"/>
    <w:rsid w:val="00973FCD"/>
    <w:rsid w:val="009753E2"/>
    <w:rsid w:val="00975E41"/>
    <w:rsid w:val="0098020A"/>
    <w:rsid w:val="00981316"/>
    <w:rsid w:val="009827EB"/>
    <w:rsid w:val="009828C1"/>
    <w:rsid w:val="00982DF0"/>
    <w:rsid w:val="0098371A"/>
    <w:rsid w:val="00985801"/>
    <w:rsid w:val="00985B35"/>
    <w:rsid w:val="00986A8E"/>
    <w:rsid w:val="00987238"/>
    <w:rsid w:val="009924B3"/>
    <w:rsid w:val="00992DA7"/>
    <w:rsid w:val="00993AF4"/>
    <w:rsid w:val="00995DD2"/>
    <w:rsid w:val="00996045"/>
    <w:rsid w:val="00997E2E"/>
    <w:rsid w:val="009A00EC"/>
    <w:rsid w:val="009A18F3"/>
    <w:rsid w:val="009A1F5C"/>
    <w:rsid w:val="009A26C8"/>
    <w:rsid w:val="009A3489"/>
    <w:rsid w:val="009A45D4"/>
    <w:rsid w:val="009A4F3A"/>
    <w:rsid w:val="009A5BCF"/>
    <w:rsid w:val="009A6454"/>
    <w:rsid w:val="009B0257"/>
    <w:rsid w:val="009B09A9"/>
    <w:rsid w:val="009B1360"/>
    <w:rsid w:val="009B2142"/>
    <w:rsid w:val="009B3E88"/>
    <w:rsid w:val="009B4BCD"/>
    <w:rsid w:val="009B4F87"/>
    <w:rsid w:val="009B6A0A"/>
    <w:rsid w:val="009B6C4F"/>
    <w:rsid w:val="009B7A7E"/>
    <w:rsid w:val="009C00E4"/>
    <w:rsid w:val="009C0D11"/>
    <w:rsid w:val="009C15E2"/>
    <w:rsid w:val="009C2C6C"/>
    <w:rsid w:val="009C3A26"/>
    <w:rsid w:val="009C3D22"/>
    <w:rsid w:val="009C44B0"/>
    <w:rsid w:val="009C462F"/>
    <w:rsid w:val="009C5E1E"/>
    <w:rsid w:val="009C6D37"/>
    <w:rsid w:val="009D0490"/>
    <w:rsid w:val="009D362B"/>
    <w:rsid w:val="009D38FD"/>
    <w:rsid w:val="009D516A"/>
    <w:rsid w:val="009D661B"/>
    <w:rsid w:val="009D6DFE"/>
    <w:rsid w:val="009D7596"/>
    <w:rsid w:val="009E0028"/>
    <w:rsid w:val="009E1009"/>
    <w:rsid w:val="009E16FA"/>
    <w:rsid w:val="009E2594"/>
    <w:rsid w:val="009E42D0"/>
    <w:rsid w:val="009E4D9E"/>
    <w:rsid w:val="009E50B9"/>
    <w:rsid w:val="009E56F6"/>
    <w:rsid w:val="009E57EF"/>
    <w:rsid w:val="009E5D1D"/>
    <w:rsid w:val="009E6614"/>
    <w:rsid w:val="009F087A"/>
    <w:rsid w:val="009F091D"/>
    <w:rsid w:val="009F17D5"/>
    <w:rsid w:val="009F2284"/>
    <w:rsid w:val="009F2D35"/>
    <w:rsid w:val="009F377D"/>
    <w:rsid w:val="009F3931"/>
    <w:rsid w:val="009F3C6D"/>
    <w:rsid w:val="009F438F"/>
    <w:rsid w:val="009F46B8"/>
    <w:rsid w:val="009F488E"/>
    <w:rsid w:val="009F4C92"/>
    <w:rsid w:val="009F61B3"/>
    <w:rsid w:val="009F65C0"/>
    <w:rsid w:val="00A00516"/>
    <w:rsid w:val="00A0067E"/>
    <w:rsid w:val="00A00E19"/>
    <w:rsid w:val="00A02AEF"/>
    <w:rsid w:val="00A0316B"/>
    <w:rsid w:val="00A033E0"/>
    <w:rsid w:val="00A03450"/>
    <w:rsid w:val="00A03934"/>
    <w:rsid w:val="00A03B5F"/>
    <w:rsid w:val="00A0407C"/>
    <w:rsid w:val="00A04E25"/>
    <w:rsid w:val="00A05C70"/>
    <w:rsid w:val="00A06161"/>
    <w:rsid w:val="00A06F50"/>
    <w:rsid w:val="00A1027D"/>
    <w:rsid w:val="00A103AC"/>
    <w:rsid w:val="00A10758"/>
    <w:rsid w:val="00A10905"/>
    <w:rsid w:val="00A118F5"/>
    <w:rsid w:val="00A11D5C"/>
    <w:rsid w:val="00A127F1"/>
    <w:rsid w:val="00A13065"/>
    <w:rsid w:val="00A13261"/>
    <w:rsid w:val="00A146F4"/>
    <w:rsid w:val="00A149BA"/>
    <w:rsid w:val="00A154A2"/>
    <w:rsid w:val="00A158BD"/>
    <w:rsid w:val="00A16854"/>
    <w:rsid w:val="00A16E40"/>
    <w:rsid w:val="00A17B21"/>
    <w:rsid w:val="00A2123E"/>
    <w:rsid w:val="00A23113"/>
    <w:rsid w:val="00A233E7"/>
    <w:rsid w:val="00A24AB0"/>
    <w:rsid w:val="00A25245"/>
    <w:rsid w:val="00A25F97"/>
    <w:rsid w:val="00A2635B"/>
    <w:rsid w:val="00A26A12"/>
    <w:rsid w:val="00A3059B"/>
    <w:rsid w:val="00A314B9"/>
    <w:rsid w:val="00A31C09"/>
    <w:rsid w:val="00A32401"/>
    <w:rsid w:val="00A330E9"/>
    <w:rsid w:val="00A33533"/>
    <w:rsid w:val="00A34092"/>
    <w:rsid w:val="00A351F6"/>
    <w:rsid w:val="00A35D18"/>
    <w:rsid w:val="00A36A1C"/>
    <w:rsid w:val="00A37B4F"/>
    <w:rsid w:val="00A404BF"/>
    <w:rsid w:val="00A419E5"/>
    <w:rsid w:val="00A423A2"/>
    <w:rsid w:val="00A425AB"/>
    <w:rsid w:val="00A44981"/>
    <w:rsid w:val="00A44FFC"/>
    <w:rsid w:val="00A45A1D"/>
    <w:rsid w:val="00A45C42"/>
    <w:rsid w:val="00A46C33"/>
    <w:rsid w:val="00A46CEB"/>
    <w:rsid w:val="00A47B93"/>
    <w:rsid w:val="00A47FE4"/>
    <w:rsid w:val="00A50904"/>
    <w:rsid w:val="00A511F0"/>
    <w:rsid w:val="00A52651"/>
    <w:rsid w:val="00A54877"/>
    <w:rsid w:val="00A54F5A"/>
    <w:rsid w:val="00A55E28"/>
    <w:rsid w:val="00A5681C"/>
    <w:rsid w:val="00A5688C"/>
    <w:rsid w:val="00A569AA"/>
    <w:rsid w:val="00A57E53"/>
    <w:rsid w:val="00A60158"/>
    <w:rsid w:val="00A60E2B"/>
    <w:rsid w:val="00A6114C"/>
    <w:rsid w:val="00A61277"/>
    <w:rsid w:val="00A6136E"/>
    <w:rsid w:val="00A6179A"/>
    <w:rsid w:val="00A62B3E"/>
    <w:rsid w:val="00A62DC5"/>
    <w:rsid w:val="00A6440C"/>
    <w:rsid w:val="00A65261"/>
    <w:rsid w:val="00A662D1"/>
    <w:rsid w:val="00A6717E"/>
    <w:rsid w:val="00A71182"/>
    <w:rsid w:val="00A726C9"/>
    <w:rsid w:val="00A74810"/>
    <w:rsid w:val="00A74B6E"/>
    <w:rsid w:val="00A75CB5"/>
    <w:rsid w:val="00A764E8"/>
    <w:rsid w:val="00A7744D"/>
    <w:rsid w:val="00A80105"/>
    <w:rsid w:val="00A80A57"/>
    <w:rsid w:val="00A820FD"/>
    <w:rsid w:val="00A83A69"/>
    <w:rsid w:val="00A84102"/>
    <w:rsid w:val="00A845E6"/>
    <w:rsid w:val="00A8463E"/>
    <w:rsid w:val="00A846F7"/>
    <w:rsid w:val="00A8553F"/>
    <w:rsid w:val="00A856F0"/>
    <w:rsid w:val="00A85AF8"/>
    <w:rsid w:val="00A87F0F"/>
    <w:rsid w:val="00A907A5"/>
    <w:rsid w:val="00A93697"/>
    <w:rsid w:val="00A94206"/>
    <w:rsid w:val="00A945BE"/>
    <w:rsid w:val="00A94D6D"/>
    <w:rsid w:val="00A957FC"/>
    <w:rsid w:val="00A95B4F"/>
    <w:rsid w:val="00A95DB8"/>
    <w:rsid w:val="00AA0EA4"/>
    <w:rsid w:val="00AA42BC"/>
    <w:rsid w:val="00AA4D1D"/>
    <w:rsid w:val="00AA55A9"/>
    <w:rsid w:val="00AA56A4"/>
    <w:rsid w:val="00AA7963"/>
    <w:rsid w:val="00AB04E8"/>
    <w:rsid w:val="00AB0730"/>
    <w:rsid w:val="00AB0DF7"/>
    <w:rsid w:val="00AB17AE"/>
    <w:rsid w:val="00AB17D7"/>
    <w:rsid w:val="00AB2C1F"/>
    <w:rsid w:val="00AB2C79"/>
    <w:rsid w:val="00AB3938"/>
    <w:rsid w:val="00AB50F3"/>
    <w:rsid w:val="00AB5F9B"/>
    <w:rsid w:val="00AB7113"/>
    <w:rsid w:val="00AC0131"/>
    <w:rsid w:val="00AC0C60"/>
    <w:rsid w:val="00AC0E28"/>
    <w:rsid w:val="00AC0F89"/>
    <w:rsid w:val="00AC1224"/>
    <w:rsid w:val="00AC20C7"/>
    <w:rsid w:val="00AC2B29"/>
    <w:rsid w:val="00AC3587"/>
    <w:rsid w:val="00AC3C1E"/>
    <w:rsid w:val="00AC6DFE"/>
    <w:rsid w:val="00AC75C5"/>
    <w:rsid w:val="00AD06DA"/>
    <w:rsid w:val="00AD37A3"/>
    <w:rsid w:val="00AD3839"/>
    <w:rsid w:val="00AD5A5B"/>
    <w:rsid w:val="00AD63B8"/>
    <w:rsid w:val="00AD781C"/>
    <w:rsid w:val="00AD782D"/>
    <w:rsid w:val="00AE0C02"/>
    <w:rsid w:val="00AE0C7A"/>
    <w:rsid w:val="00AE1DC7"/>
    <w:rsid w:val="00AE1F4F"/>
    <w:rsid w:val="00AE2B51"/>
    <w:rsid w:val="00AE31C9"/>
    <w:rsid w:val="00AE32B9"/>
    <w:rsid w:val="00AE534A"/>
    <w:rsid w:val="00AE5E3D"/>
    <w:rsid w:val="00AE76D6"/>
    <w:rsid w:val="00AF0506"/>
    <w:rsid w:val="00AF0A62"/>
    <w:rsid w:val="00AF0FB2"/>
    <w:rsid w:val="00AF2CB7"/>
    <w:rsid w:val="00AF3047"/>
    <w:rsid w:val="00AF4A8A"/>
    <w:rsid w:val="00AF5D57"/>
    <w:rsid w:val="00AF6658"/>
    <w:rsid w:val="00AF66BF"/>
    <w:rsid w:val="00AF70B2"/>
    <w:rsid w:val="00AF7BBC"/>
    <w:rsid w:val="00AF7D27"/>
    <w:rsid w:val="00B01DE2"/>
    <w:rsid w:val="00B01EF7"/>
    <w:rsid w:val="00B02F24"/>
    <w:rsid w:val="00B0318D"/>
    <w:rsid w:val="00B04A3F"/>
    <w:rsid w:val="00B05082"/>
    <w:rsid w:val="00B05A49"/>
    <w:rsid w:val="00B06C3D"/>
    <w:rsid w:val="00B06D54"/>
    <w:rsid w:val="00B0717A"/>
    <w:rsid w:val="00B11038"/>
    <w:rsid w:val="00B11632"/>
    <w:rsid w:val="00B13CD5"/>
    <w:rsid w:val="00B14035"/>
    <w:rsid w:val="00B14135"/>
    <w:rsid w:val="00B1551D"/>
    <w:rsid w:val="00B15BDD"/>
    <w:rsid w:val="00B16494"/>
    <w:rsid w:val="00B178C6"/>
    <w:rsid w:val="00B201E1"/>
    <w:rsid w:val="00B2088C"/>
    <w:rsid w:val="00B216BA"/>
    <w:rsid w:val="00B21B5F"/>
    <w:rsid w:val="00B21DA0"/>
    <w:rsid w:val="00B22A5E"/>
    <w:rsid w:val="00B23032"/>
    <w:rsid w:val="00B253F3"/>
    <w:rsid w:val="00B25DE9"/>
    <w:rsid w:val="00B3122A"/>
    <w:rsid w:val="00B335EE"/>
    <w:rsid w:val="00B3373E"/>
    <w:rsid w:val="00B33E29"/>
    <w:rsid w:val="00B34E8C"/>
    <w:rsid w:val="00B35112"/>
    <w:rsid w:val="00B35D11"/>
    <w:rsid w:val="00B36533"/>
    <w:rsid w:val="00B371D6"/>
    <w:rsid w:val="00B37386"/>
    <w:rsid w:val="00B37F22"/>
    <w:rsid w:val="00B401C5"/>
    <w:rsid w:val="00B413F9"/>
    <w:rsid w:val="00B41429"/>
    <w:rsid w:val="00B420B9"/>
    <w:rsid w:val="00B42D44"/>
    <w:rsid w:val="00B434E4"/>
    <w:rsid w:val="00B444D2"/>
    <w:rsid w:val="00B45A0C"/>
    <w:rsid w:val="00B45A2B"/>
    <w:rsid w:val="00B45ECA"/>
    <w:rsid w:val="00B47FD4"/>
    <w:rsid w:val="00B50988"/>
    <w:rsid w:val="00B50E8D"/>
    <w:rsid w:val="00B54142"/>
    <w:rsid w:val="00B544B4"/>
    <w:rsid w:val="00B548B1"/>
    <w:rsid w:val="00B5552E"/>
    <w:rsid w:val="00B55FAC"/>
    <w:rsid w:val="00B56888"/>
    <w:rsid w:val="00B5714E"/>
    <w:rsid w:val="00B57587"/>
    <w:rsid w:val="00B5793A"/>
    <w:rsid w:val="00B57A20"/>
    <w:rsid w:val="00B57B39"/>
    <w:rsid w:val="00B57D5B"/>
    <w:rsid w:val="00B603F2"/>
    <w:rsid w:val="00B61343"/>
    <w:rsid w:val="00B625BC"/>
    <w:rsid w:val="00B627EE"/>
    <w:rsid w:val="00B63B63"/>
    <w:rsid w:val="00B63DDB"/>
    <w:rsid w:val="00B6474F"/>
    <w:rsid w:val="00B655ED"/>
    <w:rsid w:val="00B657FE"/>
    <w:rsid w:val="00B65DC2"/>
    <w:rsid w:val="00B7017D"/>
    <w:rsid w:val="00B71BF1"/>
    <w:rsid w:val="00B7293B"/>
    <w:rsid w:val="00B73455"/>
    <w:rsid w:val="00B73910"/>
    <w:rsid w:val="00B73CFE"/>
    <w:rsid w:val="00B74BD2"/>
    <w:rsid w:val="00B751FD"/>
    <w:rsid w:val="00B75296"/>
    <w:rsid w:val="00B7647B"/>
    <w:rsid w:val="00B77504"/>
    <w:rsid w:val="00B81B0D"/>
    <w:rsid w:val="00B8537F"/>
    <w:rsid w:val="00B862AF"/>
    <w:rsid w:val="00B87B2D"/>
    <w:rsid w:val="00B9061D"/>
    <w:rsid w:val="00B90D36"/>
    <w:rsid w:val="00B912A6"/>
    <w:rsid w:val="00B93480"/>
    <w:rsid w:val="00B93C36"/>
    <w:rsid w:val="00B9460A"/>
    <w:rsid w:val="00B95C86"/>
    <w:rsid w:val="00B96878"/>
    <w:rsid w:val="00B97128"/>
    <w:rsid w:val="00B9760F"/>
    <w:rsid w:val="00B97D14"/>
    <w:rsid w:val="00B97D7A"/>
    <w:rsid w:val="00BA07B4"/>
    <w:rsid w:val="00BA13CC"/>
    <w:rsid w:val="00BA27E9"/>
    <w:rsid w:val="00BA2ACB"/>
    <w:rsid w:val="00BA315F"/>
    <w:rsid w:val="00BA3481"/>
    <w:rsid w:val="00BA359C"/>
    <w:rsid w:val="00BA5363"/>
    <w:rsid w:val="00BA618F"/>
    <w:rsid w:val="00BA7FFA"/>
    <w:rsid w:val="00BB0314"/>
    <w:rsid w:val="00BB16BD"/>
    <w:rsid w:val="00BB1AE0"/>
    <w:rsid w:val="00BB32A7"/>
    <w:rsid w:val="00BB349B"/>
    <w:rsid w:val="00BB42DA"/>
    <w:rsid w:val="00BB48A0"/>
    <w:rsid w:val="00BB4908"/>
    <w:rsid w:val="00BB4BC0"/>
    <w:rsid w:val="00BB4D7E"/>
    <w:rsid w:val="00BB4E43"/>
    <w:rsid w:val="00BB4FCA"/>
    <w:rsid w:val="00BB5676"/>
    <w:rsid w:val="00BB5E69"/>
    <w:rsid w:val="00BB61EC"/>
    <w:rsid w:val="00BB6F7B"/>
    <w:rsid w:val="00BC0C88"/>
    <w:rsid w:val="00BC14D1"/>
    <w:rsid w:val="00BC3456"/>
    <w:rsid w:val="00BC4B2B"/>
    <w:rsid w:val="00BC4CEB"/>
    <w:rsid w:val="00BC5B7D"/>
    <w:rsid w:val="00BC63D6"/>
    <w:rsid w:val="00BC70ED"/>
    <w:rsid w:val="00BD14AE"/>
    <w:rsid w:val="00BD215B"/>
    <w:rsid w:val="00BD3528"/>
    <w:rsid w:val="00BD3F50"/>
    <w:rsid w:val="00BD5F05"/>
    <w:rsid w:val="00BD619E"/>
    <w:rsid w:val="00BE0AF2"/>
    <w:rsid w:val="00BE19AA"/>
    <w:rsid w:val="00BE239E"/>
    <w:rsid w:val="00BE23B1"/>
    <w:rsid w:val="00BE2CFB"/>
    <w:rsid w:val="00BE40F1"/>
    <w:rsid w:val="00BE50CC"/>
    <w:rsid w:val="00BE6247"/>
    <w:rsid w:val="00BF116D"/>
    <w:rsid w:val="00BF1E33"/>
    <w:rsid w:val="00BF271B"/>
    <w:rsid w:val="00BF2792"/>
    <w:rsid w:val="00BF2E40"/>
    <w:rsid w:val="00BF3562"/>
    <w:rsid w:val="00BF4D73"/>
    <w:rsid w:val="00BF7EB6"/>
    <w:rsid w:val="00C01E9F"/>
    <w:rsid w:val="00C04720"/>
    <w:rsid w:val="00C04C5F"/>
    <w:rsid w:val="00C0502F"/>
    <w:rsid w:val="00C05AC8"/>
    <w:rsid w:val="00C05FF1"/>
    <w:rsid w:val="00C06BFD"/>
    <w:rsid w:val="00C074EE"/>
    <w:rsid w:val="00C103B5"/>
    <w:rsid w:val="00C12004"/>
    <w:rsid w:val="00C129C8"/>
    <w:rsid w:val="00C12D38"/>
    <w:rsid w:val="00C14A4E"/>
    <w:rsid w:val="00C16193"/>
    <w:rsid w:val="00C20B58"/>
    <w:rsid w:val="00C215CA"/>
    <w:rsid w:val="00C234FF"/>
    <w:rsid w:val="00C243BA"/>
    <w:rsid w:val="00C249D8"/>
    <w:rsid w:val="00C263B4"/>
    <w:rsid w:val="00C2760B"/>
    <w:rsid w:val="00C27BB4"/>
    <w:rsid w:val="00C30619"/>
    <w:rsid w:val="00C31C64"/>
    <w:rsid w:val="00C31CB8"/>
    <w:rsid w:val="00C34AAA"/>
    <w:rsid w:val="00C34FE8"/>
    <w:rsid w:val="00C35C33"/>
    <w:rsid w:val="00C365D7"/>
    <w:rsid w:val="00C37C4B"/>
    <w:rsid w:val="00C37EFC"/>
    <w:rsid w:val="00C402E4"/>
    <w:rsid w:val="00C41C08"/>
    <w:rsid w:val="00C4270D"/>
    <w:rsid w:val="00C42761"/>
    <w:rsid w:val="00C43308"/>
    <w:rsid w:val="00C43A5A"/>
    <w:rsid w:val="00C4472F"/>
    <w:rsid w:val="00C45787"/>
    <w:rsid w:val="00C459E4"/>
    <w:rsid w:val="00C45F75"/>
    <w:rsid w:val="00C477E1"/>
    <w:rsid w:val="00C51154"/>
    <w:rsid w:val="00C524F5"/>
    <w:rsid w:val="00C55F60"/>
    <w:rsid w:val="00C569EA"/>
    <w:rsid w:val="00C57598"/>
    <w:rsid w:val="00C5782D"/>
    <w:rsid w:val="00C604F8"/>
    <w:rsid w:val="00C60957"/>
    <w:rsid w:val="00C60FEA"/>
    <w:rsid w:val="00C61B38"/>
    <w:rsid w:val="00C61E37"/>
    <w:rsid w:val="00C63F7D"/>
    <w:rsid w:val="00C65434"/>
    <w:rsid w:val="00C66147"/>
    <w:rsid w:val="00C665D9"/>
    <w:rsid w:val="00C67376"/>
    <w:rsid w:val="00C71DFB"/>
    <w:rsid w:val="00C72384"/>
    <w:rsid w:val="00C74685"/>
    <w:rsid w:val="00C7498D"/>
    <w:rsid w:val="00C74D09"/>
    <w:rsid w:val="00C75F17"/>
    <w:rsid w:val="00C76FD1"/>
    <w:rsid w:val="00C77008"/>
    <w:rsid w:val="00C803D2"/>
    <w:rsid w:val="00C810E3"/>
    <w:rsid w:val="00C835C3"/>
    <w:rsid w:val="00C84407"/>
    <w:rsid w:val="00C85057"/>
    <w:rsid w:val="00C865C7"/>
    <w:rsid w:val="00C8676C"/>
    <w:rsid w:val="00C86B74"/>
    <w:rsid w:val="00C877DF"/>
    <w:rsid w:val="00C90388"/>
    <w:rsid w:val="00C919FF"/>
    <w:rsid w:val="00C92831"/>
    <w:rsid w:val="00C94998"/>
    <w:rsid w:val="00C949ED"/>
    <w:rsid w:val="00CA0D61"/>
    <w:rsid w:val="00CA0D8B"/>
    <w:rsid w:val="00CA175B"/>
    <w:rsid w:val="00CA34A1"/>
    <w:rsid w:val="00CA445B"/>
    <w:rsid w:val="00CA52F4"/>
    <w:rsid w:val="00CA5E08"/>
    <w:rsid w:val="00CA6C83"/>
    <w:rsid w:val="00CA716F"/>
    <w:rsid w:val="00CB18B3"/>
    <w:rsid w:val="00CB3479"/>
    <w:rsid w:val="00CB4367"/>
    <w:rsid w:val="00CB4C36"/>
    <w:rsid w:val="00CB4EEA"/>
    <w:rsid w:val="00CB4FFE"/>
    <w:rsid w:val="00CB513D"/>
    <w:rsid w:val="00CB70FB"/>
    <w:rsid w:val="00CB797B"/>
    <w:rsid w:val="00CB7E97"/>
    <w:rsid w:val="00CC03DE"/>
    <w:rsid w:val="00CC05FA"/>
    <w:rsid w:val="00CC13E9"/>
    <w:rsid w:val="00CC2032"/>
    <w:rsid w:val="00CC23A6"/>
    <w:rsid w:val="00CC274D"/>
    <w:rsid w:val="00CC34E8"/>
    <w:rsid w:val="00CC43F2"/>
    <w:rsid w:val="00CC4CB0"/>
    <w:rsid w:val="00CC7A3A"/>
    <w:rsid w:val="00CD00DA"/>
    <w:rsid w:val="00CD0521"/>
    <w:rsid w:val="00CD27C4"/>
    <w:rsid w:val="00CD29DA"/>
    <w:rsid w:val="00CD3480"/>
    <w:rsid w:val="00CD3F0F"/>
    <w:rsid w:val="00CD45B1"/>
    <w:rsid w:val="00CD5F9A"/>
    <w:rsid w:val="00CD629D"/>
    <w:rsid w:val="00CD725B"/>
    <w:rsid w:val="00CE008B"/>
    <w:rsid w:val="00CE085D"/>
    <w:rsid w:val="00CE0FA6"/>
    <w:rsid w:val="00CE120D"/>
    <w:rsid w:val="00CE178E"/>
    <w:rsid w:val="00CE1D97"/>
    <w:rsid w:val="00CE2071"/>
    <w:rsid w:val="00CE4756"/>
    <w:rsid w:val="00CE6C60"/>
    <w:rsid w:val="00CE6C91"/>
    <w:rsid w:val="00CE7E99"/>
    <w:rsid w:val="00CF081F"/>
    <w:rsid w:val="00CF1A21"/>
    <w:rsid w:val="00CF31BC"/>
    <w:rsid w:val="00CF78C6"/>
    <w:rsid w:val="00CF798F"/>
    <w:rsid w:val="00D01676"/>
    <w:rsid w:val="00D0324A"/>
    <w:rsid w:val="00D037FA"/>
    <w:rsid w:val="00D04DDA"/>
    <w:rsid w:val="00D05D4C"/>
    <w:rsid w:val="00D06B35"/>
    <w:rsid w:val="00D1009E"/>
    <w:rsid w:val="00D10AF5"/>
    <w:rsid w:val="00D11DC6"/>
    <w:rsid w:val="00D142C7"/>
    <w:rsid w:val="00D14314"/>
    <w:rsid w:val="00D15342"/>
    <w:rsid w:val="00D164BE"/>
    <w:rsid w:val="00D16954"/>
    <w:rsid w:val="00D20015"/>
    <w:rsid w:val="00D201B1"/>
    <w:rsid w:val="00D20C0D"/>
    <w:rsid w:val="00D20EFF"/>
    <w:rsid w:val="00D21357"/>
    <w:rsid w:val="00D22B69"/>
    <w:rsid w:val="00D24046"/>
    <w:rsid w:val="00D249D4"/>
    <w:rsid w:val="00D24DE1"/>
    <w:rsid w:val="00D2577D"/>
    <w:rsid w:val="00D25AB7"/>
    <w:rsid w:val="00D26105"/>
    <w:rsid w:val="00D26FE3"/>
    <w:rsid w:val="00D277CF"/>
    <w:rsid w:val="00D27CE5"/>
    <w:rsid w:val="00D30541"/>
    <w:rsid w:val="00D30993"/>
    <w:rsid w:val="00D30BCA"/>
    <w:rsid w:val="00D32058"/>
    <w:rsid w:val="00D322BE"/>
    <w:rsid w:val="00D32851"/>
    <w:rsid w:val="00D3380A"/>
    <w:rsid w:val="00D33D2C"/>
    <w:rsid w:val="00D349D0"/>
    <w:rsid w:val="00D34EB9"/>
    <w:rsid w:val="00D352E5"/>
    <w:rsid w:val="00D359A0"/>
    <w:rsid w:val="00D3667B"/>
    <w:rsid w:val="00D37CA2"/>
    <w:rsid w:val="00D43025"/>
    <w:rsid w:val="00D43E00"/>
    <w:rsid w:val="00D4410A"/>
    <w:rsid w:val="00D4509F"/>
    <w:rsid w:val="00D45D25"/>
    <w:rsid w:val="00D460EE"/>
    <w:rsid w:val="00D46816"/>
    <w:rsid w:val="00D470EB"/>
    <w:rsid w:val="00D50A81"/>
    <w:rsid w:val="00D50B88"/>
    <w:rsid w:val="00D556C3"/>
    <w:rsid w:val="00D57F45"/>
    <w:rsid w:val="00D6014B"/>
    <w:rsid w:val="00D606F0"/>
    <w:rsid w:val="00D60AD8"/>
    <w:rsid w:val="00D631AA"/>
    <w:rsid w:val="00D634A3"/>
    <w:rsid w:val="00D63A64"/>
    <w:rsid w:val="00D648AF"/>
    <w:rsid w:val="00D65A84"/>
    <w:rsid w:val="00D6665D"/>
    <w:rsid w:val="00D6770D"/>
    <w:rsid w:val="00D67D7D"/>
    <w:rsid w:val="00D71CC0"/>
    <w:rsid w:val="00D737C4"/>
    <w:rsid w:val="00D737E3"/>
    <w:rsid w:val="00D739CE"/>
    <w:rsid w:val="00D74354"/>
    <w:rsid w:val="00D75906"/>
    <w:rsid w:val="00D7758F"/>
    <w:rsid w:val="00D80899"/>
    <w:rsid w:val="00D8237C"/>
    <w:rsid w:val="00D82A9C"/>
    <w:rsid w:val="00D844D3"/>
    <w:rsid w:val="00D84854"/>
    <w:rsid w:val="00D8507D"/>
    <w:rsid w:val="00D85C0D"/>
    <w:rsid w:val="00D85ED4"/>
    <w:rsid w:val="00D86246"/>
    <w:rsid w:val="00D87097"/>
    <w:rsid w:val="00D87132"/>
    <w:rsid w:val="00D91035"/>
    <w:rsid w:val="00D92A0B"/>
    <w:rsid w:val="00D933CE"/>
    <w:rsid w:val="00D97C98"/>
    <w:rsid w:val="00DA035F"/>
    <w:rsid w:val="00DA2BFF"/>
    <w:rsid w:val="00DA3605"/>
    <w:rsid w:val="00DA389F"/>
    <w:rsid w:val="00DA41C2"/>
    <w:rsid w:val="00DA6A6E"/>
    <w:rsid w:val="00DA7B4D"/>
    <w:rsid w:val="00DA7C3D"/>
    <w:rsid w:val="00DB01B8"/>
    <w:rsid w:val="00DB0495"/>
    <w:rsid w:val="00DB0C13"/>
    <w:rsid w:val="00DB0CE0"/>
    <w:rsid w:val="00DB10FD"/>
    <w:rsid w:val="00DB1137"/>
    <w:rsid w:val="00DB120A"/>
    <w:rsid w:val="00DB170B"/>
    <w:rsid w:val="00DB25EF"/>
    <w:rsid w:val="00DB29EA"/>
    <w:rsid w:val="00DB2B36"/>
    <w:rsid w:val="00DB4E83"/>
    <w:rsid w:val="00DB5B25"/>
    <w:rsid w:val="00DB5CE5"/>
    <w:rsid w:val="00DB61F1"/>
    <w:rsid w:val="00DB6850"/>
    <w:rsid w:val="00DB6B47"/>
    <w:rsid w:val="00DB6E3C"/>
    <w:rsid w:val="00DB7D2F"/>
    <w:rsid w:val="00DC1F4E"/>
    <w:rsid w:val="00DC24E5"/>
    <w:rsid w:val="00DC4377"/>
    <w:rsid w:val="00DC65C5"/>
    <w:rsid w:val="00DC737B"/>
    <w:rsid w:val="00DC7EFD"/>
    <w:rsid w:val="00DD09E2"/>
    <w:rsid w:val="00DD2BAB"/>
    <w:rsid w:val="00DD31CD"/>
    <w:rsid w:val="00DD389B"/>
    <w:rsid w:val="00DD7486"/>
    <w:rsid w:val="00DD77C8"/>
    <w:rsid w:val="00DD784C"/>
    <w:rsid w:val="00DD7B5F"/>
    <w:rsid w:val="00DE0F4E"/>
    <w:rsid w:val="00DE1325"/>
    <w:rsid w:val="00DE14DC"/>
    <w:rsid w:val="00DE1D02"/>
    <w:rsid w:val="00DE38CE"/>
    <w:rsid w:val="00DE3909"/>
    <w:rsid w:val="00DE3ABD"/>
    <w:rsid w:val="00DE4E29"/>
    <w:rsid w:val="00DE4F16"/>
    <w:rsid w:val="00DE61A7"/>
    <w:rsid w:val="00DE697E"/>
    <w:rsid w:val="00DE7394"/>
    <w:rsid w:val="00DE7620"/>
    <w:rsid w:val="00DF087C"/>
    <w:rsid w:val="00DF10A9"/>
    <w:rsid w:val="00DF24E3"/>
    <w:rsid w:val="00DF252A"/>
    <w:rsid w:val="00DF39E1"/>
    <w:rsid w:val="00DF3B8F"/>
    <w:rsid w:val="00DF5046"/>
    <w:rsid w:val="00DF56F2"/>
    <w:rsid w:val="00DF59A9"/>
    <w:rsid w:val="00DF6706"/>
    <w:rsid w:val="00DF6885"/>
    <w:rsid w:val="00DF69C4"/>
    <w:rsid w:val="00E01052"/>
    <w:rsid w:val="00E01E84"/>
    <w:rsid w:val="00E02075"/>
    <w:rsid w:val="00E02496"/>
    <w:rsid w:val="00E0281A"/>
    <w:rsid w:val="00E028F1"/>
    <w:rsid w:val="00E03F5F"/>
    <w:rsid w:val="00E04896"/>
    <w:rsid w:val="00E04EA6"/>
    <w:rsid w:val="00E04FD5"/>
    <w:rsid w:val="00E058E3"/>
    <w:rsid w:val="00E07474"/>
    <w:rsid w:val="00E07634"/>
    <w:rsid w:val="00E07B64"/>
    <w:rsid w:val="00E11961"/>
    <w:rsid w:val="00E13F45"/>
    <w:rsid w:val="00E15030"/>
    <w:rsid w:val="00E1592D"/>
    <w:rsid w:val="00E15A9B"/>
    <w:rsid w:val="00E22C63"/>
    <w:rsid w:val="00E234F9"/>
    <w:rsid w:val="00E23D3D"/>
    <w:rsid w:val="00E24B97"/>
    <w:rsid w:val="00E24F34"/>
    <w:rsid w:val="00E25B8C"/>
    <w:rsid w:val="00E30AEE"/>
    <w:rsid w:val="00E30EF3"/>
    <w:rsid w:val="00E3176F"/>
    <w:rsid w:val="00E31AE0"/>
    <w:rsid w:val="00E31B2C"/>
    <w:rsid w:val="00E31B31"/>
    <w:rsid w:val="00E3264C"/>
    <w:rsid w:val="00E33314"/>
    <w:rsid w:val="00E35530"/>
    <w:rsid w:val="00E36C6D"/>
    <w:rsid w:val="00E36C9B"/>
    <w:rsid w:val="00E37211"/>
    <w:rsid w:val="00E37D07"/>
    <w:rsid w:val="00E4017F"/>
    <w:rsid w:val="00E402F3"/>
    <w:rsid w:val="00E40305"/>
    <w:rsid w:val="00E41434"/>
    <w:rsid w:val="00E43C5B"/>
    <w:rsid w:val="00E43FB0"/>
    <w:rsid w:val="00E446F8"/>
    <w:rsid w:val="00E452D0"/>
    <w:rsid w:val="00E45FC0"/>
    <w:rsid w:val="00E46AE5"/>
    <w:rsid w:val="00E46DB8"/>
    <w:rsid w:val="00E47E3B"/>
    <w:rsid w:val="00E500F9"/>
    <w:rsid w:val="00E50C5C"/>
    <w:rsid w:val="00E5129E"/>
    <w:rsid w:val="00E5174E"/>
    <w:rsid w:val="00E51910"/>
    <w:rsid w:val="00E537BF"/>
    <w:rsid w:val="00E5422D"/>
    <w:rsid w:val="00E55C64"/>
    <w:rsid w:val="00E55E55"/>
    <w:rsid w:val="00E60AB8"/>
    <w:rsid w:val="00E613D7"/>
    <w:rsid w:val="00E61F2C"/>
    <w:rsid w:val="00E62F3D"/>
    <w:rsid w:val="00E630D5"/>
    <w:rsid w:val="00E630F8"/>
    <w:rsid w:val="00E6314E"/>
    <w:rsid w:val="00E64173"/>
    <w:rsid w:val="00E66A40"/>
    <w:rsid w:val="00E66B23"/>
    <w:rsid w:val="00E674B3"/>
    <w:rsid w:val="00E6772B"/>
    <w:rsid w:val="00E67866"/>
    <w:rsid w:val="00E70C94"/>
    <w:rsid w:val="00E71881"/>
    <w:rsid w:val="00E72005"/>
    <w:rsid w:val="00E72205"/>
    <w:rsid w:val="00E72F2A"/>
    <w:rsid w:val="00E73A6D"/>
    <w:rsid w:val="00E73F25"/>
    <w:rsid w:val="00E74241"/>
    <w:rsid w:val="00E76FDF"/>
    <w:rsid w:val="00E77863"/>
    <w:rsid w:val="00E77BA7"/>
    <w:rsid w:val="00E81D7B"/>
    <w:rsid w:val="00E822C3"/>
    <w:rsid w:val="00E82F21"/>
    <w:rsid w:val="00E8305F"/>
    <w:rsid w:val="00E83AF7"/>
    <w:rsid w:val="00E83CBE"/>
    <w:rsid w:val="00E841CE"/>
    <w:rsid w:val="00E8558D"/>
    <w:rsid w:val="00E8603D"/>
    <w:rsid w:val="00E86043"/>
    <w:rsid w:val="00E86D83"/>
    <w:rsid w:val="00E907EA"/>
    <w:rsid w:val="00E9179B"/>
    <w:rsid w:val="00E9255F"/>
    <w:rsid w:val="00E9256D"/>
    <w:rsid w:val="00E935AB"/>
    <w:rsid w:val="00E93660"/>
    <w:rsid w:val="00E94303"/>
    <w:rsid w:val="00E95471"/>
    <w:rsid w:val="00E95EF1"/>
    <w:rsid w:val="00E96B2B"/>
    <w:rsid w:val="00E96DB5"/>
    <w:rsid w:val="00E97B73"/>
    <w:rsid w:val="00EA2B8C"/>
    <w:rsid w:val="00EA325C"/>
    <w:rsid w:val="00EA3761"/>
    <w:rsid w:val="00EA40E2"/>
    <w:rsid w:val="00EA485E"/>
    <w:rsid w:val="00EB019F"/>
    <w:rsid w:val="00EB0887"/>
    <w:rsid w:val="00EB0A04"/>
    <w:rsid w:val="00EB0FF9"/>
    <w:rsid w:val="00EB1F3C"/>
    <w:rsid w:val="00EB2379"/>
    <w:rsid w:val="00EB3C37"/>
    <w:rsid w:val="00EB458A"/>
    <w:rsid w:val="00EB5263"/>
    <w:rsid w:val="00EB6E3F"/>
    <w:rsid w:val="00EC1A9A"/>
    <w:rsid w:val="00EC1DB4"/>
    <w:rsid w:val="00EC1F8C"/>
    <w:rsid w:val="00EC1FBD"/>
    <w:rsid w:val="00EC2699"/>
    <w:rsid w:val="00EC28C0"/>
    <w:rsid w:val="00EC3553"/>
    <w:rsid w:val="00EC71C5"/>
    <w:rsid w:val="00EC76AC"/>
    <w:rsid w:val="00EC79E4"/>
    <w:rsid w:val="00EC7DCE"/>
    <w:rsid w:val="00ED060A"/>
    <w:rsid w:val="00ED1545"/>
    <w:rsid w:val="00ED268E"/>
    <w:rsid w:val="00ED3188"/>
    <w:rsid w:val="00ED39B7"/>
    <w:rsid w:val="00ED3ED1"/>
    <w:rsid w:val="00ED43D7"/>
    <w:rsid w:val="00ED4654"/>
    <w:rsid w:val="00ED60D5"/>
    <w:rsid w:val="00ED6CE1"/>
    <w:rsid w:val="00ED7766"/>
    <w:rsid w:val="00EE1D17"/>
    <w:rsid w:val="00EE2E4E"/>
    <w:rsid w:val="00EE3B33"/>
    <w:rsid w:val="00EE42EA"/>
    <w:rsid w:val="00EE552A"/>
    <w:rsid w:val="00EE58F6"/>
    <w:rsid w:val="00EE68E7"/>
    <w:rsid w:val="00EE76DA"/>
    <w:rsid w:val="00EE7F5B"/>
    <w:rsid w:val="00EF00A2"/>
    <w:rsid w:val="00EF0EE6"/>
    <w:rsid w:val="00EF1B47"/>
    <w:rsid w:val="00EF2300"/>
    <w:rsid w:val="00EF29A4"/>
    <w:rsid w:val="00EF362E"/>
    <w:rsid w:val="00EF40FB"/>
    <w:rsid w:val="00EF42B3"/>
    <w:rsid w:val="00EF63A6"/>
    <w:rsid w:val="00EF6C31"/>
    <w:rsid w:val="00EF7417"/>
    <w:rsid w:val="00EF7972"/>
    <w:rsid w:val="00EF7A36"/>
    <w:rsid w:val="00F0034D"/>
    <w:rsid w:val="00F02F1E"/>
    <w:rsid w:val="00F042D8"/>
    <w:rsid w:val="00F049DB"/>
    <w:rsid w:val="00F055EC"/>
    <w:rsid w:val="00F07364"/>
    <w:rsid w:val="00F07CAD"/>
    <w:rsid w:val="00F11221"/>
    <w:rsid w:val="00F11276"/>
    <w:rsid w:val="00F1137A"/>
    <w:rsid w:val="00F12A25"/>
    <w:rsid w:val="00F12DE3"/>
    <w:rsid w:val="00F12FD5"/>
    <w:rsid w:val="00F131F2"/>
    <w:rsid w:val="00F1378E"/>
    <w:rsid w:val="00F140CC"/>
    <w:rsid w:val="00F14F85"/>
    <w:rsid w:val="00F15D90"/>
    <w:rsid w:val="00F16D65"/>
    <w:rsid w:val="00F16ED6"/>
    <w:rsid w:val="00F1765D"/>
    <w:rsid w:val="00F2011F"/>
    <w:rsid w:val="00F2140E"/>
    <w:rsid w:val="00F21E16"/>
    <w:rsid w:val="00F227BF"/>
    <w:rsid w:val="00F22CB1"/>
    <w:rsid w:val="00F24A58"/>
    <w:rsid w:val="00F25D52"/>
    <w:rsid w:val="00F27283"/>
    <w:rsid w:val="00F30841"/>
    <w:rsid w:val="00F33821"/>
    <w:rsid w:val="00F33D8C"/>
    <w:rsid w:val="00F33FEE"/>
    <w:rsid w:val="00F34401"/>
    <w:rsid w:val="00F37478"/>
    <w:rsid w:val="00F37F2B"/>
    <w:rsid w:val="00F40696"/>
    <w:rsid w:val="00F41F7F"/>
    <w:rsid w:val="00F42216"/>
    <w:rsid w:val="00F428BE"/>
    <w:rsid w:val="00F42CD5"/>
    <w:rsid w:val="00F43668"/>
    <w:rsid w:val="00F519AC"/>
    <w:rsid w:val="00F52150"/>
    <w:rsid w:val="00F525D8"/>
    <w:rsid w:val="00F54069"/>
    <w:rsid w:val="00F54C95"/>
    <w:rsid w:val="00F5509C"/>
    <w:rsid w:val="00F55FAF"/>
    <w:rsid w:val="00F56F50"/>
    <w:rsid w:val="00F605FA"/>
    <w:rsid w:val="00F614FC"/>
    <w:rsid w:val="00F61E33"/>
    <w:rsid w:val="00F620C3"/>
    <w:rsid w:val="00F64373"/>
    <w:rsid w:val="00F65AB1"/>
    <w:rsid w:val="00F66F5C"/>
    <w:rsid w:val="00F70CC7"/>
    <w:rsid w:val="00F710EF"/>
    <w:rsid w:val="00F7172C"/>
    <w:rsid w:val="00F71DD1"/>
    <w:rsid w:val="00F73784"/>
    <w:rsid w:val="00F8078E"/>
    <w:rsid w:val="00F82759"/>
    <w:rsid w:val="00F82908"/>
    <w:rsid w:val="00F83A04"/>
    <w:rsid w:val="00F871FA"/>
    <w:rsid w:val="00F90889"/>
    <w:rsid w:val="00F910D3"/>
    <w:rsid w:val="00F913EF"/>
    <w:rsid w:val="00F914DF"/>
    <w:rsid w:val="00F9251E"/>
    <w:rsid w:val="00F92AB6"/>
    <w:rsid w:val="00F9449D"/>
    <w:rsid w:val="00F95C15"/>
    <w:rsid w:val="00F96831"/>
    <w:rsid w:val="00F97C98"/>
    <w:rsid w:val="00F97CC2"/>
    <w:rsid w:val="00F97D9F"/>
    <w:rsid w:val="00FA0610"/>
    <w:rsid w:val="00FA1D5D"/>
    <w:rsid w:val="00FA244B"/>
    <w:rsid w:val="00FA404E"/>
    <w:rsid w:val="00FA525F"/>
    <w:rsid w:val="00FA79C9"/>
    <w:rsid w:val="00FA7BEA"/>
    <w:rsid w:val="00FA7DF4"/>
    <w:rsid w:val="00FA7FBA"/>
    <w:rsid w:val="00FB11B2"/>
    <w:rsid w:val="00FB15B2"/>
    <w:rsid w:val="00FB206F"/>
    <w:rsid w:val="00FB2204"/>
    <w:rsid w:val="00FB2350"/>
    <w:rsid w:val="00FB2645"/>
    <w:rsid w:val="00FB330A"/>
    <w:rsid w:val="00FB411E"/>
    <w:rsid w:val="00FB4141"/>
    <w:rsid w:val="00FB46DF"/>
    <w:rsid w:val="00FB5434"/>
    <w:rsid w:val="00FB62A5"/>
    <w:rsid w:val="00FB7D37"/>
    <w:rsid w:val="00FB7D94"/>
    <w:rsid w:val="00FB7F5D"/>
    <w:rsid w:val="00FC05DA"/>
    <w:rsid w:val="00FC128A"/>
    <w:rsid w:val="00FC18D2"/>
    <w:rsid w:val="00FC2EBE"/>
    <w:rsid w:val="00FC323A"/>
    <w:rsid w:val="00FC4020"/>
    <w:rsid w:val="00FC4258"/>
    <w:rsid w:val="00FC4E9F"/>
    <w:rsid w:val="00FC5D30"/>
    <w:rsid w:val="00FC60B1"/>
    <w:rsid w:val="00FC70B3"/>
    <w:rsid w:val="00FD2610"/>
    <w:rsid w:val="00FD2AF0"/>
    <w:rsid w:val="00FD3DF3"/>
    <w:rsid w:val="00FD4522"/>
    <w:rsid w:val="00FD4643"/>
    <w:rsid w:val="00FD47FC"/>
    <w:rsid w:val="00FD4B3B"/>
    <w:rsid w:val="00FD4B91"/>
    <w:rsid w:val="00FD605D"/>
    <w:rsid w:val="00FD67C0"/>
    <w:rsid w:val="00FD6BB3"/>
    <w:rsid w:val="00FE086E"/>
    <w:rsid w:val="00FE0AB1"/>
    <w:rsid w:val="00FE0E92"/>
    <w:rsid w:val="00FE44B4"/>
    <w:rsid w:val="00FE4F84"/>
    <w:rsid w:val="00FF2575"/>
    <w:rsid w:val="00FF2A9F"/>
    <w:rsid w:val="00FF4610"/>
    <w:rsid w:val="00FF471E"/>
    <w:rsid w:val="00FF4DB3"/>
    <w:rsid w:val="00FF4FEB"/>
    <w:rsid w:val="00FF522F"/>
    <w:rsid w:val="00FF6B00"/>
    <w:rsid w:val="00FF6C7D"/>
    <w:rsid w:val="00FF75D5"/>
    <w:rsid w:val="00FF7C69"/>
    <w:rsid w:val="00FF7E25"/>
    <w:rsid w:val="00FF7F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rdia New" w:eastAsia="Cordia New" w:hAnsi="Cordia New" w:cs="Angsana New"/>
        <w:lang w:val="en-US" w:eastAsia="en-US" w:bidi="th-TH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41C4"/>
    <w:rPr>
      <w:sz w:val="28"/>
      <w:szCs w:val="28"/>
    </w:rPr>
  </w:style>
  <w:style w:type="paragraph" w:styleId="Heading1">
    <w:name w:val="heading 1"/>
    <w:basedOn w:val="Normal"/>
    <w:next w:val="Normal"/>
    <w:qFormat/>
    <w:rsid w:val="006B228D"/>
    <w:pPr>
      <w:keepNext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qFormat/>
    <w:rsid w:val="006B228D"/>
    <w:pPr>
      <w:keepNext/>
      <w:ind w:left="851" w:firstLine="142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rsid w:val="006B228D"/>
    <w:pPr>
      <w:keepNext/>
      <w:numPr>
        <w:numId w:val="1"/>
      </w:numPr>
      <w:outlineLvl w:val="2"/>
    </w:pPr>
    <w:rPr>
      <w:sz w:val="32"/>
      <w:szCs w:val="32"/>
    </w:rPr>
  </w:style>
  <w:style w:type="paragraph" w:styleId="Heading4">
    <w:name w:val="heading 4"/>
    <w:basedOn w:val="Normal"/>
    <w:next w:val="Normal"/>
    <w:qFormat/>
    <w:rsid w:val="006B228D"/>
    <w:pPr>
      <w:keepNext/>
      <w:tabs>
        <w:tab w:val="left" w:pos="993"/>
      </w:tabs>
      <w:ind w:left="426"/>
      <w:outlineLvl w:val="3"/>
    </w:pPr>
    <w:rPr>
      <w:sz w:val="32"/>
      <w:szCs w:val="32"/>
    </w:rPr>
  </w:style>
  <w:style w:type="paragraph" w:styleId="Heading5">
    <w:name w:val="heading 5"/>
    <w:basedOn w:val="Normal"/>
    <w:next w:val="Normal"/>
    <w:qFormat/>
    <w:rsid w:val="006B228D"/>
    <w:pPr>
      <w:keepNext/>
      <w:tabs>
        <w:tab w:val="left" w:pos="993"/>
      </w:tabs>
      <w:ind w:left="426"/>
      <w:outlineLvl w:val="4"/>
    </w:pPr>
    <w:rPr>
      <w:i/>
      <w:iCs/>
      <w:sz w:val="32"/>
      <w:szCs w:val="32"/>
    </w:rPr>
  </w:style>
  <w:style w:type="paragraph" w:styleId="Heading6">
    <w:name w:val="heading 6"/>
    <w:basedOn w:val="Normal"/>
    <w:next w:val="Normal"/>
    <w:qFormat/>
    <w:rsid w:val="006B228D"/>
    <w:pPr>
      <w:keepNext/>
      <w:tabs>
        <w:tab w:val="left" w:pos="993"/>
      </w:tabs>
      <w:ind w:left="426" w:firstLine="567"/>
      <w:outlineLvl w:val="5"/>
    </w:pPr>
    <w:rPr>
      <w:sz w:val="32"/>
      <w:szCs w:val="32"/>
    </w:rPr>
  </w:style>
  <w:style w:type="paragraph" w:styleId="Heading7">
    <w:name w:val="heading 7"/>
    <w:basedOn w:val="Normal"/>
    <w:next w:val="Normal"/>
    <w:qFormat/>
    <w:rsid w:val="006B228D"/>
    <w:pPr>
      <w:keepNext/>
      <w:outlineLvl w:val="6"/>
    </w:pPr>
    <w:rPr>
      <w:sz w:val="32"/>
      <w:szCs w:val="32"/>
    </w:rPr>
  </w:style>
  <w:style w:type="paragraph" w:styleId="Heading8">
    <w:name w:val="heading 8"/>
    <w:basedOn w:val="Normal"/>
    <w:next w:val="Normal"/>
    <w:qFormat/>
    <w:rsid w:val="006B228D"/>
    <w:pPr>
      <w:keepNext/>
      <w:tabs>
        <w:tab w:val="left" w:pos="993"/>
      </w:tabs>
      <w:jc w:val="center"/>
      <w:outlineLvl w:val="7"/>
    </w:pPr>
    <w:rPr>
      <w:b/>
      <w:bCs/>
      <w:sz w:val="32"/>
      <w:szCs w:val="32"/>
    </w:rPr>
  </w:style>
  <w:style w:type="paragraph" w:styleId="Heading9">
    <w:name w:val="heading 9"/>
    <w:basedOn w:val="Normal"/>
    <w:next w:val="Normal"/>
    <w:qFormat/>
    <w:rsid w:val="006B228D"/>
    <w:pPr>
      <w:keepNext/>
      <w:tabs>
        <w:tab w:val="left" w:pos="993"/>
      </w:tabs>
      <w:ind w:firstLine="1134"/>
      <w:outlineLvl w:val="8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rsid w:val="006B228D"/>
    <w:pPr>
      <w:ind w:left="851"/>
    </w:pPr>
  </w:style>
  <w:style w:type="paragraph" w:styleId="BodyTextIndent2">
    <w:name w:val="Body Text Indent 2"/>
    <w:basedOn w:val="Normal"/>
    <w:rsid w:val="006B228D"/>
    <w:pPr>
      <w:ind w:left="284" w:firstLine="567"/>
    </w:pPr>
    <w:rPr>
      <w:sz w:val="32"/>
      <w:szCs w:val="32"/>
    </w:rPr>
  </w:style>
  <w:style w:type="paragraph" w:styleId="BodyTextIndent3">
    <w:name w:val="Body Text Indent 3"/>
    <w:basedOn w:val="Normal"/>
    <w:rsid w:val="006B228D"/>
    <w:pPr>
      <w:ind w:left="426" w:firstLine="567"/>
    </w:pPr>
    <w:rPr>
      <w:sz w:val="32"/>
      <w:szCs w:val="32"/>
    </w:rPr>
  </w:style>
  <w:style w:type="paragraph" w:styleId="Header">
    <w:name w:val="header"/>
    <w:aliases w:val="h, อักขระ,อักขระ"/>
    <w:basedOn w:val="Normal"/>
    <w:link w:val="HeaderChar"/>
    <w:uiPriority w:val="99"/>
    <w:rsid w:val="006B228D"/>
    <w:pPr>
      <w:tabs>
        <w:tab w:val="center" w:pos="4153"/>
        <w:tab w:val="right" w:pos="8306"/>
      </w:tabs>
    </w:pPr>
  </w:style>
  <w:style w:type="character" w:customStyle="1" w:styleId="HeaderChar">
    <w:name w:val="Header Char"/>
    <w:aliases w:val="h Char, อักขระ Char,อักขระ Char"/>
    <w:link w:val="Header"/>
    <w:uiPriority w:val="99"/>
    <w:rsid w:val="00653927"/>
    <w:rPr>
      <w:sz w:val="28"/>
      <w:szCs w:val="28"/>
    </w:rPr>
  </w:style>
  <w:style w:type="paragraph" w:styleId="Footer">
    <w:name w:val="footer"/>
    <w:basedOn w:val="Normal"/>
    <w:link w:val="FooterChar"/>
    <w:rsid w:val="006B228D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rsid w:val="00653927"/>
    <w:rPr>
      <w:sz w:val="28"/>
      <w:szCs w:val="28"/>
    </w:rPr>
  </w:style>
  <w:style w:type="paragraph" w:styleId="DocumentMap">
    <w:name w:val="Document Map"/>
    <w:basedOn w:val="Normal"/>
    <w:semiHidden/>
    <w:rsid w:val="006B228D"/>
    <w:pPr>
      <w:shd w:val="clear" w:color="auto" w:fill="000080"/>
    </w:pPr>
  </w:style>
  <w:style w:type="paragraph" w:styleId="BodyText">
    <w:name w:val="Body Text"/>
    <w:basedOn w:val="Normal"/>
    <w:link w:val="BodyTextChar"/>
    <w:rsid w:val="006B228D"/>
    <w:rPr>
      <w:sz w:val="32"/>
      <w:szCs w:val="32"/>
    </w:rPr>
  </w:style>
  <w:style w:type="character" w:customStyle="1" w:styleId="BodyTextChar">
    <w:name w:val="Body Text Char"/>
    <w:link w:val="BodyText"/>
    <w:rsid w:val="004D7C3F"/>
    <w:rPr>
      <w:sz w:val="32"/>
      <w:szCs w:val="32"/>
    </w:rPr>
  </w:style>
  <w:style w:type="paragraph" w:styleId="Title">
    <w:name w:val="Title"/>
    <w:basedOn w:val="Normal"/>
    <w:qFormat/>
    <w:rsid w:val="006B228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5" w:color="auto" w:fill="FFFFFF"/>
      <w:jc w:val="center"/>
    </w:pPr>
    <w:rPr>
      <w:b/>
      <w:bCs/>
      <w:sz w:val="36"/>
      <w:szCs w:val="36"/>
    </w:rPr>
  </w:style>
  <w:style w:type="character" w:styleId="PageNumber">
    <w:name w:val="page number"/>
    <w:basedOn w:val="DefaultParagraphFont"/>
    <w:rsid w:val="006B228D"/>
  </w:style>
  <w:style w:type="paragraph" w:styleId="Subtitle">
    <w:name w:val="Subtitle"/>
    <w:basedOn w:val="Normal"/>
    <w:qFormat/>
    <w:rsid w:val="006B228D"/>
    <w:pPr>
      <w:tabs>
        <w:tab w:val="left" w:pos="7200"/>
      </w:tabs>
      <w:jc w:val="both"/>
    </w:pPr>
    <w:rPr>
      <w:b/>
      <w:bCs/>
      <w:sz w:val="36"/>
      <w:szCs w:val="36"/>
      <w:lang w:val="th-TH"/>
    </w:rPr>
  </w:style>
  <w:style w:type="table" w:styleId="TableGrid">
    <w:name w:val="Table Grid"/>
    <w:basedOn w:val="TableNormal"/>
    <w:rsid w:val="00E613D7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à¹×éÍàÃ×èÍ§"/>
    <w:basedOn w:val="Normal"/>
    <w:rsid w:val="00607A52"/>
    <w:pPr>
      <w:ind w:right="386"/>
    </w:pPr>
    <w:rPr>
      <w:rFonts w:ascii="Times New Roman" w:eastAsia="Times New Roman" w:hAnsi="Times New Roman" w:cs="Cordia New"/>
    </w:rPr>
  </w:style>
  <w:style w:type="paragraph" w:styleId="BlockText">
    <w:name w:val="Block Text"/>
    <w:basedOn w:val="Normal"/>
    <w:rsid w:val="00607A52"/>
    <w:pPr>
      <w:tabs>
        <w:tab w:val="left" w:pos="-2410"/>
        <w:tab w:val="left" w:pos="1134"/>
        <w:tab w:val="left" w:pos="1701"/>
        <w:tab w:val="left" w:pos="1985"/>
      </w:tabs>
      <w:ind w:left="1560" w:right="-99" w:hanging="142"/>
    </w:pPr>
    <w:rPr>
      <w:rFonts w:ascii="Angsana New" w:eastAsia="Angsana New"/>
      <w:snapToGrid w:val="0"/>
      <w:color w:val="000000"/>
      <w:sz w:val="32"/>
      <w:szCs w:val="32"/>
      <w:lang w:eastAsia="th-TH"/>
    </w:rPr>
  </w:style>
  <w:style w:type="paragraph" w:styleId="BodyText2">
    <w:name w:val="Body Text 2"/>
    <w:basedOn w:val="Normal"/>
    <w:rsid w:val="00607A52"/>
    <w:rPr>
      <w:rFonts w:ascii="Angsana New"/>
      <w:sz w:val="32"/>
      <w:szCs w:val="32"/>
    </w:rPr>
  </w:style>
  <w:style w:type="paragraph" w:customStyle="1" w:styleId="Default">
    <w:name w:val="Default"/>
    <w:rsid w:val="00607A52"/>
    <w:pPr>
      <w:autoSpaceDE w:val="0"/>
      <w:autoSpaceDN w:val="0"/>
      <w:adjustRightInd w:val="0"/>
    </w:pPr>
    <w:rPr>
      <w:rFonts w:ascii="Angsana New" w:eastAsia="SimSun" w:hAnsi="Angsana New"/>
      <w:color w:val="000000"/>
      <w:sz w:val="24"/>
      <w:szCs w:val="24"/>
      <w:lang w:eastAsia="zh-CN"/>
    </w:rPr>
  </w:style>
  <w:style w:type="paragraph" w:customStyle="1" w:styleId="Heading11">
    <w:name w:val="Heading 11"/>
    <w:basedOn w:val="Default"/>
    <w:next w:val="Default"/>
    <w:rsid w:val="00607A52"/>
    <w:rPr>
      <w:color w:val="auto"/>
    </w:rPr>
  </w:style>
  <w:style w:type="paragraph" w:customStyle="1" w:styleId="a0">
    <w:name w:val="??????????"/>
    <w:basedOn w:val="Default"/>
    <w:next w:val="Default"/>
    <w:rsid w:val="00607A52"/>
    <w:rPr>
      <w:color w:val="auto"/>
    </w:rPr>
  </w:style>
  <w:style w:type="paragraph" w:styleId="PlainText">
    <w:name w:val="Plain Text"/>
    <w:basedOn w:val="Normal"/>
    <w:rsid w:val="00187913"/>
    <w:rPr>
      <w:rFonts w:cs="Cordia New"/>
    </w:rPr>
  </w:style>
  <w:style w:type="paragraph" w:styleId="BalloonText">
    <w:name w:val="Balloon Text"/>
    <w:basedOn w:val="Normal"/>
    <w:semiHidden/>
    <w:rsid w:val="004417D4"/>
    <w:rPr>
      <w:rFonts w:ascii="Tahoma" w:hAnsi="Tahoma"/>
      <w:sz w:val="16"/>
      <w:szCs w:val="18"/>
    </w:rPr>
  </w:style>
  <w:style w:type="table" w:styleId="TableContemporary">
    <w:name w:val="Table Contemporary"/>
    <w:basedOn w:val="TableNormal"/>
    <w:rsid w:val="00700D0F"/>
    <w:rPr>
      <w:rFonts w:ascii="Times New Roman" w:eastAsia="Times New Roman" w:hAnsi="Times New Roman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styleId="Hyperlink">
    <w:name w:val="Hyperlink"/>
    <w:rsid w:val="009F65C0"/>
    <w:rPr>
      <w:color w:val="0000FF"/>
      <w:u w:val="single"/>
      <w:lang w:bidi="th-TH"/>
    </w:rPr>
  </w:style>
  <w:style w:type="paragraph" w:customStyle="1" w:styleId="h3">
    <w:name w:val="h3"/>
    <w:basedOn w:val="Normal"/>
    <w:rsid w:val="009F65C0"/>
    <w:pPr>
      <w:tabs>
        <w:tab w:val="left" w:pos="720"/>
      </w:tabs>
      <w:spacing w:before="120"/>
    </w:pPr>
    <w:rPr>
      <w:rFonts w:ascii="AngsanaUPC" w:eastAsia="Times New Roman" w:hAnsi="AngsanaUPC" w:cs="AngsanaUPC"/>
      <w:b/>
      <w:bCs/>
      <w:sz w:val="32"/>
      <w:szCs w:val="32"/>
    </w:rPr>
  </w:style>
  <w:style w:type="table" w:styleId="TableColumns4">
    <w:name w:val="Table Columns 4"/>
    <w:basedOn w:val="TableNormal"/>
    <w:rsid w:val="003D5BA8"/>
    <w:rPr>
      <w:rFonts w:ascii="Times New Roman" w:eastAsia="Times New Roman" w:hAnsi="Times New Roman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paragraph" w:customStyle="1" w:styleId="PageName">
    <w:name w:val="_Page_Name"/>
    <w:basedOn w:val="Normal"/>
    <w:rsid w:val="00C92831"/>
    <w:pPr>
      <w:spacing w:line="240" w:lineRule="atLeast"/>
      <w:jc w:val="center"/>
    </w:pPr>
    <w:rPr>
      <w:rFonts w:eastAsia="Times New Roman" w:cs="Cordia New"/>
      <w:b/>
      <w:bCs/>
      <w:sz w:val="40"/>
      <w:szCs w:val="40"/>
    </w:rPr>
  </w:style>
  <w:style w:type="paragraph" w:customStyle="1" w:styleId="StyleStyle9ptBoldBefore2ptAfter2ptNotBold">
    <w:name w:val="Style Style 9 pt Bold Before:  2 pt After:  2 pt + Not Bold"/>
    <w:basedOn w:val="Normal"/>
    <w:uiPriority w:val="99"/>
    <w:rsid w:val="009E57EF"/>
    <w:pPr>
      <w:numPr>
        <w:numId w:val="2"/>
      </w:numPr>
    </w:pPr>
    <w:rPr>
      <w:rFonts w:ascii="Times New Roman" w:eastAsia="Times New Roman" w:hAnsi="Times New Roman"/>
      <w:sz w:val="24"/>
      <w:szCs w:val="24"/>
      <w:lang w:bidi="ar-SA"/>
    </w:rPr>
  </w:style>
  <w:style w:type="paragraph" w:styleId="ListParagraph">
    <w:name w:val="List Paragraph"/>
    <w:basedOn w:val="Normal"/>
    <w:qFormat/>
    <w:rsid w:val="00B3373E"/>
    <w:pPr>
      <w:ind w:left="720"/>
      <w:contextualSpacing/>
    </w:pPr>
    <w:rPr>
      <w:szCs w:val="35"/>
    </w:rPr>
  </w:style>
  <w:style w:type="character" w:customStyle="1" w:styleId="apple-converted-space">
    <w:name w:val="apple-converted-space"/>
    <w:basedOn w:val="DefaultParagraphFont"/>
    <w:rsid w:val="00620A3D"/>
  </w:style>
  <w:style w:type="paragraph" w:customStyle="1" w:styleId="prj0">
    <w:name w:val="prj0"/>
    <w:basedOn w:val="Normal"/>
    <w:rsid w:val="00124D43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/>
    </w:pPr>
    <w:rPr>
      <w:rFonts w:eastAsia="Times New Roman" w:cs="Cordia New"/>
      <w:sz w:val="20"/>
      <w:szCs w:val="20"/>
    </w:rPr>
  </w:style>
  <w:style w:type="paragraph" w:customStyle="1" w:styleId="prj1">
    <w:name w:val="prj1"/>
    <w:basedOn w:val="Normal"/>
    <w:rsid w:val="00124D43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/>
    </w:pPr>
    <w:rPr>
      <w:rFonts w:ascii="TH SarabunPSK" w:eastAsia="Times New Roman" w:hAnsi="TH SarabunPSK" w:cs="TH SarabunPSK"/>
      <w:sz w:val="26"/>
      <w:szCs w:val="26"/>
    </w:rPr>
  </w:style>
  <w:style w:type="paragraph" w:customStyle="1" w:styleId="NIDAHeader1">
    <w:name w:val="NIDA Header 1"/>
    <w:basedOn w:val="Normal"/>
    <w:link w:val="NIDAHeader1Char"/>
    <w:qFormat/>
    <w:rsid w:val="00270617"/>
    <w:pPr>
      <w:numPr>
        <w:numId w:val="7"/>
      </w:numPr>
      <w:outlineLvl w:val="0"/>
    </w:pPr>
    <w:rPr>
      <w:rFonts w:ascii="Browallia New" w:eastAsia="Times New Roman" w:hAnsi="Browallia New" w:cs="Browallia New"/>
      <w:b/>
      <w:bCs/>
      <w:sz w:val="32"/>
      <w:szCs w:val="32"/>
    </w:rPr>
  </w:style>
  <w:style w:type="character" w:customStyle="1" w:styleId="NIDAHeader1Char">
    <w:name w:val="NIDA Header 1 Char"/>
    <w:link w:val="NIDAHeader1"/>
    <w:rsid w:val="00270617"/>
    <w:rPr>
      <w:rFonts w:ascii="Browallia New" w:eastAsia="Times New Roman" w:hAnsi="Browallia New" w:cs="Browallia New"/>
      <w:b/>
      <w:bCs/>
      <w:sz w:val="32"/>
      <w:szCs w:val="32"/>
    </w:rPr>
  </w:style>
  <w:style w:type="paragraph" w:styleId="NoSpacing">
    <w:name w:val="No Spacing"/>
    <w:link w:val="NoSpacingChar"/>
    <w:uiPriority w:val="1"/>
    <w:qFormat/>
    <w:rsid w:val="006F7C27"/>
    <w:rPr>
      <w:rFonts w:asciiTheme="minorHAnsi" w:eastAsiaTheme="minorEastAsia" w:hAnsiTheme="minorHAnsi" w:cstheme="minorBidi"/>
      <w:sz w:val="22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6F7C27"/>
    <w:rPr>
      <w:rFonts w:asciiTheme="minorHAnsi" w:eastAsiaTheme="minorEastAsia" w:hAnsiTheme="minorHAnsi" w:cstheme="minorBidi"/>
      <w:sz w:val="22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rdia New" w:eastAsia="Cordia New" w:hAnsi="Cordia New" w:cs="Angsana New"/>
        <w:lang w:val="en-US" w:eastAsia="en-US" w:bidi="th-TH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41C4"/>
    <w:rPr>
      <w:sz w:val="28"/>
      <w:szCs w:val="28"/>
    </w:rPr>
  </w:style>
  <w:style w:type="paragraph" w:styleId="Heading1">
    <w:name w:val="heading 1"/>
    <w:basedOn w:val="Normal"/>
    <w:next w:val="Normal"/>
    <w:qFormat/>
    <w:rsid w:val="006B228D"/>
    <w:pPr>
      <w:keepNext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qFormat/>
    <w:rsid w:val="006B228D"/>
    <w:pPr>
      <w:keepNext/>
      <w:ind w:left="851" w:firstLine="142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rsid w:val="006B228D"/>
    <w:pPr>
      <w:keepNext/>
      <w:numPr>
        <w:numId w:val="1"/>
      </w:numPr>
      <w:outlineLvl w:val="2"/>
    </w:pPr>
    <w:rPr>
      <w:sz w:val="32"/>
      <w:szCs w:val="32"/>
    </w:rPr>
  </w:style>
  <w:style w:type="paragraph" w:styleId="Heading4">
    <w:name w:val="heading 4"/>
    <w:basedOn w:val="Normal"/>
    <w:next w:val="Normal"/>
    <w:qFormat/>
    <w:rsid w:val="006B228D"/>
    <w:pPr>
      <w:keepNext/>
      <w:tabs>
        <w:tab w:val="left" w:pos="993"/>
      </w:tabs>
      <w:ind w:left="426"/>
      <w:outlineLvl w:val="3"/>
    </w:pPr>
    <w:rPr>
      <w:sz w:val="32"/>
      <w:szCs w:val="32"/>
    </w:rPr>
  </w:style>
  <w:style w:type="paragraph" w:styleId="Heading5">
    <w:name w:val="heading 5"/>
    <w:basedOn w:val="Normal"/>
    <w:next w:val="Normal"/>
    <w:qFormat/>
    <w:rsid w:val="006B228D"/>
    <w:pPr>
      <w:keepNext/>
      <w:tabs>
        <w:tab w:val="left" w:pos="993"/>
      </w:tabs>
      <w:ind w:left="426"/>
      <w:outlineLvl w:val="4"/>
    </w:pPr>
    <w:rPr>
      <w:i/>
      <w:iCs/>
      <w:sz w:val="32"/>
      <w:szCs w:val="32"/>
    </w:rPr>
  </w:style>
  <w:style w:type="paragraph" w:styleId="Heading6">
    <w:name w:val="heading 6"/>
    <w:basedOn w:val="Normal"/>
    <w:next w:val="Normal"/>
    <w:qFormat/>
    <w:rsid w:val="006B228D"/>
    <w:pPr>
      <w:keepNext/>
      <w:tabs>
        <w:tab w:val="left" w:pos="993"/>
      </w:tabs>
      <w:ind w:left="426" w:firstLine="567"/>
      <w:outlineLvl w:val="5"/>
    </w:pPr>
    <w:rPr>
      <w:sz w:val="32"/>
      <w:szCs w:val="32"/>
    </w:rPr>
  </w:style>
  <w:style w:type="paragraph" w:styleId="Heading7">
    <w:name w:val="heading 7"/>
    <w:basedOn w:val="Normal"/>
    <w:next w:val="Normal"/>
    <w:qFormat/>
    <w:rsid w:val="006B228D"/>
    <w:pPr>
      <w:keepNext/>
      <w:outlineLvl w:val="6"/>
    </w:pPr>
    <w:rPr>
      <w:sz w:val="32"/>
      <w:szCs w:val="32"/>
    </w:rPr>
  </w:style>
  <w:style w:type="paragraph" w:styleId="Heading8">
    <w:name w:val="heading 8"/>
    <w:basedOn w:val="Normal"/>
    <w:next w:val="Normal"/>
    <w:qFormat/>
    <w:rsid w:val="006B228D"/>
    <w:pPr>
      <w:keepNext/>
      <w:tabs>
        <w:tab w:val="left" w:pos="993"/>
      </w:tabs>
      <w:jc w:val="center"/>
      <w:outlineLvl w:val="7"/>
    </w:pPr>
    <w:rPr>
      <w:b/>
      <w:bCs/>
      <w:sz w:val="32"/>
      <w:szCs w:val="32"/>
    </w:rPr>
  </w:style>
  <w:style w:type="paragraph" w:styleId="Heading9">
    <w:name w:val="heading 9"/>
    <w:basedOn w:val="Normal"/>
    <w:next w:val="Normal"/>
    <w:qFormat/>
    <w:rsid w:val="006B228D"/>
    <w:pPr>
      <w:keepNext/>
      <w:tabs>
        <w:tab w:val="left" w:pos="993"/>
      </w:tabs>
      <w:ind w:firstLine="1134"/>
      <w:outlineLvl w:val="8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rsid w:val="006B228D"/>
    <w:pPr>
      <w:ind w:left="851"/>
    </w:pPr>
  </w:style>
  <w:style w:type="paragraph" w:styleId="BodyTextIndent2">
    <w:name w:val="Body Text Indent 2"/>
    <w:basedOn w:val="Normal"/>
    <w:rsid w:val="006B228D"/>
    <w:pPr>
      <w:ind w:left="284" w:firstLine="567"/>
    </w:pPr>
    <w:rPr>
      <w:sz w:val="32"/>
      <w:szCs w:val="32"/>
    </w:rPr>
  </w:style>
  <w:style w:type="paragraph" w:styleId="BodyTextIndent3">
    <w:name w:val="Body Text Indent 3"/>
    <w:basedOn w:val="Normal"/>
    <w:rsid w:val="006B228D"/>
    <w:pPr>
      <w:ind w:left="426" w:firstLine="567"/>
    </w:pPr>
    <w:rPr>
      <w:sz w:val="32"/>
      <w:szCs w:val="32"/>
    </w:rPr>
  </w:style>
  <w:style w:type="paragraph" w:styleId="Header">
    <w:name w:val="header"/>
    <w:aliases w:val="h, อักขระ,อักขระ"/>
    <w:basedOn w:val="Normal"/>
    <w:link w:val="HeaderChar"/>
    <w:uiPriority w:val="99"/>
    <w:rsid w:val="006B228D"/>
    <w:pPr>
      <w:tabs>
        <w:tab w:val="center" w:pos="4153"/>
        <w:tab w:val="right" w:pos="8306"/>
      </w:tabs>
    </w:pPr>
  </w:style>
  <w:style w:type="character" w:customStyle="1" w:styleId="HeaderChar">
    <w:name w:val="Header Char"/>
    <w:aliases w:val="h Char, อักขระ Char,อักขระ Char"/>
    <w:link w:val="Header"/>
    <w:uiPriority w:val="99"/>
    <w:rsid w:val="00653927"/>
    <w:rPr>
      <w:sz w:val="28"/>
      <w:szCs w:val="28"/>
    </w:rPr>
  </w:style>
  <w:style w:type="paragraph" w:styleId="Footer">
    <w:name w:val="footer"/>
    <w:basedOn w:val="Normal"/>
    <w:link w:val="FooterChar"/>
    <w:rsid w:val="006B228D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rsid w:val="00653927"/>
    <w:rPr>
      <w:sz w:val="28"/>
      <w:szCs w:val="28"/>
    </w:rPr>
  </w:style>
  <w:style w:type="paragraph" w:styleId="DocumentMap">
    <w:name w:val="Document Map"/>
    <w:basedOn w:val="Normal"/>
    <w:semiHidden/>
    <w:rsid w:val="006B228D"/>
    <w:pPr>
      <w:shd w:val="clear" w:color="auto" w:fill="000080"/>
    </w:pPr>
  </w:style>
  <w:style w:type="paragraph" w:styleId="BodyText">
    <w:name w:val="Body Text"/>
    <w:basedOn w:val="Normal"/>
    <w:link w:val="BodyTextChar"/>
    <w:rsid w:val="006B228D"/>
    <w:rPr>
      <w:sz w:val="32"/>
      <w:szCs w:val="32"/>
    </w:rPr>
  </w:style>
  <w:style w:type="character" w:customStyle="1" w:styleId="BodyTextChar">
    <w:name w:val="Body Text Char"/>
    <w:link w:val="BodyText"/>
    <w:rsid w:val="004D7C3F"/>
    <w:rPr>
      <w:sz w:val="32"/>
      <w:szCs w:val="32"/>
    </w:rPr>
  </w:style>
  <w:style w:type="paragraph" w:styleId="Title">
    <w:name w:val="Title"/>
    <w:basedOn w:val="Normal"/>
    <w:qFormat/>
    <w:rsid w:val="006B228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5" w:color="auto" w:fill="FFFFFF"/>
      <w:jc w:val="center"/>
    </w:pPr>
    <w:rPr>
      <w:b/>
      <w:bCs/>
      <w:sz w:val="36"/>
      <w:szCs w:val="36"/>
    </w:rPr>
  </w:style>
  <w:style w:type="character" w:styleId="PageNumber">
    <w:name w:val="page number"/>
    <w:basedOn w:val="DefaultParagraphFont"/>
    <w:rsid w:val="006B228D"/>
  </w:style>
  <w:style w:type="paragraph" w:styleId="Subtitle">
    <w:name w:val="Subtitle"/>
    <w:basedOn w:val="Normal"/>
    <w:qFormat/>
    <w:rsid w:val="006B228D"/>
    <w:pPr>
      <w:tabs>
        <w:tab w:val="left" w:pos="7200"/>
      </w:tabs>
      <w:jc w:val="both"/>
    </w:pPr>
    <w:rPr>
      <w:b/>
      <w:bCs/>
      <w:sz w:val="36"/>
      <w:szCs w:val="36"/>
      <w:lang w:val="th-TH"/>
    </w:rPr>
  </w:style>
  <w:style w:type="table" w:styleId="TableGrid">
    <w:name w:val="Table Grid"/>
    <w:basedOn w:val="TableNormal"/>
    <w:rsid w:val="00E613D7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à¹×éÍàÃ×èÍ§"/>
    <w:basedOn w:val="Normal"/>
    <w:rsid w:val="00607A52"/>
    <w:pPr>
      <w:ind w:right="386"/>
    </w:pPr>
    <w:rPr>
      <w:rFonts w:ascii="Times New Roman" w:eastAsia="Times New Roman" w:hAnsi="Times New Roman" w:cs="Cordia New"/>
    </w:rPr>
  </w:style>
  <w:style w:type="paragraph" w:styleId="BlockText">
    <w:name w:val="Block Text"/>
    <w:basedOn w:val="Normal"/>
    <w:rsid w:val="00607A52"/>
    <w:pPr>
      <w:tabs>
        <w:tab w:val="left" w:pos="-2410"/>
        <w:tab w:val="left" w:pos="1134"/>
        <w:tab w:val="left" w:pos="1701"/>
        <w:tab w:val="left" w:pos="1985"/>
      </w:tabs>
      <w:ind w:left="1560" w:right="-99" w:hanging="142"/>
    </w:pPr>
    <w:rPr>
      <w:rFonts w:ascii="Angsana New" w:eastAsia="Angsana New"/>
      <w:snapToGrid w:val="0"/>
      <w:color w:val="000000"/>
      <w:sz w:val="32"/>
      <w:szCs w:val="32"/>
      <w:lang w:eastAsia="th-TH"/>
    </w:rPr>
  </w:style>
  <w:style w:type="paragraph" w:styleId="BodyText2">
    <w:name w:val="Body Text 2"/>
    <w:basedOn w:val="Normal"/>
    <w:rsid w:val="00607A52"/>
    <w:rPr>
      <w:rFonts w:ascii="Angsana New"/>
      <w:sz w:val="32"/>
      <w:szCs w:val="32"/>
    </w:rPr>
  </w:style>
  <w:style w:type="paragraph" w:customStyle="1" w:styleId="Default">
    <w:name w:val="Default"/>
    <w:rsid w:val="00607A52"/>
    <w:pPr>
      <w:autoSpaceDE w:val="0"/>
      <w:autoSpaceDN w:val="0"/>
      <w:adjustRightInd w:val="0"/>
    </w:pPr>
    <w:rPr>
      <w:rFonts w:ascii="Angsana New" w:eastAsia="SimSun" w:hAnsi="Angsana New"/>
      <w:color w:val="000000"/>
      <w:sz w:val="24"/>
      <w:szCs w:val="24"/>
      <w:lang w:eastAsia="zh-CN"/>
    </w:rPr>
  </w:style>
  <w:style w:type="paragraph" w:customStyle="1" w:styleId="Heading11">
    <w:name w:val="Heading 11"/>
    <w:basedOn w:val="Default"/>
    <w:next w:val="Default"/>
    <w:rsid w:val="00607A52"/>
    <w:rPr>
      <w:color w:val="auto"/>
    </w:rPr>
  </w:style>
  <w:style w:type="paragraph" w:customStyle="1" w:styleId="a0">
    <w:name w:val="??????????"/>
    <w:basedOn w:val="Default"/>
    <w:next w:val="Default"/>
    <w:rsid w:val="00607A52"/>
    <w:rPr>
      <w:color w:val="auto"/>
    </w:rPr>
  </w:style>
  <w:style w:type="paragraph" w:styleId="PlainText">
    <w:name w:val="Plain Text"/>
    <w:basedOn w:val="Normal"/>
    <w:rsid w:val="00187913"/>
    <w:rPr>
      <w:rFonts w:cs="Cordia New"/>
    </w:rPr>
  </w:style>
  <w:style w:type="paragraph" w:styleId="BalloonText">
    <w:name w:val="Balloon Text"/>
    <w:basedOn w:val="Normal"/>
    <w:semiHidden/>
    <w:rsid w:val="004417D4"/>
    <w:rPr>
      <w:rFonts w:ascii="Tahoma" w:hAnsi="Tahoma"/>
      <w:sz w:val="16"/>
      <w:szCs w:val="18"/>
    </w:rPr>
  </w:style>
  <w:style w:type="table" w:styleId="TableContemporary">
    <w:name w:val="Table Contemporary"/>
    <w:basedOn w:val="TableNormal"/>
    <w:rsid w:val="00700D0F"/>
    <w:rPr>
      <w:rFonts w:ascii="Times New Roman" w:eastAsia="Times New Roman" w:hAnsi="Times New Roman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styleId="Hyperlink">
    <w:name w:val="Hyperlink"/>
    <w:rsid w:val="009F65C0"/>
    <w:rPr>
      <w:color w:val="0000FF"/>
      <w:u w:val="single"/>
      <w:lang w:bidi="th-TH"/>
    </w:rPr>
  </w:style>
  <w:style w:type="paragraph" w:customStyle="1" w:styleId="h3">
    <w:name w:val="h3"/>
    <w:basedOn w:val="Normal"/>
    <w:rsid w:val="009F65C0"/>
    <w:pPr>
      <w:tabs>
        <w:tab w:val="left" w:pos="720"/>
      </w:tabs>
      <w:spacing w:before="120"/>
    </w:pPr>
    <w:rPr>
      <w:rFonts w:ascii="AngsanaUPC" w:eastAsia="Times New Roman" w:hAnsi="AngsanaUPC" w:cs="AngsanaUPC"/>
      <w:b/>
      <w:bCs/>
      <w:sz w:val="32"/>
      <w:szCs w:val="32"/>
    </w:rPr>
  </w:style>
  <w:style w:type="table" w:styleId="TableColumns4">
    <w:name w:val="Table Columns 4"/>
    <w:basedOn w:val="TableNormal"/>
    <w:rsid w:val="003D5BA8"/>
    <w:rPr>
      <w:rFonts w:ascii="Times New Roman" w:eastAsia="Times New Roman" w:hAnsi="Times New Roman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paragraph" w:customStyle="1" w:styleId="PageName">
    <w:name w:val="_Page_Name"/>
    <w:basedOn w:val="Normal"/>
    <w:rsid w:val="00C92831"/>
    <w:pPr>
      <w:spacing w:line="240" w:lineRule="atLeast"/>
      <w:jc w:val="center"/>
    </w:pPr>
    <w:rPr>
      <w:rFonts w:eastAsia="Times New Roman" w:cs="Cordia New"/>
      <w:b/>
      <w:bCs/>
      <w:sz w:val="40"/>
      <w:szCs w:val="40"/>
    </w:rPr>
  </w:style>
  <w:style w:type="paragraph" w:customStyle="1" w:styleId="StyleStyle9ptBoldBefore2ptAfter2ptNotBold">
    <w:name w:val="Style Style 9 pt Bold Before:  2 pt After:  2 pt + Not Bold"/>
    <w:basedOn w:val="Normal"/>
    <w:uiPriority w:val="99"/>
    <w:rsid w:val="009E57EF"/>
    <w:pPr>
      <w:numPr>
        <w:numId w:val="2"/>
      </w:numPr>
    </w:pPr>
    <w:rPr>
      <w:rFonts w:ascii="Times New Roman" w:eastAsia="Times New Roman" w:hAnsi="Times New Roman"/>
      <w:sz w:val="24"/>
      <w:szCs w:val="24"/>
      <w:lang w:bidi="ar-SA"/>
    </w:rPr>
  </w:style>
  <w:style w:type="paragraph" w:styleId="ListParagraph">
    <w:name w:val="List Paragraph"/>
    <w:basedOn w:val="Normal"/>
    <w:qFormat/>
    <w:rsid w:val="00B3373E"/>
    <w:pPr>
      <w:ind w:left="720"/>
      <w:contextualSpacing/>
    </w:pPr>
    <w:rPr>
      <w:szCs w:val="35"/>
    </w:rPr>
  </w:style>
  <w:style w:type="character" w:customStyle="1" w:styleId="apple-converted-space">
    <w:name w:val="apple-converted-space"/>
    <w:basedOn w:val="DefaultParagraphFont"/>
    <w:rsid w:val="00620A3D"/>
  </w:style>
  <w:style w:type="paragraph" w:customStyle="1" w:styleId="prj0">
    <w:name w:val="prj0"/>
    <w:basedOn w:val="Normal"/>
    <w:rsid w:val="00124D43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/>
    </w:pPr>
    <w:rPr>
      <w:rFonts w:eastAsia="Times New Roman" w:cs="Cordia New"/>
      <w:sz w:val="20"/>
      <w:szCs w:val="20"/>
    </w:rPr>
  </w:style>
  <w:style w:type="paragraph" w:customStyle="1" w:styleId="prj1">
    <w:name w:val="prj1"/>
    <w:basedOn w:val="Normal"/>
    <w:rsid w:val="00124D43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/>
    </w:pPr>
    <w:rPr>
      <w:rFonts w:ascii="TH SarabunPSK" w:eastAsia="Times New Roman" w:hAnsi="TH SarabunPSK" w:cs="TH SarabunPSK"/>
      <w:sz w:val="26"/>
      <w:szCs w:val="26"/>
    </w:rPr>
  </w:style>
  <w:style w:type="paragraph" w:customStyle="1" w:styleId="NIDAHeader1">
    <w:name w:val="NIDA Header 1"/>
    <w:basedOn w:val="Normal"/>
    <w:link w:val="NIDAHeader1Char"/>
    <w:qFormat/>
    <w:rsid w:val="00270617"/>
    <w:pPr>
      <w:numPr>
        <w:numId w:val="7"/>
      </w:numPr>
      <w:outlineLvl w:val="0"/>
    </w:pPr>
    <w:rPr>
      <w:rFonts w:ascii="Browallia New" w:eastAsia="Times New Roman" w:hAnsi="Browallia New" w:cs="Browallia New"/>
      <w:b/>
      <w:bCs/>
      <w:sz w:val="32"/>
      <w:szCs w:val="32"/>
    </w:rPr>
  </w:style>
  <w:style w:type="character" w:customStyle="1" w:styleId="NIDAHeader1Char">
    <w:name w:val="NIDA Header 1 Char"/>
    <w:link w:val="NIDAHeader1"/>
    <w:rsid w:val="00270617"/>
    <w:rPr>
      <w:rFonts w:ascii="Browallia New" w:eastAsia="Times New Roman" w:hAnsi="Browallia New" w:cs="Browallia New"/>
      <w:b/>
      <w:bCs/>
      <w:sz w:val="32"/>
      <w:szCs w:val="32"/>
    </w:rPr>
  </w:style>
  <w:style w:type="paragraph" w:styleId="NoSpacing">
    <w:name w:val="No Spacing"/>
    <w:link w:val="NoSpacingChar"/>
    <w:uiPriority w:val="1"/>
    <w:qFormat/>
    <w:rsid w:val="006F7C27"/>
    <w:rPr>
      <w:rFonts w:asciiTheme="minorHAnsi" w:eastAsiaTheme="minorEastAsia" w:hAnsiTheme="minorHAnsi" w:cstheme="minorBidi"/>
      <w:sz w:val="22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6F7C27"/>
    <w:rPr>
      <w:rFonts w:asciiTheme="minorHAnsi" w:eastAsiaTheme="minorEastAsia" w:hAnsiTheme="minorHAnsi" w:cstheme="minorBidi"/>
      <w:sz w:val="2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2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footer" Target="footer6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oter" Target="footer5.xm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footer" Target="footer7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4.xml"/><Relationship Id="rId22" Type="http://schemas.openxmlformats.org/officeDocument/2006/relationships/image" Target="media/image10.png"/><Relationship Id="rId27" Type="http://schemas.openxmlformats.org/officeDocument/2006/relationships/header" Target="header4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TMS\CMMI\2Testing\YIT_TMP_TSTPL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DB8AABB-BB88-4FDF-832C-20AD82D904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YIT_TMP_TSTPLN</Template>
  <TotalTime>621</TotalTime>
  <Pages>24</Pages>
  <Words>2505</Words>
  <Characters>14281</Characters>
  <Application>Microsoft Office Word</Application>
  <DocSecurity>0</DocSecurity>
  <Lines>119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User Document Manual</vt:lpstr>
      <vt:lpstr>User Document Manual</vt:lpstr>
    </vt:vector>
  </TitlesOfParts>
  <Company>thailand</Company>
  <LinksUpToDate>false</LinksUpToDate>
  <CharactersWithSpaces>16753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Document Manual</dc:title>
  <dc:creator>Pichit</dc:creator>
  <cp:lastModifiedBy>GDL_SALE</cp:lastModifiedBy>
  <cp:revision>66</cp:revision>
  <cp:lastPrinted>2015-02-13T05:10:00Z</cp:lastPrinted>
  <dcterms:created xsi:type="dcterms:W3CDTF">2015-01-23T02:47:00Z</dcterms:created>
  <dcterms:modified xsi:type="dcterms:W3CDTF">2015-02-13T05:17:00Z</dcterms:modified>
</cp:coreProperties>
</file>